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030FE" w14:textId="77777777" w:rsidR="00261192" w:rsidRPr="00021DD0" w:rsidRDefault="000652FC" w:rsidP="00261192">
      <w:pPr>
        <w:pStyle w:val="Title1"/>
        <w:jc w:val="right"/>
        <w:rPr>
          <w:rFonts w:cs="Times New Roman"/>
        </w:rPr>
      </w:pPr>
      <w:r w:rsidRPr="00021DD0">
        <w:rPr>
          <w:rFonts w:cs="Times New Roman"/>
          <w:noProof/>
        </w:rPr>
        <w:drawing>
          <wp:inline distT="0" distB="0" distL="0" distR="0" wp14:anchorId="0E88CC36" wp14:editId="310EDEED">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5D4365F" w14:textId="77777777" w:rsidR="00AE3DD5" w:rsidRPr="00021DD0" w:rsidRDefault="00AE3DD5">
      <w:pPr>
        <w:pStyle w:val="Title1"/>
        <w:rPr>
          <w:rFonts w:cs="Times New Roman"/>
          <w:sz w:val="36"/>
          <w:szCs w:val="36"/>
        </w:rPr>
      </w:pPr>
    </w:p>
    <w:p w14:paraId="7936B9E4" w14:textId="77777777" w:rsidR="00261192" w:rsidRPr="00021DD0" w:rsidRDefault="000652FC">
      <w:pPr>
        <w:pStyle w:val="Title1"/>
        <w:rPr>
          <w:rFonts w:cs="Times New Roman"/>
          <w:sz w:val="36"/>
          <w:szCs w:val="36"/>
        </w:rPr>
      </w:pPr>
      <w:r w:rsidRPr="00021DD0">
        <w:rPr>
          <w:rFonts w:cs="Times New Roman"/>
          <w:noProof/>
          <w:sz w:val="36"/>
          <w:szCs w:val="36"/>
        </w:rPr>
        <mc:AlternateContent>
          <mc:Choice Requires="wps">
            <w:drawing>
              <wp:anchor distT="0" distB="0" distL="114300" distR="114300" simplePos="0" relativeHeight="251586560" behindDoc="0" locked="1" layoutInCell="1" allowOverlap="1" wp14:anchorId="228B037D" wp14:editId="42E304F5">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591827" w14:paraId="3E969EF6" w14:textId="77777777">
                              <w:trPr>
                                <w:trHeight w:val="1338"/>
                              </w:trPr>
                              <w:tc>
                                <w:tcPr>
                                  <w:tcW w:w="5399" w:type="dxa"/>
                                  <w:tcMar>
                                    <w:left w:w="0" w:type="dxa"/>
                                    <w:right w:w="0" w:type="dxa"/>
                                  </w:tcMar>
                                  <w:vAlign w:val="bottom"/>
                                </w:tcPr>
                                <w:p w14:paraId="61DC0B97" w14:textId="77777777" w:rsidR="00261192" w:rsidRPr="00935240" w:rsidRDefault="000652FC" w:rsidP="009A5015">
                                  <w:pPr>
                                    <w:pStyle w:val="LEUFPSchool"/>
                                  </w:pPr>
                                  <w:r>
                                    <w:t>School of Computing</w:t>
                                  </w:r>
                                </w:p>
                                <w:p w14:paraId="51B5980A" w14:textId="77777777" w:rsidR="00261192" w:rsidRDefault="000652FC" w:rsidP="00261192">
                                  <w:pPr>
                                    <w:pStyle w:val="LEUFPFac"/>
                                  </w:pPr>
                                  <w:r>
                                    <w:t xml:space="preserve">Faculty of Engineering </w:t>
                                  </w:r>
                                  <w:r w:rsidR="00D57B1F">
                                    <w:t>AND PHYSICAL SCIENCE</w:t>
                                  </w:r>
                                  <w:r w:rsidR="00BE41CD">
                                    <w:t>S</w:t>
                                  </w:r>
                                </w:p>
                              </w:tc>
                            </w:tr>
                          </w:tbl>
                          <w:p w14:paraId="335D095A" w14:textId="77777777" w:rsidR="00261192" w:rsidRDefault="00261192" w:rsidP="009A5015"/>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228B037D"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591827" w14:paraId="3E969EF6" w14:textId="77777777">
                        <w:trPr>
                          <w:trHeight w:val="1338"/>
                        </w:trPr>
                        <w:tc>
                          <w:tcPr>
                            <w:tcW w:w="5399" w:type="dxa"/>
                            <w:tcMar>
                              <w:left w:w="0" w:type="dxa"/>
                              <w:right w:w="0" w:type="dxa"/>
                            </w:tcMar>
                            <w:vAlign w:val="bottom"/>
                          </w:tcPr>
                          <w:p w14:paraId="61DC0B97" w14:textId="77777777" w:rsidR="00261192" w:rsidRPr="00935240" w:rsidRDefault="000652FC" w:rsidP="009A5015">
                            <w:pPr>
                              <w:pStyle w:val="LEUFPSchool"/>
                            </w:pPr>
                            <w:r>
                              <w:t>School of Computing</w:t>
                            </w:r>
                          </w:p>
                          <w:p w14:paraId="51B5980A" w14:textId="77777777" w:rsidR="00261192" w:rsidRDefault="000652FC" w:rsidP="00261192">
                            <w:pPr>
                              <w:pStyle w:val="LEUFPFac"/>
                            </w:pPr>
                            <w:r>
                              <w:t xml:space="preserve">Faculty of Engineering </w:t>
                            </w:r>
                            <w:r w:rsidR="00D57B1F">
                              <w:t>AND PHYSICAL SCIENCE</w:t>
                            </w:r>
                            <w:r w:rsidR="00BE41CD">
                              <w:t>S</w:t>
                            </w:r>
                          </w:p>
                        </w:tc>
                      </w:tr>
                    </w:tbl>
                    <w:p w14:paraId="335D095A" w14:textId="77777777" w:rsidR="00261192" w:rsidRDefault="00261192" w:rsidP="009A5015"/>
                  </w:txbxContent>
                </v:textbox>
                <w10:wrap anchorx="page" anchory="page"/>
                <w10:anchorlock/>
              </v:shape>
            </w:pict>
          </mc:Fallback>
        </mc:AlternateContent>
      </w:r>
      <w:r w:rsidR="00AE3DD5" w:rsidRPr="00021DD0">
        <w:rPr>
          <w:rFonts w:cs="Times New Roman"/>
          <w:sz w:val="36"/>
          <w:szCs w:val="36"/>
        </w:rPr>
        <w:t>Final Report</w:t>
      </w:r>
    </w:p>
    <w:p w14:paraId="438668CC" w14:textId="77777777" w:rsidR="00687AEF" w:rsidRPr="00021DD0" w:rsidRDefault="000652FC">
      <w:pPr>
        <w:pStyle w:val="Title1"/>
        <w:rPr>
          <w:rFonts w:cs="Times New Roman"/>
        </w:rPr>
      </w:pPr>
      <w:r w:rsidRPr="00021DD0">
        <w:rPr>
          <w:rFonts w:cs="Times New Roman"/>
          <w:noProof/>
        </w:rPr>
        <mc:AlternateContent>
          <mc:Choice Requires="wps">
            <w:drawing>
              <wp:anchor distT="0" distB="0" distL="114300" distR="114300" simplePos="0" relativeHeight="251600896" behindDoc="0" locked="1" layoutInCell="1" allowOverlap="1" wp14:anchorId="214C58F8" wp14:editId="6BB89A58">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CCAF6" id="Straight Connector 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002C5977" w:rsidRPr="00021DD0">
        <w:rPr>
          <w:rFonts w:cs="Times New Roman"/>
        </w:rPr>
        <w:t>&lt;</w:t>
      </w:r>
      <w:r w:rsidR="00DD2432" w:rsidRPr="00021DD0">
        <w:rPr>
          <w:rFonts w:cs="Times New Roman"/>
        </w:rPr>
        <w:t xml:space="preserve">Full </w:t>
      </w:r>
      <w:r w:rsidRPr="00021DD0">
        <w:rPr>
          <w:rFonts w:cs="Times New Roman"/>
        </w:rPr>
        <w:t xml:space="preserve">Title of </w:t>
      </w:r>
      <w:r w:rsidR="00C13534" w:rsidRPr="00021DD0">
        <w:rPr>
          <w:rFonts w:cs="Times New Roman"/>
        </w:rPr>
        <w:t>Project</w:t>
      </w:r>
      <w:r w:rsidR="002C5977" w:rsidRPr="00021DD0">
        <w:rPr>
          <w:rFonts w:cs="Times New Roman"/>
        </w:rPr>
        <w:t>&gt;</w:t>
      </w:r>
    </w:p>
    <w:p w14:paraId="166F3573" w14:textId="77777777" w:rsidR="00687AEF" w:rsidRPr="00021DD0" w:rsidRDefault="000652FC" w:rsidP="00AB6233">
      <w:pPr>
        <w:pStyle w:val="Subtitle1"/>
        <w:rPr>
          <w:rFonts w:cs="Times New Roman"/>
        </w:rPr>
      </w:pPr>
      <w:r w:rsidRPr="00021DD0">
        <w:rPr>
          <w:rFonts w:cs="Times New Roman"/>
        </w:rPr>
        <w:t>&lt;</w:t>
      </w:r>
      <w:r w:rsidR="00C13534" w:rsidRPr="00021DD0">
        <w:rPr>
          <w:rFonts w:cs="Times New Roman"/>
        </w:rPr>
        <w:t>Full Name of Author</w:t>
      </w:r>
      <w:r w:rsidRPr="00021DD0">
        <w:rPr>
          <w:rFonts w:cs="Times New Roman"/>
        </w:rPr>
        <w:t>&gt;</w:t>
      </w:r>
    </w:p>
    <w:p w14:paraId="4362405D" w14:textId="77777777" w:rsidR="00252030" w:rsidRPr="00021DD0" w:rsidRDefault="00252030" w:rsidP="00252030">
      <w:pPr>
        <w:pStyle w:val="centred"/>
        <w:rPr>
          <w:rFonts w:cs="Times New Roman"/>
        </w:rPr>
      </w:pPr>
    </w:p>
    <w:p w14:paraId="2B4C037B" w14:textId="77777777" w:rsidR="00423799" w:rsidRPr="00021DD0" w:rsidRDefault="000652FC" w:rsidP="00AB6233">
      <w:pPr>
        <w:pStyle w:val="Subtitle1"/>
        <w:rPr>
          <w:rFonts w:cs="Times New Roman"/>
          <w:b w:val="0"/>
        </w:rPr>
      </w:pPr>
      <w:r w:rsidRPr="00021DD0">
        <w:rPr>
          <w:rFonts w:cs="Times New Roman"/>
        </w:rPr>
        <w:t>Submitted in accordance with the requirements for the degree of</w:t>
      </w:r>
    </w:p>
    <w:p w14:paraId="1E2E5B67" w14:textId="77777777" w:rsidR="00423799" w:rsidRPr="00021DD0" w:rsidRDefault="000652FC" w:rsidP="00AB6233">
      <w:pPr>
        <w:pStyle w:val="Subtitle1"/>
        <w:rPr>
          <w:rFonts w:cs="Times New Roman"/>
          <w:b w:val="0"/>
        </w:rPr>
      </w:pPr>
      <w:r w:rsidRPr="00021DD0">
        <w:rPr>
          <w:rFonts w:cs="Times New Roman"/>
        </w:rPr>
        <w:t>&lt;Name of Degree&gt;</w:t>
      </w:r>
      <w:r w:rsidR="00E87E91" w:rsidRPr="00021DD0">
        <w:rPr>
          <w:rFonts w:cs="Times New Roman"/>
        </w:rPr>
        <w:t xml:space="preserve"> </w:t>
      </w:r>
      <w:r w:rsidR="00E87E91" w:rsidRPr="00021DD0">
        <w:rPr>
          <w:rFonts w:cs="Times New Roman"/>
          <w:b w:val="0"/>
        </w:rPr>
        <w:t>(</w:t>
      </w:r>
      <w:r w:rsidR="00E87E91" w:rsidRPr="00021DD0">
        <w:rPr>
          <w:rFonts w:cs="Times New Roman"/>
          <w:b w:val="0"/>
          <w:i/>
        </w:rPr>
        <w:t>e.g.</w:t>
      </w:r>
      <w:r w:rsidR="00E87E91" w:rsidRPr="00021DD0">
        <w:rPr>
          <w:rFonts w:cs="Times New Roman"/>
          <w:b w:val="0"/>
        </w:rPr>
        <w:t xml:space="preserve"> BSc</w:t>
      </w:r>
      <w:r w:rsidR="001A12F1" w:rsidRPr="00021DD0">
        <w:rPr>
          <w:rFonts w:cs="Times New Roman"/>
          <w:b w:val="0"/>
        </w:rPr>
        <w:t xml:space="preserve"> Computer Science)</w:t>
      </w:r>
    </w:p>
    <w:p w14:paraId="73755076" w14:textId="77777777" w:rsidR="007D4730" w:rsidRPr="00021DD0" w:rsidRDefault="007D4730" w:rsidP="007D4730">
      <w:pPr>
        <w:pStyle w:val="centred"/>
        <w:rPr>
          <w:rFonts w:cs="Times New Roman"/>
        </w:rPr>
      </w:pPr>
    </w:p>
    <w:p w14:paraId="769CBB18" w14:textId="77777777" w:rsidR="000C75AD" w:rsidRPr="00021DD0" w:rsidRDefault="000652FC" w:rsidP="000C75AD">
      <w:pPr>
        <w:pStyle w:val="centred"/>
        <w:rPr>
          <w:rFonts w:cs="Times New Roman"/>
        </w:rPr>
      </w:pPr>
      <w:r w:rsidRPr="00021DD0">
        <w:rPr>
          <w:rFonts w:cs="Times New Roman"/>
          <w:b/>
        </w:rPr>
        <w:t>&lt;</w:t>
      </w:r>
      <w:r w:rsidR="00C13534" w:rsidRPr="00021DD0">
        <w:rPr>
          <w:rFonts w:cs="Times New Roman"/>
          <w:b/>
        </w:rPr>
        <w:t>Session</w:t>
      </w:r>
      <w:r w:rsidRPr="00021DD0">
        <w:rPr>
          <w:rFonts w:cs="Times New Roman"/>
          <w:b/>
        </w:rPr>
        <w:t>&gt;</w:t>
      </w:r>
      <w:r w:rsidR="00E562E7" w:rsidRPr="00021DD0">
        <w:rPr>
          <w:rFonts w:cs="Times New Roman"/>
        </w:rPr>
        <w:t xml:space="preserve"> (</w:t>
      </w:r>
      <w:r w:rsidR="00E562E7" w:rsidRPr="00021DD0">
        <w:rPr>
          <w:rFonts w:cs="Times New Roman"/>
          <w:i/>
        </w:rPr>
        <w:t>e.g.</w:t>
      </w:r>
      <w:r w:rsidR="001F476E" w:rsidRPr="00021DD0">
        <w:rPr>
          <w:rFonts w:cs="Times New Roman"/>
        </w:rPr>
        <w:t xml:space="preserve"> 20</w:t>
      </w:r>
      <w:r w:rsidR="00D23120" w:rsidRPr="00021DD0">
        <w:rPr>
          <w:rFonts w:cs="Times New Roman"/>
        </w:rPr>
        <w:t>21</w:t>
      </w:r>
      <w:r w:rsidR="001F476E" w:rsidRPr="00021DD0">
        <w:rPr>
          <w:rFonts w:cs="Times New Roman"/>
        </w:rPr>
        <w:t>/</w:t>
      </w:r>
      <w:r w:rsidR="00D23120" w:rsidRPr="00021DD0">
        <w:rPr>
          <w:rFonts w:cs="Times New Roman"/>
        </w:rPr>
        <w:t>22</w:t>
      </w:r>
      <w:r w:rsidR="00C13534" w:rsidRPr="00021DD0">
        <w:rPr>
          <w:rFonts w:cs="Times New Roman"/>
        </w:rPr>
        <w:t>)</w:t>
      </w:r>
    </w:p>
    <w:p w14:paraId="75C28E36" w14:textId="77777777" w:rsidR="004F26B5" w:rsidRPr="00021DD0" w:rsidRDefault="004F26B5" w:rsidP="000C75AD">
      <w:pPr>
        <w:pStyle w:val="centred"/>
        <w:rPr>
          <w:rFonts w:cs="Times New Roman"/>
        </w:rPr>
      </w:pPr>
    </w:p>
    <w:p w14:paraId="43D6AF9E" w14:textId="77777777" w:rsidR="00F72C94" w:rsidRPr="00021DD0" w:rsidRDefault="000652FC" w:rsidP="00C13534">
      <w:pPr>
        <w:pStyle w:val="centred"/>
        <w:rPr>
          <w:rFonts w:cs="Times New Roman"/>
        </w:rPr>
      </w:pPr>
      <w:r w:rsidRPr="00021DD0">
        <w:rPr>
          <w:rFonts w:cs="Times New Roman"/>
          <w:b/>
          <w:bCs/>
        </w:rPr>
        <w:t>&lt;Module code and name&gt;</w:t>
      </w:r>
      <w:r w:rsidRPr="00021DD0">
        <w:rPr>
          <w:rFonts w:cs="Times New Roman"/>
        </w:rPr>
        <w:t xml:space="preserve"> (</w:t>
      </w:r>
      <w:r w:rsidRPr="00021DD0">
        <w:rPr>
          <w:rFonts w:cs="Times New Roman"/>
          <w:i/>
          <w:iCs/>
        </w:rPr>
        <w:t>e.g.</w:t>
      </w:r>
      <w:r w:rsidRPr="00021DD0">
        <w:rPr>
          <w:rFonts w:cs="Times New Roman"/>
        </w:rPr>
        <w:t xml:space="preserve"> </w:t>
      </w:r>
      <w:r w:rsidRPr="00021DD0">
        <w:rPr>
          <w:rFonts w:cs="Times New Roman"/>
          <w:i/>
          <w:iCs/>
        </w:rPr>
        <w:t>COMP3931 Individual Project</w:t>
      </w:r>
      <w:r w:rsidR="00AE58A2" w:rsidRPr="00021DD0">
        <w:rPr>
          <w:rFonts w:cs="Times New Roman"/>
        </w:rPr>
        <w:t>)</w:t>
      </w:r>
    </w:p>
    <w:p w14:paraId="1E1C1FEF" w14:textId="77777777" w:rsidR="005261E4" w:rsidRPr="00021DD0" w:rsidRDefault="005261E4">
      <w:pPr>
        <w:pStyle w:val="centred"/>
        <w:rPr>
          <w:rFonts w:cs="Times New Roman"/>
        </w:rPr>
      </w:pPr>
    </w:p>
    <w:p w14:paraId="3801DE01" w14:textId="77777777" w:rsidR="00687AEF" w:rsidRPr="00021DD0" w:rsidRDefault="00687AEF">
      <w:pPr>
        <w:pStyle w:val="centred"/>
        <w:rPr>
          <w:rFonts w:cs="Times New Roman"/>
        </w:rPr>
      </w:pPr>
    </w:p>
    <w:p w14:paraId="3AAE9F76" w14:textId="77777777" w:rsidR="00687AEF" w:rsidRPr="00021DD0" w:rsidRDefault="00687AEF">
      <w:pPr>
        <w:pStyle w:val="centred"/>
        <w:rPr>
          <w:rFonts w:cs="Times New Roman"/>
        </w:rPr>
      </w:pPr>
    </w:p>
    <w:p w14:paraId="58283633" w14:textId="77777777" w:rsidR="002431AF" w:rsidRPr="00021DD0" w:rsidRDefault="000652FC" w:rsidP="002431AF">
      <w:pPr>
        <w:rPr>
          <w:rFonts w:cs="Times New Roman"/>
          <w:i/>
        </w:rPr>
      </w:pPr>
      <w:r w:rsidRPr="00021DD0">
        <w:rPr>
          <w:rFonts w:cs="Times New Roman"/>
        </w:rPr>
        <w:br w:type="page"/>
      </w:r>
      <w:r w:rsidR="00E57D0C" w:rsidRPr="00021DD0">
        <w:rPr>
          <w:rFonts w:cs="Times New Roman"/>
        </w:rPr>
        <w:lastRenderedPageBreak/>
        <w:t>The candidate confirms that the following have been submitted</w:t>
      </w:r>
      <w:r w:rsidR="00CB5511" w:rsidRPr="00021DD0">
        <w:rPr>
          <w:rFonts w:cs="Times New Roman"/>
          <w:i/>
        </w:rPr>
        <w:t>:</w:t>
      </w:r>
    </w:p>
    <w:p w14:paraId="19B4358C" w14:textId="77777777" w:rsidR="00F306F5" w:rsidRPr="00021DD0" w:rsidRDefault="00F306F5" w:rsidP="002431AF">
      <w:pPr>
        <w:rPr>
          <w:rFonts w:cs="Times New Roman"/>
          <w:i/>
        </w:rPr>
      </w:pPr>
    </w:p>
    <w:p w14:paraId="3176E85E" w14:textId="77777777" w:rsidR="00687AEF" w:rsidRPr="00021DD0" w:rsidRDefault="000652FC" w:rsidP="002431AF">
      <w:pPr>
        <w:rPr>
          <w:rFonts w:cs="Times New Roman"/>
          <w:i/>
        </w:rPr>
      </w:pPr>
      <w:r w:rsidRPr="00021DD0">
        <w:rPr>
          <w:rFonts w:cs="Times New Roman"/>
          <w:i/>
        </w:rPr>
        <w:t>&lt;As an example&gt;</w:t>
      </w:r>
    </w:p>
    <w:tbl>
      <w:tblPr>
        <w:tblStyle w:val="TableGrid"/>
        <w:tblW w:w="0" w:type="auto"/>
        <w:tblLook w:val="04A0" w:firstRow="1" w:lastRow="0" w:firstColumn="1" w:lastColumn="0" w:noHBand="0" w:noVBand="1"/>
      </w:tblPr>
      <w:tblGrid>
        <w:gridCol w:w="3078"/>
        <w:gridCol w:w="2750"/>
        <w:gridCol w:w="3402"/>
      </w:tblGrid>
      <w:tr w:rsidR="00591827" w14:paraId="1A0B1098" w14:textId="77777777" w:rsidTr="00F306F5">
        <w:tc>
          <w:tcPr>
            <w:tcW w:w="3124" w:type="dxa"/>
          </w:tcPr>
          <w:p w14:paraId="39BD33F1" w14:textId="77777777" w:rsidR="00E57D0C" w:rsidRPr="00021DD0" w:rsidRDefault="000652FC" w:rsidP="00E57D0C">
            <w:pPr>
              <w:rPr>
                <w:b/>
              </w:rPr>
            </w:pPr>
            <w:r w:rsidRPr="00021DD0">
              <w:rPr>
                <w:b/>
              </w:rPr>
              <w:t>Items</w:t>
            </w:r>
          </w:p>
        </w:tc>
        <w:tc>
          <w:tcPr>
            <w:tcW w:w="2796" w:type="dxa"/>
          </w:tcPr>
          <w:p w14:paraId="2A7E7D91" w14:textId="77777777" w:rsidR="00E57D0C" w:rsidRPr="00021DD0" w:rsidRDefault="000652FC" w:rsidP="002431AF">
            <w:pPr>
              <w:rPr>
                <w:b/>
              </w:rPr>
            </w:pPr>
            <w:r w:rsidRPr="00021DD0">
              <w:rPr>
                <w:b/>
              </w:rPr>
              <w:t>Format</w:t>
            </w:r>
          </w:p>
        </w:tc>
        <w:tc>
          <w:tcPr>
            <w:tcW w:w="3452" w:type="dxa"/>
          </w:tcPr>
          <w:p w14:paraId="51A3F56C" w14:textId="77777777" w:rsidR="00E57D0C" w:rsidRPr="00021DD0" w:rsidRDefault="000652FC" w:rsidP="002431AF">
            <w:pPr>
              <w:rPr>
                <w:b/>
              </w:rPr>
            </w:pPr>
            <w:r w:rsidRPr="00021DD0">
              <w:rPr>
                <w:b/>
              </w:rPr>
              <w:t>Recipient(s) and Date</w:t>
            </w:r>
          </w:p>
        </w:tc>
      </w:tr>
      <w:tr w:rsidR="00591827" w14:paraId="28EE5E50" w14:textId="77777777" w:rsidTr="00F306F5">
        <w:tc>
          <w:tcPr>
            <w:tcW w:w="3124" w:type="dxa"/>
          </w:tcPr>
          <w:p w14:paraId="35886153" w14:textId="77777777" w:rsidR="00E57D0C" w:rsidRPr="00021DD0" w:rsidRDefault="000652FC" w:rsidP="002431AF">
            <w:pPr>
              <w:rPr>
                <w:i/>
              </w:rPr>
            </w:pPr>
            <w:r w:rsidRPr="00021DD0">
              <w:rPr>
                <w:i/>
              </w:rPr>
              <w:t>Final Report</w:t>
            </w:r>
            <w:r w:rsidR="00F306F5" w:rsidRPr="00021DD0">
              <w:rPr>
                <w:i/>
              </w:rPr>
              <w:t xml:space="preserve"> </w:t>
            </w:r>
            <w:r w:rsidRPr="00021DD0">
              <w:rPr>
                <w:i/>
              </w:rPr>
              <w:t xml:space="preserve"> </w:t>
            </w:r>
            <w:r w:rsidR="00F306F5" w:rsidRPr="00021DD0">
              <w:rPr>
                <w:i/>
              </w:rPr>
              <w:t xml:space="preserve"> </w:t>
            </w:r>
          </w:p>
        </w:tc>
        <w:tc>
          <w:tcPr>
            <w:tcW w:w="2796" w:type="dxa"/>
          </w:tcPr>
          <w:p w14:paraId="4C0A7947" w14:textId="77777777" w:rsidR="00E57D0C" w:rsidRPr="00021DD0" w:rsidRDefault="000652FC" w:rsidP="002431AF">
            <w:pPr>
              <w:rPr>
                <w:i/>
              </w:rPr>
            </w:pPr>
            <w:r w:rsidRPr="00021DD0">
              <w:rPr>
                <w:i/>
              </w:rPr>
              <w:t>PDF file</w:t>
            </w:r>
          </w:p>
        </w:tc>
        <w:tc>
          <w:tcPr>
            <w:tcW w:w="3452" w:type="dxa"/>
          </w:tcPr>
          <w:p w14:paraId="48DB879D" w14:textId="77777777" w:rsidR="00E57D0C" w:rsidRPr="00021DD0" w:rsidRDefault="000652FC" w:rsidP="00E57D0C">
            <w:pPr>
              <w:rPr>
                <w:i/>
              </w:rPr>
            </w:pPr>
            <w:r w:rsidRPr="00021DD0">
              <w:rPr>
                <w:i/>
              </w:rPr>
              <w:t>U</w:t>
            </w:r>
            <w:r w:rsidR="007A0BF7" w:rsidRPr="00021DD0">
              <w:rPr>
                <w:i/>
              </w:rPr>
              <w:t>ploaded to Minerva (DD/MM/YY)</w:t>
            </w:r>
          </w:p>
        </w:tc>
      </w:tr>
      <w:tr w:rsidR="00591827" w14:paraId="34A93AC9" w14:textId="77777777" w:rsidTr="00F306F5">
        <w:tc>
          <w:tcPr>
            <w:tcW w:w="3124" w:type="dxa"/>
          </w:tcPr>
          <w:p w14:paraId="5BA4F974" w14:textId="77777777" w:rsidR="00E57D0C" w:rsidRPr="00021DD0" w:rsidRDefault="000652FC" w:rsidP="00C0651F">
            <w:pPr>
              <w:rPr>
                <w:i/>
              </w:rPr>
            </w:pPr>
            <w:r w:rsidRPr="00021DD0">
              <w:rPr>
                <w:i/>
              </w:rPr>
              <w:t>Scanned p</w:t>
            </w:r>
            <w:r w:rsidR="00F306F5" w:rsidRPr="00021DD0">
              <w:rPr>
                <w:i/>
              </w:rPr>
              <w:t>articipant consent forms</w:t>
            </w:r>
          </w:p>
        </w:tc>
        <w:tc>
          <w:tcPr>
            <w:tcW w:w="2796" w:type="dxa"/>
          </w:tcPr>
          <w:p w14:paraId="6302C189" w14:textId="77777777" w:rsidR="00E57D0C" w:rsidRPr="00021DD0" w:rsidRDefault="000652FC" w:rsidP="00C0651F">
            <w:pPr>
              <w:rPr>
                <w:i/>
              </w:rPr>
            </w:pPr>
            <w:r w:rsidRPr="00021DD0">
              <w:rPr>
                <w:i/>
              </w:rPr>
              <w:t>PDF file/file archive</w:t>
            </w:r>
          </w:p>
        </w:tc>
        <w:tc>
          <w:tcPr>
            <w:tcW w:w="3452" w:type="dxa"/>
          </w:tcPr>
          <w:p w14:paraId="7BC7A245" w14:textId="77777777" w:rsidR="00E57D0C" w:rsidRPr="00021DD0" w:rsidRDefault="000652FC" w:rsidP="00C0651F">
            <w:pPr>
              <w:rPr>
                <w:i/>
              </w:rPr>
            </w:pPr>
            <w:r w:rsidRPr="00021DD0">
              <w:rPr>
                <w:i/>
              </w:rPr>
              <w:t>Uploaded to Minerva</w:t>
            </w:r>
            <w:r w:rsidR="00F306F5" w:rsidRPr="00021DD0">
              <w:rPr>
                <w:i/>
              </w:rPr>
              <w:t xml:space="preserve"> (</w:t>
            </w:r>
            <w:r w:rsidRPr="00021DD0">
              <w:rPr>
                <w:i/>
              </w:rPr>
              <w:t>DD</w:t>
            </w:r>
            <w:r w:rsidR="00F306F5" w:rsidRPr="00021DD0">
              <w:rPr>
                <w:i/>
              </w:rPr>
              <w:t>/</w:t>
            </w:r>
            <w:r w:rsidRPr="00021DD0">
              <w:rPr>
                <w:i/>
              </w:rPr>
              <w:t>MM</w:t>
            </w:r>
            <w:r w:rsidR="00F306F5" w:rsidRPr="00021DD0">
              <w:rPr>
                <w:i/>
              </w:rPr>
              <w:t>/</w:t>
            </w:r>
            <w:r w:rsidRPr="00021DD0">
              <w:rPr>
                <w:i/>
              </w:rPr>
              <w:t>YY</w:t>
            </w:r>
            <w:r w:rsidR="00F306F5" w:rsidRPr="00021DD0">
              <w:rPr>
                <w:i/>
              </w:rPr>
              <w:t>)</w:t>
            </w:r>
          </w:p>
        </w:tc>
      </w:tr>
      <w:tr w:rsidR="00591827" w14:paraId="44CBC34C" w14:textId="77777777" w:rsidTr="00F306F5">
        <w:tc>
          <w:tcPr>
            <w:tcW w:w="3124" w:type="dxa"/>
          </w:tcPr>
          <w:p w14:paraId="5B410576" w14:textId="77777777" w:rsidR="00E57D0C" w:rsidRPr="00021DD0" w:rsidRDefault="000652FC" w:rsidP="002431AF">
            <w:pPr>
              <w:rPr>
                <w:i/>
              </w:rPr>
            </w:pPr>
            <w:r w:rsidRPr="00021DD0">
              <w:rPr>
                <w:i/>
              </w:rPr>
              <w:t>Link to online code repository</w:t>
            </w:r>
          </w:p>
        </w:tc>
        <w:tc>
          <w:tcPr>
            <w:tcW w:w="2796" w:type="dxa"/>
          </w:tcPr>
          <w:p w14:paraId="687B74E7" w14:textId="77777777" w:rsidR="00E57D0C" w:rsidRPr="00021DD0" w:rsidRDefault="000652FC" w:rsidP="002431AF">
            <w:pPr>
              <w:rPr>
                <w:i/>
              </w:rPr>
            </w:pPr>
            <w:r w:rsidRPr="00021DD0">
              <w:rPr>
                <w:i/>
              </w:rPr>
              <w:t>URL</w:t>
            </w:r>
          </w:p>
        </w:tc>
        <w:tc>
          <w:tcPr>
            <w:tcW w:w="3452" w:type="dxa"/>
          </w:tcPr>
          <w:p w14:paraId="6340B77B" w14:textId="77777777" w:rsidR="00E57D0C" w:rsidRPr="00021DD0" w:rsidRDefault="000652FC" w:rsidP="002431AF">
            <w:pPr>
              <w:rPr>
                <w:i/>
              </w:rPr>
            </w:pPr>
            <w:r w:rsidRPr="00021DD0">
              <w:rPr>
                <w:i/>
              </w:rPr>
              <w:t>S</w:t>
            </w:r>
            <w:r w:rsidR="007A0BF7" w:rsidRPr="00021DD0">
              <w:rPr>
                <w:i/>
              </w:rPr>
              <w:t>ent to s</w:t>
            </w:r>
            <w:r w:rsidRPr="00021DD0">
              <w:rPr>
                <w:i/>
              </w:rPr>
              <w:t>upervisor</w:t>
            </w:r>
            <w:r w:rsidR="007A0BF7" w:rsidRPr="00021DD0">
              <w:rPr>
                <w:i/>
              </w:rPr>
              <w:t xml:space="preserve"> and</w:t>
            </w:r>
            <w:r w:rsidRPr="00021DD0">
              <w:rPr>
                <w:i/>
              </w:rPr>
              <w:t xml:space="preserve"> assessor (</w:t>
            </w:r>
            <w:r w:rsidR="007A0BF7" w:rsidRPr="00021DD0">
              <w:rPr>
                <w:i/>
              </w:rPr>
              <w:t>DD</w:t>
            </w:r>
            <w:r w:rsidRPr="00021DD0">
              <w:rPr>
                <w:i/>
              </w:rPr>
              <w:t>/</w:t>
            </w:r>
            <w:r w:rsidR="007A0BF7" w:rsidRPr="00021DD0">
              <w:rPr>
                <w:i/>
              </w:rPr>
              <w:t>MM</w:t>
            </w:r>
            <w:r w:rsidRPr="00021DD0">
              <w:rPr>
                <w:i/>
              </w:rPr>
              <w:t>/</w:t>
            </w:r>
            <w:r w:rsidR="007A0BF7" w:rsidRPr="00021DD0">
              <w:rPr>
                <w:i/>
              </w:rPr>
              <w:t>YY</w:t>
            </w:r>
            <w:r w:rsidRPr="00021DD0">
              <w:rPr>
                <w:i/>
              </w:rPr>
              <w:t>)</w:t>
            </w:r>
          </w:p>
        </w:tc>
      </w:tr>
      <w:tr w:rsidR="00591827" w14:paraId="76375310" w14:textId="77777777" w:rsidTr="00F306F5">
        <w:tc>
          <w:tcPr>
            <w:tcW w:w="3124" w:type="dxa"/>
          </w:tcPr>
          <w:p w14:paraId="58101DBD" w14:textId="77777777" w:rsidR="00E57D0C" w:rsidRPr="00021DD0" w:rsidRDefault="000652FC" w:rsidP="002431AF">
            <w:pPr>
              <w:rPr>
                <w:i/>
              </w:rPr>
            </w:pPr>
            <w:r w:rsidRPr="00021DD0">
              <w:rPr>
                <w:i/>
              </w:rPr>
              <w:t>User manuals</w:t>
            </w:r>
          </w:p>
        </w:tc>
        <w:tc>
          <w:tcPr>
            <w:tcW w:w="2796" w:type="dxa"/>
          </w:tcPr>
          <w:p w14:paraId="7D51C169" w14:textId="77777777" w:rsidR="00E57D0C" w:rsidRPr="00021DD0" w:rsidRDefault="000652FC" w:rsidP="00E57D0C">
            <w:pPr>
              <w:rPr>
                <w:i/>
              </w:rPr>
            </w:pPr>
            <w:r w:rsidRPr="00021DD0">
              <w:rPr>
                <w:i/>
              </w:rPr>
              <w:t>PDF</w:t>
            </w:r>
          </w:p>
        </w:tc>
        <w:tc>
          <w:tcPr>
            <w:tcW w:w="3452" w:type="dxa"/>
          </w:tcPr>
          <w:p w14:paraId="4475CC9C" w14:textId="77777777" w:rsidR="00E57D0C" w:rsidRPr="00021DD0" w:rsidRDefault="000652FC" w:rsidP="002431AF">
            <w:pPr>
              <w:rPr>
                <w:i/>
              </w:rPr>
            </w:pPr>
            <w:r w:rsidRPr="00021DD0">
              <w:rPr>
                <w:i/>
              </w:rPr>
              <w:t>Sent to client and supervisor</w:t>
            </w:r>
            <w:r w:rsidR="00F306F5" w:rsidRPr="00021DD0">
              <w:rPr>
                <w:i/>
              </w:rPr>
              <w:t xml:space="preserve"> (</w:t>
            </w:r>
            <w:r w:rsidRPr="00021DD0">
              <w:rPr>
                <w:i/>
              </w:rPr>
              <w:t>DD/MM/YY</w:t>
            </w:r>
            <w:r w:rsidR="00F306F5" w:rsidRPr="00021DD0">
              <w:rPr>
                <w:i/>
              </w:rPr>
              <w:t>)</w:t>
            </w:r>
          </w:p>
        </w:tc>
      </w:tr>
    </w:tbl>
    <w:p w14:paraId="437A7736" w14:textId="77777777" w:rsidR="00E57D0C" w:rsidRPr="00021DD0" w:rsidRDefault="00E57D0C" w:rsidP="002431AF">
      <w:pPr>
        <w:rPr>
          <w:rFonts w:cs="Times New Roman"/>
        </w:rPr>
      </w:pPr>
    </w:p>
    <w:p w14:paraId="4C3C29C2" w14:textId="77777777" w:rsidR="00E378D3" w:rsidRPr="00021DD0" w:rsidRDefault="00E378D3" w:rsidP="002431AF">
      <w:pPr>
        <w:rPr>
          <w:rFonts w:cs="Times New Roman"/>
        </w:rPr>
      </w:pPr>
    </w:p>
    <w:p w14:paraId="3B1ADAD5" w14:textId="77777777" w:rsidR="00CB5511" w:rsidRPr="00021DD0" w:rsidRDefault="00CB5511" w:rsidP="002431AF">
      <w:pPr>
        <w:rPr>
          <w:rFonts w:cs="Times New Roman"/>
        </w:rPr>
      </w:pPr>
    </w:p>
    <w:p w14:paraId="1049F1AD" w14:textId="77777777" w:rsidR="00F306F5" w:rsidRPr="00021DD0" w:rsidRDefault="00F306F5" w:rsidP="002431AF">
      <w:pPr>
        <w:rPr>
          <w:rFonts w:cs="Times New Roman"/>
        </w:rPr>
      </w:pPr>
    </w:p>
    <w:p w14:paraId="7FC93A95" w14:textId="77777777" w:rsidR="00F306F5" w:rsidRPr="00021DD0" w:rsidRDefault="00F306F5" w:rsidP="002431AF">
      <w:pPr>
        <w:rPr>
          <w:rFonts w:cs="Times New Roman"/>
        </w:rPr>
      </w:pPr>
    </w:p>
    <w:p w14:paraId="65D963EE" w14:textId="77777777" w:rsidR="00CB5511" w:rsidRPr="00021DD0" w:rsidRDefault="00CB5511" w:rsidP="002431AF">
      <w:pPr>
        <w:rPr>
          <w:rFonts w:cs="Times New Roman"/>
        </w:rPr>
      </w:pPr>
    </w:p>
    <w:p w14:paraId="5FDBA0C3" w14:textId="77777777" w:rsidR="00261192" w:rsidRPr="00021DD0" w:rsidRDefault="000652FC" w:rsidP="00261192">
      <w:pPr>
        <w:pStyle w:val="Footer"/>
        <w:jc w:val="both"/>
        <w:rPr>
          <w:rFonts w:cs="Times New Roman"/>
        </w:rPr>
      </w:pPr>
      <w:r w:rsidRPr="00021DD0">
        <w:rPr>
          <w:rFonts w:cs="Times New Roman"/>
        </w:rPr>
        <w:t>The candidate confirms that the work submitted is their own and the appropriate credit has been given where reference has been made to the work of others.</w:t>
      </w:r>
    </w:p>
    <w:p w14:paraId="07B349FC" w14:textId="77777777" w:rsidR="00261192" w:rsidRPr="00021DD0" w:rsidRDefault="00261192" w:rsidP="00261192">
      <w:pPr>
        <w:pStyle w:val="Footer"/>
        <w:jc w:val="both"/>
        <w:rPr>
          <w:rFonts w:cs="Times New Roman"/>
        </w:rPr>
      </w:pPr>
    </w:p>
    <w:p w14:paraId="042A06AB" w14:textId="77777777" w:rsidR="00261192" w:rsidRPr="00021DD0" w:rsidRDefault="000652FC" w:rsidP="00261192">
      <w:pPr>
        <w:pStyle w:val="Footer"/>
        <w:jc w:val="both"/>
        <w:rPr>
          <w:rFonts w:cs="Times New Roman"/>
        </w:rPr>
      </w:pPr>
      <w:r w:rsidRPr="00021DD0">
        <w:rPr>
          <w:rFonts w:cs="Times New Roman"/>
        </w:rPr>
        <w:t>I understand that failure to attribute material which is obtained from another source may be considered as plagiarism.</w:t>
      </w:r>
    </w:p>
    <w:p w14:paraId="5B4E717C" w14:textId="77777777" w:rsidR="00261192" w:rsidRPr="00021DD0" w:rsidRDefault="00261192" w:rsidP="00261192">
      <w:pPr>
        <w:pStyle w:val="Footer"/>
        <w:jc w:val="both"/>
        <w:rPr>
          <w:rFonts w:cs="Times New Roman"/>
        </w:rPr>
      </w:pPr>
    </w:p>
    <w:p w14:paraId="6B64980E" w14:textId="77777777" w:rsidR="00261192" w:rsidRPr="00021DD0" w:rsidRDefault="00261192" w:rsidP="00261192">
      <w:pPr>
        <w:pStyle w:val="Footer"/>
        <w:jc w:val="both"/>
        <w:rPr>
          <w:rFonts w:cs="Times New Roman"/>
        </w:rPr>
      </w:pPr>
    </w:p>
    <w:p w14:paraId="0D2A5483" w14:textId="77777777" w:rsidR="00261192" w:rsidRPr="00021DD0" w:rsidRDefault="000652FC" w:rsidP="00261192">
      <w:pPr>
        <w:pStyle w:val="Footer"/>
        <w:tabs>
          <w:tab w:val="clear" w:pos="8306"/>
          <w:tab w:val="right" w:leader="underscore" w:pos="9072"/>
        </w:tabs>
        <w:rPr>
          <w:rFonts w:cs="Times New Roman"/>
        </w:rPr>
      </w:pPr>
      <w:r w:rsidRPr="00021DD0">
        <w:rPr>
          <w:rFonts w:cs="Times New Roman"/>
        </w:rPr>
        <w:tab/>
        <w:t>(Signature of student)</w:t>
      </w:r>
      <w:r w:rsidRPr="00021DD0">
        <w:rPr>
          <w:rFonts w:cs="Times New Roman"/>
        </w:rPr>
        <w:tab/>
      </w:r>
    </w:p>
    <w:p w14:paraId="2BF8F025" w14:textId="77777777" w:rsidR="00FA4D96" w:rsidRPr="00021DD0" w:rsidRDefault="00FA4D96" w:rsidP="00FA4D96">
      <w:pPr>
        <w:rPr>
          <w:rFonts w:cs="Times New Roman"/>
        </w:rPr>
      </w:pPr>
    </w:p>
    <w:p w14:paraId="08218B05" w14:textId="77777777" w:rsidR="00F306F5" w:rsidRPr="00021DD0" w:rsidRDefault="00F306F5" w:rsidP="00FA4D96">
      <w:pPr>
        <w:rPr>
          <w:rFonts w:cs="Times New Roman"/>
        </w:rPr>
      </w:pPr>
    </w:p>
    <w:p w14:paraId="09DEEE8D" w14:textId="77777777" w:rsidR="00FA4D96" w:rsidRPr="00021DD0" w:rsidRDefault="000652FC" w:rsidP="00FA4D96">
      <w:pPr>
        <w:rPr>
          <w:rFonts w:cs="Times New Roman"/>
        </w:rPr>
      </w:pPr>
      <w:r w:rsidRPr="00021DD0">
        <w:rPr>
          <w:rFonts w:cs="Times New Roman"/>
        </w:rPr>
        <w:t>© &lt;Year of Submission&gt; The University of Leeds and &lt;full name of candidate&gt;</w:t>
      </w:r>
    </w:p>
    <w:p w14:paraId="48723F62" w14:textId="77777777" w:rsidR="00E87E2B" w:rsidRPr="00021DD0" w:rsidRDefault="000652FC" w:rsidP="00E87E2B">
      <w:pPr>
        <w:pStyle w:val="Heading1"/>
        <w:rPr>
          <w:rFonts w:cs="Times New Roman"/>
        </w:rPr>
      </w:pPr>
      <w:bookmarkStart w:id="0" w:name="_Toc165925715"/>
      <w:r w:rsidRPr="00021DD0">
        <w:rPr>
          <w:rFonts w:cs="Times New Roman"/>
        </w:rPr>
        <w:lastRenderedPageBreak/>
        <w:t>Summary</w:t>
      </w:r>
      <w:bookmarkEnd w:id="0"/>
    </w:p>
    <w:p w14:paraId="61F67A3A" w14:textId="77777777" w:rsidR="00E87E2B" w:rsidRPr="00021DD0" w:rsidRDefault="000652FC" w:rsidP="00270EFA">
      <w:pPr>
        <w:jc w:val="both"/>
        <w:rPr>
          <w:rFonts w:cs="Times New Roman"/>
          <w:i/>
          <w:szCs w:val="22"/>
        </w:rPr>
      </w:pPr>
      <w:r w:rsidRPr="00021DD0">
        <w:rPr>
          <w:rFonts w:cs="Times New Roman"/>
          <w:i/>
          <w:szCs w:val="22"/>
        </w:rPr>
        <w:t>&lt;</w:t>
      </w:r>
      <w:r w:rsidRPr="00021DD0">
        <w:rPr>
          <w:rFonts w:cs="Times New Roman"/>
          <w:i/>
          <w:color w:val="111111"/>
          <w:szCs w:val="22"/>
        </w:rPr>
        <w:t>Concise statement of the problem you intended to solve</w:t>
      </w:r>
      <w:r w:rsidRPr="00021DD0">
        <w:rPr>
          <w:rFonts w:cs="Times New Roman"/>
          <w:i/>
          <w:szCs w:val="22"/>
        </w:rPr>
        <w:t xml:space="preserve"> and main achievements</w:t>
      </w:r>
      <w:r w:rsidR="00270EFA" w:rsidRPr="00021DD0">
        <w:rPr>
          <w:rFonts w:cs="Times New Roman"/>
          <w:i/>
          <w:szCs w:val="22"/>
        </w:rPr>
        <w:t xml:space="preserve"> </w:t>
      </w:r>
      <w:r w:rsidRPr="00021DD0">
        <w:rPr>
          <w:rFonts w:cs="Times New Roman"/>
          <w:i/>
          <w:szCs w:val="22"/>
        </w:rPr>
        <w:t>(no more than one A4 page)&gt;</w:t>
      </w:r>
    </w:p>
    <w:p w14:paraId="47BBE4ED" w14:textId="77777777" w:rsidR="00FA2691" w:rsidRPr="00021DD0" w:rsidRDefault="00FA2691" w:rsidP="00270EFA">
      <w:pPr>
        <w:jc w:val="both"/>
        <w:rPr>
          <w:rFonts w:cs="Times New Roman"/>
          <w:i/>
          <w:szCs w:val="22"/>
        </w:rPr>
      </w:pPr>
    </w:p>
    <w:p w14:paraId="0E4A3A7B" w14:textId="77777777" w:rsidR="00FA2691" w:rsidRPr="00021DD0" w:rsidRDefault="00FA2691" w:rsidP="00270EFA">
      <w:pPr>
        <w:jc w:val="both"/>
        <w:rPr>
          <w:rFonts w:cs="Times New Roman"/>
          <w:i/>
          <w:szCs w:val="22"/>
        </w:rPr>
      </w:pPr>
    </w:p>
    <w:p w14:paraId="50B2471E" w14:textId="77777777" w:rsidR="004F21EF" w:rsidRPr="00021DD0" w:rsidRDefault="000652FC" w:rsidP="004F21EF">
      <w:pPr>
        <w:pStyle w:val="Heading1"/>
        <w:rPr>
          <w:rFonts w:cs="Times New Roman"/>
        </w:rPr>
      </w:pPr>
      <w:bookmarkStart w:id="1" w:name="_Toc165925716"/>
      <w:r w:rsidRPr="00021DD0">
        <w:rPr>
          <w:rFonts w:cs="Times New Roman"/>
        </w:rPr>
        <w:lastRenderedPageBreak/>
        <w:t>Acknowledgements</w:t>
      </w:r>
      <w:bookmarkEnd w:id="1"/>
    </w:p>
    <w:p w14:paraId="625F19D8" w14:textId="77777777" w:rsidR="004F21EF" w:rsidRPr="00021DD0" w:rsidRDefault="000652FC" w:rsidP="00270EFA">
      <w:pPr>
        <w:jc w:val="both"/>
        <w:rPr>
          <w:rFonts w:cs="Times New Roman"/>
          <w:i/>
          <w:szCs w:val="22"/>
        </w:rPr>
      </w:pPr>
      <w:r w:rsidRPr="00021DD0">
        <w:rPr>
          <w:rFonts w:cs="Times New Roman"/>
          <w:i/>
          <w:szCs w:val="22"/>
        </w:rPr>
        <w:t>&lt;This page should contain any acknowledgements to those who have assisted with your work.  Where you have worked as part of a team, you should, where appropriate, reference to any contribution made by others to the project.</w:t>
      </w:r>
      <w:r w:rsidR="00F338E0" w:rsidRPr="00021DD0">
        <w:rPr>
          <w:rFonts w:cs="Times New Roman"/>
          <w:i/>
          <w:szCs w:val="22"/>
        </w:rPr>
        <w:t>&gt;</w:t>
      </w:r>
    </w:p>
    <w:p w14:paraId="756F6C66" w14:textId="77777777" w:rsidR="00A22758" w:rsidRPr="00021DD0" w:rsidRDefault="000652FC" w:rsidP="00270EFA">
      <w:pPr>
        <w:jc w:val="both"/>
        <w:rPr>
          <w:rFonts w:cs="Times New Roman"/>
          <w:i/>
          <w:szCs w:val="22"/>
        </w:rPr>
      </w:pPr>
      <w:r w:rsidRPr="00021DD0">
        <w:rPr>
          <w:rFonts w:cs="Times New Roman"/>
          <w:i/>
          <w:szCs w:val="22"/>
        </w:rPr>
        <w:t xml:space="preserve">Note that it is not acceptable to solicit </w:t>
      </w:r>
      <w:r w:rsidR="000F071D" w:rsidRPr="00021DD0">
        <w:rPr>
          <w:rFonts w:cs="Times New Roman"/>
          <w:i/>
          <w:szCs w:val="22"/>
        </w:rPr>
        <w:t xml:space="preserve">assistance on </w:t>
      </w:r>
      <w:r w:rsidR="00F83B09" w:rsidRPr="00021DD0">
        <w:rPr>
          <w:rFonts w:cs="Times New Roman"/>
          <w:i/>
          <w:szCs w:val="22"/>
        </w:rPr>
        <w:t>‘proof reading’ which is defined as “the systematic checking and identification of errors in spelling, punctuation, grammar and sentence construction, formatting and layout in the text”; see</w:t>
      </w:r>
    </w:p>
    <w:p w14:paraId="4E9E8BB3" w14:textId="77777777" w:rsidR="00E87E2B" w:rsidRPr="00021DD0" w:rsidRDefault="000652FC" w:rsidP="00270EFA">
      <w:pPr>
        <w:jc w:val="both"/>
        <w:rPr>
          <w:rFonts w:cs="Times New Roman"/>
          <w:i/>
          <w:sz w:val="21"/>
          <w:szCs w:val="21"/>
        </w:rPr>
      </w:pPr>
      <w:r w:rsidRPr="00021DD0">
        <w:rPr>
          <w:rFonts w:cs="Times New Roman"/>
          <w:sz w:val="21"/>
          <w:szCs w:val="21"/>
        </w:rPr>
        <w:t>https:://www.leeds.ac.uk/secretariat/documents/proof_reading_policy.pdf</w:t>
      </w:r>
    </w:p>
    <w:p w14:paraId="33623B9A" w14:textId="77777777" w:rsidR="00687AEF" w:rsidRPr="00021DD0" w:rsidRDefault="000652FC">
      <w:pPr>
        <w:pStyle w:val="Heading1"/>
        <w:rPr>
          <w:rFonts w:cs="Times New Roman"/>
        </w:rPr>
      </w:pPr>
      <w:bookmarkStart w:id="2" w:name="_Toc165925717"/>
      <w:r w:rsidRPr="00021DD0">
        <w:rPr>
          <w:rFonts w:cs="Times New Roman"/>
        </w:rPr>
        <w:lastRenderedPageBreak/>
        <w:t>Table of Contents</w:t>
      </w:r>
      <w:r w:rsidR="00EA63AC" w:rsidRPr="00021DD0">
        <w:rPr>
          <w:rFonts w:cs="Times New Roman"/>
        </w:rPr>
        <w:t xml:space="preserve"> (example of how to format)</w:t>
      </w:r>
      <w:bookmarkEnd w:id="2"/>
    </w:p>
    <w:p w14:paraId="129BBD12" w14:textId="080B63BB" w:rsidR="004F290E" w:rsidRDefault="000652FC">
      <w:pPr>
        <w:pStyle w:val="TOC1"/>
        <w:rPr>
          <w:rFonts w:asciiTheme="minorHAnsi" w:eastAsiaTheme="minorEastAsia" w:hAnsiTheme="minorHAnsi" w:cstheme="minorBidi"/>
          <w:b w:val="0"/>
          <w:noProof/>
          <w:kern w:val="2"/>
          <w:sz w:val="24"/>
          <w:szCs w:val="24"/>
          <w14:ligatures w14:val="standardContextual"/>
        </w:rPr>
      </w:pPr>
      <w:r w:rsidRPr="00021DD0">
        <w:rPr>
          <w:rFonts w:cs="Times New Roman"/>
          <w:szCs w:val="22"/>
        </w:rPr>
        <w:fldChar w:fldCharType="begin"/>
      </w:r>
      <w:r w:rsidRPr="00021DD0">
        <w:rPr>
          <w:rFonts w:cs="Times New Roman"/>
          <w:szCs w:val="22"/>
        </w:rPr>
        <w:instrText>TOC \o</w:instrText>
      </w:r>
      <w:r w:rsidRPr="00021DD0">
        <w:rPr>
          <w:rFonts w:cs="Times New Roman"/>
          <w:szCs w:val="22"/>
        </w:rPr>
        <w:fldChar w:fldCharType="separate"/>
      </w:r>
      <w:r w:rsidR="004F290E" w:rsidRPr="007B46CC">
        <w:rPr>
          <w:rFonts w:cs="Times New Roman"/>
          <w:noProof/>
        </w:rPr>
        <w:t>Summary</w:t>
      </w:r>
      <w:r w:rsidR="004F290E">
        <w:rPr>
          <w:noProof/>
        </w:rPr>
        <w:tab/>
      </w:r>
      <w:r w:rsidR="004F290E">
        <w:rPr>
          <w:noProof/>
        </w:rPr>
        <w:fldChar w:fldCharType="begin"/>
      </w:r>
      <w:r w:rsidR="004F290E">
        <w:rPr>
          <w:noProof/>
        </w:rPr>
        <w:instrText xml:space="preserve"> PAGEREF _Toc165925715 \h </w:instrText>
      </w:r>
      <w:r w:rsidR="004F290E">
        <w:rPr>
          <w:noProof/>
        </w:rPr>
      </w:r>
      <w:r w:rsidR="004F290E">
        <w:rPr>
          <w:noProof/>
        </w:rPr>
        <w:fldChar w:fldCharType="separate"/>
      </w:r>
      <w:r w:rsidR="004F290E">
        <w:rPr>
          <w:noProof/>
        </w:rPr>
        <w:t>iii</w:t>
      </w:r>
      <w:r w:rsidR="004F290E">
        <w:rPr>
          <w:noProof/>
        </w:rPr>
        <w:fldChar w:fldCharType="end"/>
      </w:r>
    </w:p>
    <w:p w14:paraId="7BB12664" w14:textId="77E473BF"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Acknowledgements</w:t>
      </w:r>
      <w:r>
        <w:rPr>
          <w:noProof/>
        </w:rPr>
        <w:tab/>
      </w:r>
      <w:r>
        <w:rPr>
          <w:noProof/>
        </w:rPr>
        <w:fldChar w:fldCharType="begin"/>
      </w:r>
      <w:r>
        <w:rPr>
          <w:noProof/>
        </w:rPr>
        <w:instrText xml:space="preserve"> PAGEREF _Toc165925716 \h </w:instrText>
      </w:r>
      <w:r>
        <w:rPr>
          <w:noProof/>
        </w:rPr>
      </w:r>
      <w:r>
        <w:rPr>
          <w:noProof/>
        </w:rPr>
        <w:fldChar w:fldCharType="separate"/>
      </w:r>
      <w:r>
        <w:rPr>
          <w:noProof/>
        </w:rPr>
        <w:t>iv</w:t>
      </w:r>
      <w:r>
        <w:rPr>
          <w:noProof/>
        </w:rPr>
        <w:fldChar w:fldCharType="end"/>
      </w:r>
    </w:p>
    <w:p w14:paraId="561AB5C6" w14:textId="55F99C93"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Table of Contents (example of how to format)</w:t>
      </w:r>
      <w:r>
        <w:rPr>
          <w:noProof/>
        </w:rPr>
        <w:tab/>
      </w:r>
      <w:r>
        <w:rPr>
          <w:noProof/>
        </w:rPr>
        <w:fldChar w:fldCharType="begin"/>
      </w:r>
      <w:r>
        <w:rPr>
          <w:noProof/>
        </w:rPr>
        <w:instrText xml:space="preserve"> PAGEREF _Toc165925717 \h </w:instrText>
      </w:r>
      <w:r>
        <w:rPr>
          <w:noProof/>
        </w:rPr>
      </w:r>
      <w:r>
        <w:rPr>
          <w:noProof/>
        </w:rPr>
        <w:fldChar w:fldCharType="separate"/>
      </w:r>
      <w:r>
        <w:rPr>
          <w:noProof/>
        </w:rPr>
        <w:t>v</w:t>
      </w:r>
      <w:r>
        <w:rPr>
          <w:noProof/>
        </w:rPr>
        <w:fldChar w:fldCharType="end"/>
      </w:r>
    </w:p>
    <w:p w14:paraId="59BC590D" w14:textId="44434435" w:rsidR="004F290E" w:rsidRDefault="004F290E">
      <w:pPr>
        <w:pStyle w:val="TOC1"/>
        <w:rPr>
          <w:rFonts w:asciiTheme="minorHAnsi" w:eastAsiaTheme="minorEastAsia" w:hAnsiTheme="minorHAnsi" w:cstheme="minorBidi"/>
          <w:b w:val="0"/>
          <w:noProof/>
          <w:kern w:val="2"/>
          <w:sz w:val="24"/>
          <w:szCs w:val="24"/>
          <w14:ligatures w14:val="standardContextual"/>
        </w:rPr>
      </w:pPr>
      <w:r>
        <w:rPr>
          <w:noProof/>
        </w:rPr>
        <w:t>Chapter 1 - Introduction</w:t>
      </w:r>
      <w:r>
        <w:rPr>
          <w:noProof/>
        </w:rPr>
        <w:tab/>
      </w:r>
      <w:r>
        <w:rPr>
          <w:noProof/>
        </w:rPr>
        <w:fldChar w:fldCharType="begin"/>
      </w:r>
      <w:r>
        <w:rPr>
          <w:noProof/>
        </w:rPr>
        <w:instrText xml:space="preserve"> PAGEREF _Toc165925718 \h </w:instrText>
      </w:r>
      <w:r>
        <w:rPr>
          <w:noProof/>
        </w:rPr>
      </w:r>
      <w:r>
        <w:rPr>
          <w:noProof/>
        </w:rPr>
        <w:fldChar w:fldCharType="separate"/>
      </w:r>
      <w:r>
        <w:rPr>
          <w:noProof/>
        </w:rPr>
        <w:t>1</w:t>
      </w:r>
      <w:r>
        <w:rPr>
          <w:noProof/>
        </w:rPr>
        <w:fldChar w:fldCharType="end"/>
      </w:r>
    </w:p>
    <w:p w14:paraId="29B125AF" w14:textId="645DF3F3"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Chapter 2 – Background Research</w:t>
      </w:r>
      <w:r>
        <w:rPr>
          <w:noProof/>
        </w:rPr>
        <w:tab/>
      </w:r>
      <w:r>
        <w:rPr>
          <w:noProof/>
        </w:rPr>
        <w:fldChar w:fldCharType="begin"/>
      </w:r>
      <w:r>
        <w:rPr>
          <w:noProof/>
        </w:rPr>
        <w:instrText xml:space="preserve"> PAGEREF _Toc165925719 \h </w:instrText>
      </w:r>
      <w:r>
        <w:rPr>
          <w:noProof/>
        </w:rPr>
      </w:r>
      <w:r>
        <w:rPr>
          <w:noProof/>
        </w:rPr>
        <w:fldChar w:fldCharType="separate"/>
      </w:r>
      <w:r>
        <w:rPr>
          <w:noProof/>
        </w:rPr>
        <w:t>2</w:t>
      </w:r>
      <w:r>
        <w:rPr>
          <w:noProof/>
        </w:rPr>
        <w:fldChar w:fldCharType="end"/>
      </w:r>
    </w:p>
    <w:p w14:paraId="0BFF7BE0" w14:textId="77AF1291"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2.1 Binary and Multiclass Classification</w:t>
      </w:r>
      <w:r>
        <w:rPr>
          <w:noProof/>
        </w:rPr>
        <w:tab/>
      </w:r>
      <w:r>
        <w:rPr>
          <w:noProof/>
        </w:rPr>
        <w:fldChar w:fldCharType="begin"/>
      </w:r>
      <w:r>
        <w:rPr>
          <w:noProof/>
        </w:rPr>
        <w:instrText xml:space="preserve"> PAGEREF _Toc165925720 \h </w:instrText>
      </w:r>
      <w:r>
        <w:rPr>
          <w:noProof/>
        </w:rPr>
      </w:r>
      <w:r>
        <w:rPr>
          <w:noProof/>
        </w:rPr>
        <w:fldChar w:fldCharType="separate"/>
      </w:r>
      <w:r>
        <w:rPr>
          <w:noProof/>
        </w:rPr>
        <w:t>2</w:t>
      </w:r>
      <w:r>
        <w:rPr>
          <w:noProof/>
        </w:rPr>
        <w:fldChar w:fldCharType="end"/>
      </w:r>
    </w:p>
    <w:p w14:paraId="633FF6EC" w14:textId="60953B1A"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2.1.1 Definition and Overview</w:t>
      </w:r>
      <w:r>
        <w:rPr>
          <w:noProof/>
        </w:rPr>
        <w:tab/>
      </w:r>
      <w:r>
        <w:rPr>
          <w:noProof/>
        </w:rPr>
        <w:fldChar w:fldCharType="begin"/>
      </w:r>
      <w:r>
        <w:rPr>
          <w:noProof/>
        </w:rPr>
        <w:instrText xml:space="preserve"> PAGEREF _Toc165925721 \h </w:instrText>
      </w:r>
      <w:r>
        <w:rPr>
          <w:noProof/>
        </w:rPr>
      </w:r>
      <w:r>
        <w:rPr>
          <w:noProof/>
        </w:rPr>
        <w:fldChar w:fldCharType="separate"/>
      </w:r>
      <w:r>
        <w:rPr>
          <w:noProof/>
        </w:rPr>
        <w:t>2</w:t>
      </w:r>
      <w:r>
        <w:rPr>
          <w:noProof/>
        </w:rPr>
        <w:fldChar w:fldCharType="end"/>
      </w:r>
    </w:p>
    <w:p w14:paraId="27F09E91" w14:textId="3355730B"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2.1.2 Classification Instances</w:t>
      </w:r>
      <w:r>
        <w:rPr>
          <w:noProof/>
        </w:rPr>
        <w:tab/>
      </w:r>
      <w:r>
        <w:rPr>
          <w:noProof/>
        </w:rPr>
        <w:fldChar w:fldCharType="begin"/>
      </w:r>
      <w:r>
        <w:rPr>
          <w:noProof/>
        </w:rPr>
        <w:instrText xml:space="preserve"> PAGEREF _Toc165925722 \h </w:instrText>
      </w:r>
      <w:r>
        <w:rPr>
          <w:noProof/>
        </w:rPr>
      </w:r>
      <w:r>
        <w:rPr>
          <w:noProof/>
        </w:rPr>
        <w:fldChar w:fldCharType="separate"/>
      </w:r>
      <w:r>
        <w:rPr>
          <w:noProof/>
        </w:rPr>
        <w:t>2</w:t>
      </w:r>
      <w:r>
        <w:rPr>
          <w:noProof/>
        </w:rPr>
        <w:fldChar w:fldCharType="end"/>
      </w:r>
    </w:p>
    <w:p w14:paraId="54FFEA8E" w14:textId="7B0D3718"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rFonts w:cs="Times New Roman"/>
          <w:noProof/>
        </w:rPr>
        <w:t>2.1.2.1 Binary Classification Instance</w:t>
      </w:r>
      <w:r>
        <w:rPr>
          <w:noProof/>
        </w:rPr>
        <w:tab/>
      </w:r>
      <w:r>
        <w:rPr>
          <w:noProof/>
        </w:rPr>
        <w:fldChar w:fldCharType="begin"/>
      </w:r>
      <w:r>
        <w:rPr>
          <w:noProof/>
        </w:rPr>
        <w:instrText xml:space="preserve"> PAGEREF _Toc165925723 \h </w:instrText>
      </w:r>
      <w:r>
        <w:rPr>
          <w:noProof/>
        </w:rPr>
      </w:r>
      <w:r>
        <w:rPr>
          <w:noProof/>
        </w:rPr>
        <w:fldChar w:fldCharType="separate"/>
      </w:r>
      <w:r>
        <w:rPr>
          <w:noProof/>
        </w:rPr>
        <w:t>2</w:t>
      </w:r>
      <w:r>
        <w:rPr>
          <w:noProof/>
        </w:rPr>
        <w:fldChar w:fldCharType="end"/>
      </w:r>
    </w:p>
    <w:p w14:paraId="78D6272B" w14:textId="14811DD5"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rFonts w:cs="Times New Roman"/>
          <w:noProof/>
        </w:rPr>
        <w:t>2.1.2.2 Multiclass Classification Instance</w:t>
      </w:r>
      <w:r>
        <w:rPr>
          <w:noProof/>
        </w:rPr>
        <w:tab/>
      </w:r>
      <w:r>
        <w:rPr>
          <w:noProof/>
        </w:rPr>
        <w:fldChar w:fldCharType="begin"/>
      </w:r>
      <w:r>
        <w:rPr>
          <w:noProof/>
        </w:rPr>
        <w:instrText xml:space="preserve"> PAGEREF _Toc165925724 \h </w:instrText>
      </w:r>
      <w:r>
        <w:rPr>
          <w:noProof/>
        </w:rPr>
      </w:r>
      <w:r>
        <w:rPr>
          <w:noProof/>
        </w:rPr>
        <w:fldChar w:fldCharType="separate"/>
      </w:r>
      <w:r>
        <w:rPr>
          <w:noProof/>
        </w:rPr>
        <w:t>3</w:t>
      </w:r>
      <w:r>
        <w:rPr>
          <w:noProof/>
        </w:rPr>
        <w:fldChar w:fldCharType="end"/>
      </w:r>
    </w:p>
    <w:p w14:paraId="4AA997CE" w14:textId="6C8FAE69"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2.2 Decision trees</w:t>
      </w:r>
      <w:r>
        <w:rPr>
          <w:noProof/>
        </w:rPr>
        <w:tab/>
      </w:r>
      <w:r>
        <w:rPr>
          <w:noProof/>
        </w:rPr>
        <w:fldChar w:fldCharType="begin"/>
      </w:r>
      <w:r>
        <w:rPr>
          <w:noProof/>
        </w:rPr>
        <w:instrText xml:space="preserve"> PAGEREF _Toc165925725 \h </w:instrText>
      </w:r>
      <w:r>
        <w:rPr>
          <w:noProof/>
        </w:rPr>
      </w:r>
      <w:r>
        <w:rPr>
          <w:noProof/>
        </w:rPr>
        <w:fldChar w:fldCharType="separate"/>
      </w:r>
      <w:r>
        <w:rPr>
          <w:noProof/>
        </w:rPr>
        <w:t>3</w:t>
      </w:r>
      <w:r>
        <w:rPr>
          <w:noProof/>
        </w:rPr>
        <w:fldChar w:fldCharType="end"/>
      </w:r>
    </w:p>
    <w:p w14:paraId="673184FD" w14:textId="5D07BA68"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2.2.1 What are Decision trees?</w:t>
      </w:r>
      <w:r>
        <w:rPr>
          <w:noProof/>
        </w:rPr>
        <w:tab/>
      </w:r>
      <w:r>
        <w:rPr>
          <w:noProof/>
        </w:rPr>
        <w:fldChar w:fldCharType="begin"/>
      </w:r>
      <w:r>
        <w:rPr>
          <w:noProof/>
        </w:rPr>
        <w:instrText xml:space="preserve"> PAGEREF _Toc165925726 \h </w:instrText>
      </w:r>
      <w:r>
        <w:rPr>
          <w:noProof/>
        </w:rPr>
      </w:r>
      <w:r>
        <w:rPr>
          <w:noProof/>
        </w:rPr>
        <w:fldChar w:fldCharType="separate"/>
      </w:r>
      <w:r>
        <w:rPr>
          <w:noProof/>
        </w:rPr>
        <w:t>3</w:t>
      </w:r>
      <w:r>
        <w:rPr>
          <w:noProof/>
        </w:rPr>
        <w:fldChar w:fldCharType="end"/>
      </w:r>
    </w:p>
    <w:p w14:paraId="71C7BEDD" w14:textId="0C542554"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2.2.2 Formal Definition</w:t>
      </w:r>
      <w:r>
        <w:rPr>
          <w:noProof/>
        </w:rPr>
        <w:tab/>
      </w:r>
      <w:r>
        <w:rPr>
          <w:noProof/>
        </w:rPr>
        <w:fldChar w:fldCharType="begin"/>
      </w:r>
      <w:r>
        <w:rPr>
          <w:noProof/>
        </w:rPr>
        <w:instrText xml:space="preserve"> PAGEREF _Toc165925727 \h </w:instrText>
      </w:r>
      <w:r>
        <w:rPr>
          <w:noProof/>
        </w:rPr>
      </w:r>
      <w:r>
        <w:rPr>
          <w:noProof/>
        </w:rPr>
        <w:fldChar w:fldCharType="separate"/>
      </w:r>
      <w:r>
        <w:rPr>
          <w:noProof/>
        </w:rPr>
        <w:t>4</w:t>
      </w:r>
      <w:r>
        <w:rPr>
          <w:noProof/>
        </w:rPr>
        <w:fldChar w:fldCharType="end"/>
      </w:r>
    </w:p>
    <w:p w14:paraId="16F22624" w14:textId="66C95537"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2.2.3 Diagram Example</w:t>
      </w:r>
      <w:r>
        <w:rPr>
          <w:noProof/>
        </w:rPr>
        <w:tab/>
      </w:r>
      <w:r>
        <w:rPr>
          <w:noProof/>
        </w:rPr>
        <w:fldChar w:fldCharType="begin"/>
      </w:r>
      <w:r>
        <w:rPr>
          <w:noProof/>
        </w:rPr>
        <w:instrText xml:space="preserve"> PAGEREF _Toc165925728 \h </w:instrText>
      </w:r>
      <w:r>
        <w:rPr>
          <w:noProof/>
        </w:rPr>
      </w:r>
      <w:r>
        <w:rPr>
          <w:noProof/>
        </w:rPr>
        <w:fldChar w:fldCharType="separate"/>
      </w:r>
      <w:r>
        <w:rPr>
          <w:noProof/>
        </w:rPr>
        <w:t>5</w:t>
      </w:r>
      <w:r>
        <w:rPr>
          <w:noProof/>
        </w:rPr>
        <w:fldChar w:fldCharType="end"/>
      </w:r>
    </w:p>
    <w:p w14:paraId="62ADDE4F" w14:textId="2CEC6357"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2.3 Constructing Decision Trees</w:t>
      </w:r>
      <w:r>
        <w:rPr>
          <w:noProof/>
        </w:rPr>
        <w:tab/>
      </w:r>
      <w:r>
        <w:rPr>
          <w:noProof/>
        </w:rPr>
        <w:fldChar w:fldCharType="begin"/>
      </w:r>
      <w:r>
        <w:rPr>
          <w:noProof/>
        </w:rPr>
        <w:instrText xml:space="preserve"> PAGEREF _Toc165925729 \h </w:instrText>
      </w:r>
      <w:r>
        <w:rPr>
          <w:noProof/>
        </w:rPr>
      </w:r>
      <w:r>
        <w:rPr>
          <w:noProof/>
        </w:rPr>
        <w:fldChar w:fldCharType="separate"/>
      </w:r>
      <w:r>
        <w:rPr>
          <w:noProof/>
        </w:rPr>
        <w:t>5</w:t>
      </w:r>
      <w:r>
        <w:rPr>
          <w:noProof/>
        </w:rPr>
        <w:fldChar w:fldCharType="end"/>
      </w:r>
    </w:p>
    <w:p w14:paraId="4336757C" w14:textId="25F56325"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2.3.1 Overview of Existing Algorithms</w:t>
      </w:r>
      <w:r>
        <w:rPr>
          <w:noProof/>
        </w:rPr>
        <w:tab/>
      </w:r>
      <w:r>
        <w:rPr>
          <w:noProof/>
        </w:rPr>
        <w:fldChar w:fldCharType="begin"/>
      </w:r>
      <w:r>
        <w:rPr>
          <w:noProof/>
        </w:rPr>
        <w:instrText xml:space="preserve"> PAGEREF _Toc165925730 \h </w:instrText>
      </w:r>
      <w:r>
        <w:rPr>
          <w:noProof/>
        </w:rPr>
      </w:r>
      <w:r>
        <w:rPr>
          <w:noProof/>
        </w:rPr>
        <w:fldChar w:fldCharType="separate"/>
      </w:r>
      <w:r>
        <w:rPr>
          <w:noProof/>
        </w:rPr>
        <w:t>5</w:t>
      </w:r>
      <w:r>
        <w:rPr>
          <w:noProof/>
        </w:rPr>
        <w:fldChar w:fldCharType="end"/>
      </w:r>
    </w:p>
    <w:p w14:paraId="1B45E865" w14:textId="11FC73F5"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rFonts w:cs="Times New Roman"/>
          <w:noProof/>
        </w:rPr>
        <w:t>2.3.1.1 Heuristic Algorithms</w:t>
      </w:r>
      <w:r>
        <w:rPr>
          <w:noProof/>
        </w:rPr>
        <w:tab/>
      </w:r>
      <w:r>
        <w:rPr>
          <w:noProof/>
        </w:rPr>
        <w:fldChar w:fldCharType="begin"/>
      </w:r>
      <w:r>
        <w:rPr>
          <w:noProof/>
        </w:rPr>
        <w:instrText xml:space="preserve"> PAGEREF _Toc165925731 \h </w:instrText>
      </w:r>
      <w:r>
        <w:rPr>
          <w:noProof/>
        </w:rPr>
      </w:r>
      <w:r>
        <w:rPr>
          <w:noProof/>
        </w:rPr>
        <w:fldChar w:fldCharType="separate"/>
      </w:r>
      <w:r>
        <w:rPr>
          <w:noProof/>
        </w:rPr>
        <w:t>5</w:t>
      </w:r>
      <w:r>
        <w:rPr>
          <w:noProof/>
        </w:rPr>
        <w:fldChar w:fldCharType="end"/>
      </w:r>
    </w:p>
    <w:p w14:paraId="63F13611" w14:textId="2327171E"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rFonts w:cs="Times New Roman"/>
          <w:noProof/>
        </w:rPr>
        <w:t>2.3.1.2 Exact Algorithms</w:t>
      </w:r>
      <w:r>
        <w:rPr>
          <w:noProof/>
        </w:rPr>
        <w:tab/>
      </w:r>
      <w:r>
        <w:rPr>
          <w:noProof/>
        </w:rPr>
        <w:fldChar w:fldCharType="begin"/>
      </w:r>
      <w:r>
        <w:rPr>
          <w:noProof/>
        </w:rPr>
        <w:instrText xml:space="preserve"> PAGEREF _Toc165925732 \h </w:instrText>
      </w:r>
      <w:r>
        <w:rPr>
          <w:noProof/>
        </w:rPr>
      </w:r>
      <w:r>
        <w:rPr>
          <w:noProof/>
        </w:rPr>
        <w:fldChar w:fldCharType="separate"/>
      </w:r>
      <w:r>
        <w:rPr>
          <w:noProof/>
        </w:rPr>
        <w:t>6</w:t>
      </w:r>
      <w:r>
        <w:rPr>
          <w:noProof/>
        </w:rPr>
        <w:fldChar w:fldCharType="end"/>
      </w:r>
    </w:p>
    <w:p w14:paraId="37B4200A" w14:textId="5A6D287F"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2.3.2 Importance of Smallest Decision Trees</w:t>
      </w:r>
      <w:r>
        <w:rPr>
          <w:noProof/>
        </w:rPr>
        <w:tab/>
      </w:r>
      <w:r>
        <w:rPr>
          <w:noProof/>
        </w:rPr>
        <w:fldChar w:fldCharType="begin"/>
      </w:r>
      <w:r>
        <w:rPr>
          <w:noProof/>
        </w:rPr>
        <w:instrText xml:space="preserve"> PAGEREF _Toc165925733 \h </w:instrText>
      </w:r>
      <w:r>
        <w:rPr>
          <w:noProof/>
        </w:rPr>
      </w:r>
      <w:r>
        <w:rPr>
          <w:noProof/>
        </w:rPr>
        <w:fldChar w:fldCharType="separate"/>
      </w:r>
      <w:r>
        <w:rPr>
          <w:noProof/>
        </w:rPr>
        <w:t>7</w:t>
      </w:r>
      <w:r>
        <w:rPr>
          <w:noProof/>
        </w:rPr>
        <w:fldChar w:fldCharType="end"/>
      </w:r>
    </w:p>
    <w:p w14:paraId="143DEEC3" w14:textId="6337874C"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2.3.3 Computational Problem of Constructing Smallest Decision Trees</w:t>
      </w:r>
      <w:r>
        <w:rPr>
          <w:noProof/>
        </w:rPr>
        <w:tab/>
      </w:r>
      <w:r>
        <w:rPr>
          <w:noProof/>
        </w:rPr>
        <w:fldChar w:fldCharType="begin"/>
      </w:r>
      <w:r>
        <w:rPr>
          <w:noProof/>
        </w:rPr>
        <w:instrText xml:space="preserve"> PAGEREF _Toc165925734 \h </w:instrText>
      </w:r>
      <w:r>
        <w:rPr>
          <w:noProof/>
        </w:rPr>
      </w:r>
      <w:r>
        <w:rPr>
          <w:noProof/>
        </w:rPr>
        <w:fldChar w:fldCharType="separate"/>
      </w:r>
      <w:r>
        <w:rPr>
          <w:noProof/>
        </w:rPr>
        <w:t>7</w:t>
      </w:r>
      <w:r>
        <w:rPr>
          <w:noProof/>
        </w:rPr>
        <w:fldChar w:fldCharType="end"/>
      </w:r>
    </w:p>
    <w:p w14:paraId="26FD5B20" w14:textId="6C5DA8BF" w:rsidR="004F290E" w:rsidRDefault="004F290E">
      <w:pPr>
        <w:pStyle w:val="TOC2"/>
        <w:rPr>
          <w:rFonts w:asciiTheme="minorHAnsi" w:eastAsiaTheme="minorEastAsia" w:hAnsiTheme="minorHAnsi" w:cstheme="minorBidi"/>
          <w:noProof/>
          <w:kern w:val="2"/>
          <w:sz w:val="24"/>
          <w:szCs w:val="24"/>
          <w14:ligatures w14:val="standardContextual"/>
        </w:rPr>
      </w:pPr>
      <w:r>
        <w:rPr>
          <w:noProof/>
        </w:rPr>
        <w:t>2.4 The Selected Algorithm for Implementation</w:t>
      </w:r>
      <w:r>
        <w:rPr>
          <w:noProof/>
        </w:rPr>
        <w:tab/>
      </w:r>
      <w:r>
        <w:rPr>
          <w:noProof/>
        </w:rPr>
        <w:fldChar w:fldCharType="begin"/>
      </w:r>
      <w:r>
        <w:rPr>
          <w:noProof/>
        </w:rPr>
        <w:instrText xml:space="preserve"> PAGEREF _Toc165925735 \h </w:instrText>
      </w:r>
      <w:r>
        <w:rPr>
          <w:noProof/>
        </w:rPr>
      </w:r>
      <w:r>
        <w:rPr>
          <w:noProof/>
        </w:rPr>
        <w:fldChar w:fldCharType="separate"/>
      </w:r>
      <w:r>
        <w:rPr>
          <w:noProof/>
        </w:rPr>
        <w:t>8</w:t>
      </w:r>
      <w:r>
        <w:rPr>
          <w:noProof/>
        </w:rPr>
        <w:fldChar w:fldCharType="end"/>
      </w:r>
    </w:p>
    <w:p w14:paraId="609D9B83" w14:textId="08893527"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2.4.1 Description of the Algorithm</w:t>
      </w:r>
      <w:r>
        <w:rPr>
          <w:noProof/>
        </w:rPr>
        <w:tab/>
      </w:r>
      <w:r>
        <w:rPr>
          <w:noProof/>
        </w:rPr>
        <w:fldChar w:fldCharType="begin"/>
      </w:r>
      <w:r>
        <w:rPr>
          <w:noProof/>
        </w:rPr>
        <w:instrText xml:space="preserve"> PAGEREF _Toc165925736 \h </w:instrText>
      </w:r>
      <w:r>
        <w:rPr>
          <w:noProof/>
        </w:rPr>
      </w:r>
      <w:r>
        <w:rPr>
          <w:noProof/>
        </w:rPr>
        <w:fldChar w:fldCharType="separate"/>
      </w:r>
      <w:r>
        <w:rPr>
          <w:noProof/>
        </w:rPr>
        <w:t>8</w:t>
      </w:r>
      <w:r>
        <w:rPr>
          <w:noProof/>
        </w:rPr>
        <w:fldChar w:fldCharType="end"/>
      </w:r>
    </w:p>
    <w:p w14:paraId="1963D5F8" w14:textId="1F2DC59D"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2.4.1.1 Choice of Algorithm</w:t>
      </w:r>
      <w:r>
        <w:rPr>
          <w:noProof/>
        </w:rPr>
        <w:tab/>
      </w:r>
      <w:r>
        <w:rPr>
          <w:noProof/>
        </w:rPr>
        <w:fldChar w:fldCharType="begin"/>
      </w:r>
      <w:r>
        <w:rPr>
          <w:noProof/>
        </w:rPr>
        <w:instrText xml:space="preserve"> PAGEREF _Toc165925737 \h </w:instrText>
      </w:r>
      <w:r>
        <w:rPr>
          <w:noProof/>
        </w:rPr>
      </w:r>
      <w:r>
        <w:rPr>
          <w:noProof/>
        </w:rPr>
        <w:fldChar w:fldCharType="separate"/>
      </w:r>
      <w:r>
        <w:rPr>
          <w:noProof/>
        </w:rPr>
        <w:t>8</w:t>
      </w:r>
      <w:r>
        <w:rPr>
          <w:noProof/>
        </w:rPr>
        <w:fldChar w:fldCharType="end"/>
      </w:r>
    </w:p>
    <w:p w14:paraId="26145BB8" w14:textId="0CB35BA2"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2.4.1.2 Overview of Algorithm</w:t>
      </w:r>
      <w:r>
        <w:rPr>
          <w:noProof/>
        </w:rPr>
        <w:tab/>
      </w:r>
      <w:r>
        <w:rPr>
          <w:noProof/>
        </w:rPr>
        <w:fldChar w:fldCharType="begin"/>
      </w:r>
      <w:r>
        <w:rPr>
          <w:noProof/>
        </w:rPr>
        <w:instrText xml:space="preserve"> PAGEREF _Toc165925738 \h </w:instrText>
      </w:r>
      <w:r>
        <w:rPr>
          <w:noProof/>
        </w:rPr>
      </w:r>
      <w:r>
        <w:rPr>
          <w:noProof/>
        </w:rPr>
        <w:fldChar w:fldCharType="separate"/>
      </w:r>
      <w:r>
        <w:rPr>
          <w:noProof/>
        </w:rPr>
        <w:t>8</w:t>
      </w:r>
      <w:r>
        <w:rPr>
          <w:noProof/>
        </w:rPr>
        <w:fldChar w:fldCharType="end"/>
      </w:r>
    </w:p>
    <w:p w14:paraId="760F6666" w14:textId="6419BC3C"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2.4.1.2 Pseudo Code</w:t>
      </w:r>
      <w:r>
        <w:rPr>
          <w:noProof/>
        </w:rPr>
        <w:tab/>
      </w:r>
      <w:r>
        <w:rPr>
          <w:noProof/>
        </w:rPr>
        <w:fldChar w:fldCharType="begin"/>
      </w:r>
      <w:r>
        <w:rPr>
          <w:noProof/>
        </w:rPr>
        <w:instrText xml:space="preserve"> PAGEREF _Toc165925739 \h </w:instrText>
      </w:r>
      <w:r>
        <w:rPr>
          <w:noProof/>
        </w:rPr>
      </w:r>
      <w:r>
        <w:rPr>
          <w:noProof/>
        </w:rPr>
        <w:fldChar w:fldCharType="separate"/>
      </w:r>
      <w:r>
        <w:rPr>
          <w:noProof/>
        </w:rPr>
        <w:t>9</w:t>
      </w:r>
      <w:r>
        <w:rPr>
          <w:noProof/>
        </w:rPr>
        <w:fldChar w:fldCharType="end"/>
      </w:r>
    </w:p>
    <w:p w14:paraId="47D85EF9" w14:textId="5850FBDA"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2.4.1.3 Explanation of Pseudo Code</w:t>
      </w:r>
      <w:r>
        <w:rPr>
          <w:noProof/>
        </w:rPr>
        <w:tab/>
      </w:r>
      <w:r>
        <w:rPr>
          <w:noProof/>
        </w:rPr>
        <w:fldChar w:fldCharType="begin"/>
      </w:r>
      <w:r>
        <w:rPr>
          <w:noProof/>
        </w:rPr>
        <w:instrText xml:space="preserve"> PAGEREF _Toc165925740 \h </w:instrText>
      </w:r>
      <w:r>
        <w:rPr>
          <w:noProof/>
        </w:rPr>
      </w:r>
      <w:r>
        <w:rPr>
          <w:noProof/>
        </w:rPr>
        <w:fldChar w:fldCharType="separate"/>
      </w:r>
      <w:r>
        <w:rPr>
          <w:noProof/>
        </w:rPr>
        <w:t>10</w:t>
      </w:r>
      <w:r>
        <w:rPr>
          <w:noProof/>
        </w:rPr>
        <w:fldChar w:fldCharType="end"/>
      </w:r>
    </w:p>
    <w:p w14:paraId="52C0637A" w14:textId="57C9A8D2"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2.4.2 Correctness of Algorithm</w:t>
      </w:r>
      <w:r>
        <w:rPr>
          <w:noProof/>
        </w:rPr>
        <w:tab/>
      </w:r>
      <w:r>
        <w:rPr>
          <w:noProof/>
        </w:rPr>
        <w:fldChar w:fldCharType="begin"/>
      </w:r>
      <w:r>
        <w:rPr>
          <w:noProof/>
        </w:rPr>
        <w:instrText xml:space="preserve"> PAGEREF _Toc165925741 \h </w:instrText>
      </w:r>
      <w:r>
        <w:rPr>
          <w:noProof/>
        </w:rPr>
      </w:r>
      <w:r>
        <w:rPr>
          <w:noProof/>
        </w:rPr>
        <w:fldChar w:fldCharType="separate"/>
      </w:r>
      <w:r>
        <w:rPr>
          <w:noProof/>
        </w:rPr>
        <w:t>11</w:t>
      </w:r>
      <w:r>
        <w:rPr>
          <w:noProof/>
        </w:rPr>
        <w:fldChar w:fldCharType="end"/>
      </w:r>
    </w:p>
    <w:p w14:paraId="39B5242D" w14:textId="05A95433"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2.4.3 Runtime Analysis of Algorithm</w:t>
      </w:r>
      <w:r>
        <w:rPr>
          <w:noProof/>
        </w:rPr>
        <w:tab/>
      </w:r>
      <w:r>
        <w:rPr>
          <w:noProof/>
        </w:rPr>
        <w:fldChar w:fldCharType="begin"/>
      </w:r>
      <w:r>
        <w:rPr>
          <w:noProof/>
        </w:rPr>
        <w:instrText xml:space="preserve"> PAGEREF _Toc165925742 \h </w:instrText>
      </w:r>
      <w:r>
        <w:rPr>
          <w:noProof/>
        </w:rPr>
      </w:r>
      <w:r>
        <w:rPr>
          <w:noProof/>
        </w:rPr>
        <w:fldChar w:fldCharType="separate"/>
      </w:r>
      <w:r>
        <w:rPr>
          <w:noProof/>
        </w:rPr>
        <w:t>12</w:t>
      </w:r>
      <w:r>
        <w:rPr>
          <w:noProof/>
        </w:rPr>
        <w:fldChar w:fldCharType="end"/>
      </w:r>
    </w:p>
    <w:p w14:paraId="7539988D" w14:textId="08B01117" w:rsidR="004F290E" w:rsidRDefault="004F290E">
      <w:pPr>
        <w:pStyle w:val="TOC1"/>
        <w:rPr>
          <w:rFonts w:asciiTheme="minorHAnsi" w:eastAsiaTheme="minorEastAsia" w:hAnsiTheme="minorHAnsi" w:cstheme="minorBidi"/>
          <w:b w:val="0"/>
          <w:noProof/>
          <w:kern w:val="2"/>
          <w:sz w:val="24"/>
          <w:szCs w:val="24"/>
          <w14:ligatures w14:val="standardContextual"/>
        </w:rPr>
      </w:pPr>
      <w:r>
        <w:rPr>
          <w:noProof/>
        </w:rPr>
        <w:t>Chapter 3 – Methods and Implementation</w:t>
      </w:r>
      <w:r>
        <w:rPr>
          <w:noProof/>
        </w:rPr>
        <w:tab/>
      </w:r>
      <w:r>
        <w:rPr>
          <w:noProof/>
        </w:rPr>
        <w:fldChar w:fldCharType="begin"/>
      </w:r>
      <w:r>
        <w:rPr>
          <w:noProof/>
        </w:rPr>
        <w:instrText xml:space="preserve"> PAGEREF _Toc165925743 \h </w:instrText>
      </w:r>
      <w:r>
        <w:rPr>
          <w:noProof/>
        </w:rPr>
      </w:r>
      <w:r>
        <w:rPr>
          <w:noProof/>
        </w:rPr>
        <w:fldChar w:fldCharType="separate"/>
      </w:r>
      <w:r>
        <w:rPr>
          <w:noProof/>
        </w:rPr>
        <w:t>13</w:t>
      </w:r>
      <w:r>
        <w:rPr>
          <w:noProof/>
        </w:rPr>
        <w:fldChar w:fldCharType="end"/>
      </w:r>
    </w:p>
    <w:p w14:paraId="3D9E60FE" w14:textId="56CA262F" w:rsidR="004F290E" w:rsidRDefault="004F290E">
      <w:pPr>
        <w:pStyle w:val="TOC2"/>
        <w:rPr>
          <w:rFonts w:asciiTheme="minorHAnsi" w:eastAsiaTheme="minorEastAsia" w:hAnsiTheme="minorHAnsi" w:cstheme="minorBidi"/>
          <w:noProof/>
          <w:kern w:val="2"/>
          <w:sz w:val="24"/>
          <w:szCs w:val="24"/>
          <w14:ligatures w14:val="standardContextual"/>
        </w:rPr>
      </w:pPr>
      <w:r>
        <w:rPr>
          <w:noProof/>
        </w:rPr>
        <w:t>3.1 Project Management Methodology</w:t>
      </w:r>
      <w:r>
        <w:rPr>
          <w:noProof/>
        </w:rPr>
        <w:tab/>
      </w:r>
      <w:r>
        <w:rPr>
          <w:noProof/>
        </w:rPr>
        <w:fldChar w:fldCharType="begin"/>
      </w:r>
      <w:r>
        <w:rPr>
          <w:noProof/>
        </w:rPr>
        <w:instrText xml:space="preserve"> PAGEREF _Toc165925744 \h </w:instrText>
      </w:r>
      <w:r>
        <w:rPr>
          <w:noProof/>
        </w:rPr>
      </w:r>
      <w:r>
        <w:rPr>
          <w:noProof/>
        </w:rPr>
        <w:fldChar w:fldCharType="separate"/>
      </w:r>
      <w:r>
        <w:rPr>
          <w:noProof/>
        </w:rPr>
        <w:t>13</w:t>
      </w:r>
      <w:r>
        <w:rPr>
          <w:noProof/>
        </w:rPr>
        <w:fldChar w:fldCharType="end"/>
      </w:r>
    </w:p>
    <w:p w14:paraId="7FFBCF34" w14:textId="49F2A6DD"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3.1.1 Agile Development with Sprints</w:t>
      </w:r>
      <w:r>
        <w:rPr>
          <w:noProof/>
        </w:rPr>
        <w:tab/>
      </w:r>
      <w:r>
        <w:rPr>
          <w:noProof/>
        </w:rPr>
        <w:fldChar w:fldCharType="begin"/>
      </w:r>
      <w:r>
        <w:rPr>
          <w:noProof/>
        </w:rPr>
        <w:instrText xml:space="preserve"> PAGEREF _Toc165925745 \h </w:instrText>
      </w:r>
      <w:r>
        <w:rPr>
          <w:noProof/>
        </w:rPr>
      </w:r>
      <w:r>
        <w:rPr>
          <w:noProof/>
        </w:rPr>
        <w:fldChar w:fldCharType="separate"/>
      </w:r>
      <w:r>
        <w:rPr>
          <w:noProof/>
        </w:rPr>
        <w:t>13</w:t>
      </w:r>
      <w:r>
        <w:rPr>
          <w:noProof/>
        </w:rPr>
        <w:fldChar w:fldCharType="end"/>
      </w:r>
    </w:p>
    <w:p w14:paraId="7A490369" w14:textId="7AF83E48"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3.1.2 Version Control and Coding Practices:</w:t>
      </w:r>
      <w:r>
        <w:rPr>
          <w:noProof/>
        </w:rPr>
        <w:tab/>
      </w:r>
      <w:r>
        <w:rPr>
          <w:noProof/>
        </w:rPr>
        <w:fldChar w:fldCharType="begin"/>
      </w:r>
      <w:r>
        <w:rPr>
          <w:noProof/>
        </w:rPr>
        <w:instrText xml:space="preserve"> PAGEREF _Toc165925746 \h </w:instrText>
      </w:r>
      <w:r>
        <w:rPr>
          <w:noProof/>
        </w:rPr>
      </w:r>
      <w:r>
        <w:rPr>
          <w:noProof/>
        </w:rPr>
        <w:fldChar w:fldCharType="separate"/>
      </w:r>
      <w:r>
        <w:rPr>
          <w:noProof/>
        </w:rPr>
        <w:t>13</w:t>
      </w:r>
      <w:r>
        <w:rPr>
          <w:noProof/>
        </w:rPr>
        <w:fldChar w:fldCharType="end"/>
      </w:r>
    </w:p>
    <w:p w14:paraId="5E14C75B" w14:textId="7D307736" w:rsidR="004F290E" w:rsidRDefault="004F290E">
      <w:pPr>
        <w:pStyle w:val="TOC2"/>
        <w:rPr>
          <w:rFonts w:asciiTheme="minorHAnsi" w:eastAsiaTheme="minorEastAsia" w:hAnsiTheme="minorHAnsi" w:cstheme="minorBidi"/>
          <w:noProof/>
          <w:kern w:val="2"/>
          <w:sz w:val="24"/>
          <w:szCs w:val="24"/>
          <w14:ligatures w14:val="standardContextual"/>
        </w:rPr>
      </w:pPr>
      <w:r>
        <w:rPr>
          <w:noProof/>
        </w:rPr>
        <w:lastRenderedPageBreak/>
        <w:t>2.2 Sprint 1: Initial Implementation</w:t>
      </w:r>
      <w:r>
        <w:rPr>
          <w:noProof/>
        </w:rPr>
        <w:tab/>
      </w:r>
      <w:r>
        <w:rPr>
          <w:noProof/>
        </w:rPr>
        <w:fldChar w:fldCharType="begin"/>
      </w:r>
      <w:r>
        <w:rPr>
          <w:noProof/>
        </w:rPr>
        <w:instrText xml:space="preserve"> PAGEREF _Toc165925747 \h </w:instrText>
      </w:r>
      <w:r>
        <w:rPr>
          <w:noProof/>
        </w:rPr>
      </w:r>
      <w:r>
        <w:rPr>
          <w:noProof/>
        </w:rPr>
        <w:fldChar w:fldCharType="separate"/>
      </w:r>
      <w:r>
        <w:rPr>
          <w:noProof/>
        </w:rPr>
        <w:t>14</w:t>
      </w:r>
      <w:r>
        <w:rPr>
          <w:noProof/>
        </w:rPr>
        <w:fldChar w:fldCharType="end"/>
      </w:r>
    </w:p>
    <w:p w14:paraId="5E30E3C5" w14:textId="3A87D868"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3.2.1 Goals of Sprint 1</w:t>
      </w:r>
      <w:r>
        <w:rPr>
          <w:noProof/>
        </w:rPr>
        <w:tab/>
      </w:r>
      <w:r>
        <w:rPr>
          <w:noProof/>
        </w:rPr>
        <w:fldChar w:fldCharType="begin"/>
      </w:r>
      <w:r>
        <w:rPr>
          <w:noProof/>
        </w:rPr>
        <w:instrText xml:space="preserve"> PAGEREF _Toc165925748 \h </w:instrText>
      </w:r>
      <w:r>
        <w:rPr>
          <w:noProof/>
        </w:rPr>
      </w:r>
      <w:r>
        <w:rPr>
          <w:noProof/>
        </w:rPr>
        <w:fldChar w:fldCharType="separate"/>
      </w:r>
      <w:r>
        <w:rPr>
          <w:noProof/>
        </w:rPr>
        <w:t>14</w:t>
      </w:r>
      <w:r>
        <w:rPr>
          <w:noProof/>
        </w:rPr>
        <w:fldChar w:fldCharType="end"/>
      </w:r>
    </w:p>
    <w:p w14:paraId="149EE41F" w14:textId="5B657C96"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3.2.2 Implementation Details</w:t>
      </w:r>
      <w:r>
        <w:rPr>
          <w:noProof/>
        </w:rPr>
        <w:tab/>
      </w:r>
      <w:r>
        <w:rPr>
          <w:noProof/>
        </w:rPr>
        <w:fldChar w:fldCharType="begin"/>
      </w:r>
      <w:r>
        <w:rPr>
          <w:noProof/>
        </w:rPr>
        <w:instrText xml:space="preserve"> PAGEREF _Toc165925749 \h </w:instrText>
      </w:r>
      <w:r>
        <w:rPr>
          <w:noProof/>
        </w:rPr>
      </w:r>
      <w:r>
        <w:rPr>
          <w:noProof/>
        </w:rPr>
        <w:fldChar w:fldCharType="separate"/>
      </w:r>
      <w:r>
        <w:rPr>
          <w:noProof/>
        </w:rPr>
        <w:t>14</w:t>
      </w:r>
      <w:r>
        <w:rPr>
          <w:noProof/>
        </w:rPr>
        <w:fldChar w:fldCharType="end"/>
      </w:r>
    </w:p>
    <w:p w14:paraId="2EA22DCA" w14:textId="214C0FF4"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3.2.2.1 Software Architecture Overview</w:t>
      </w:r>
      <w:r>
        <w:rPr>
          <w:noProof/>
        </w:rPr>
        <w:tab/>
      </w:r>
      <w:r>
        <w:rPr>
          <w:noProof/>
        </w:rPr>
        <w:fldChar w:fldCharType="begin"/>
      </w:r>
      <w:r>
        <w:rPr>
          <w:noProof/>
        </w:rPr>
        <w:instrText xml:space="preserve"> PAGEREF _Toc165925750 \h </w:instrText>
      </w:r>
      <w:r>
        <w:rPr>
          <w:noProof/>
        </w:rPr>
      </w:r>
      <w:r>
        <w:rPr>
          <w:noProof/>
        </w:rPr>
        <w:fldChar w:fldCharType="separate"/>
      </w:r>
      <w:r>
        <w:rPr>
          <w:noProof/>
        </w:rPr>
        <w:t>14</w:t>
      </w:r>
      <w:r>
        <w:rPr>
          <w:noProof/>
        </w:rPr>
        <w:fldChar w:fldCharType="end"/>
      </w:r>
    </w:p>
    <w:p w14:paraId="1EC35E86" w14:textId="269C3CF9"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3.2.2.2 Data Structures and Objects</w:t>
      </w:r>
      <w:r>
        <w:rPr>
          <w:noProof/>
        </w:rPr>
        <w:tab/>
      </w:r>
      <w:r>
        <w:rPr>
          <w:noProof/>
        </w:rPr>
        <w:fldChar w:fldCharType="begin"/>
      </w:r>
      <w:r>
        <w:rPr>
          <w:noProof/>
        </w:rPr>
        <w:instrText xml:space="preserve"> PAGEREF _Toc165925751 \h </w:instrText>
      </w:r>
      <w:r>
        <w:rPr>
          <w:noProof/>
        </w:rPr>
      </w:r>
      <w:r>
        <w:rPr>
          <w:noProof/>
        </w:rPr>
        <w:fldChar w:fldCharType="separate"/>
      </w:r>
      <w:r>
        <w:rPr>
          <w:noProof/>
        </w:rPr>
        <w:t>14</w:t>
      </w:r>
      <w:r>
        <w:rPr>
          <w:noProof/>
        </w:rPr>
        <w:fldChar w:fldCharType="end"/>
      </w:r>
    </w:p>
    <w:p w14:paraId="480E00BD" w14:textId="6392C602"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3.2.2.3 Implementation of Key Functions</w:t>
      </w:r>
      <w:r>
        <w:rPr>
          <w:noProof/>
        </w:rPr>
        <w:tab/>
      </w:r>
      <w:r>
        <w:rPr>
          <w:noProof/>
        </w:rPr>
        <w:fldChar w:fldCharType="begin"/>
      </w:r>
      <w:r>
        <w:rPr>
          <w:noProof/>
        </w:rPr>
        <w:instrText xml:space="preserve"> PAGEREF _Toc165925752 \h </w:instrText>
      </w:r>
      <w:r>
        <w:rPr>
          <w:noProof/>
        </w:rPr>
      </w:r>
      <w:r>
        <w:rPr>
          <w:noProof/>
        </w:rPr>
        <w:fldChar w:fldCharType="separate"/>
      </w:r>
      <w:r>
        <w:rPr>
          <w:noProof/>
        </w:rPr>
        <w:t>15</w:t>
      </w:r>
      <w:r>
        <w:rPr>
          <w:noProof/>
        </w:rPr>
        <w:fldChar w:fldCharType="end"/>
      </w:r>
    </w:p>
    <w:p w14:paraId="5C3F2621" w14:textId="0430FC1E"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2.2.2.4 Testing Completion of Goals of Sprint 1</w:t>
      </w:r>
      <w:r>
        <w:rPr>
          <w:noProof/>
        </w:rPr>
        <w:tab/>
      </w:r>
      <w:r>
        <w:rPr>
          <w:noProof/>
        </w:rPr>
        <w:fldChar w:fldCharType="begin"/>
      </w:r>
      <w:r>
        <w:rPr>
          <w:noProof/>
        </w:rPr>
        <w:instrText xml:space="preserve"> PAGEREF _Toc165925753 \h </w:instrText>
      </w:r>
      <w:r>
        <w:rPr>
          <w:noProof/>
        </w:rPr>
      </w:r>
      <w:r>
        <w:rPr>
          <w:noProof/>
        </w:rPr>
        <w:fldChar w:fldCharType="separate"/>
      </w:r>
      <w:r>
        <w:rPr>
          <w:noProof/>
        </w:rPr>
        <w:t>17</w:t>
      </w:r>
      <w:r>
        <w:rPr>
          <w:noProof/>
        </w:rPr>
        <w:fldChar w:fldCharType="end"/>
      </w:r>
    </w:p>
    <w:p w14:paraId="7DA6A729" w14:textId="6D29D715"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3.2.3 Challenges Encountered</w:t>
      </w:r>
      <w:r>
        <w:rPr>
          <w:noProof/>
        </w:rPr>
        <w:tab/>
      </w:r>
      <w:r>
        <w:rPr>
          <w:noProof/>
        </w:rPr>
        <w:fldChar w:fldCharType="begin"/>
      </w:r>
      <w:r>
        <w:rPr>
          <w:noProof/>
        </w:rPr>
        <w:instrText xml:space="preserve"> PAGEREF _Toc165925754 \h </w:instrText>
      </w:r>
      <w:r>
        <w:rPr>
          <w:noProof/>
        </w:rPr>
      </w:r>
      <w:r>
        <w:rPr>
          <w:noProof/>
        </w:rPr>
        <w:fldChar w:fldCharType="separate"/>
      </w:r>
      <w:r>
        <w:rPr>
          <w:noProof/>
        </w:rPr>
        <w:t>17</w:t>
      </w:r>
      <w:r>
        <w:rPr>
          <w:noProof/>
        </w:rPr>
        <w:fldChar w:fldCharType="end"/>
      </w:r>
    </w:p>
    <w:p w14:paraId="7D67D4AA" w14:textId="0F556FEC" w:rsidR="004F290E" w:rsidRDefault="004F290E">
      <w:pPr>
        <w:pStyle w:val="TOC2"/>
        <w:rPr>
          <w:rFonts w:asciiTheme="minorHAnsi" w:eastAsiaTheme="minorEastAsia" w:hAnsiTheme="minorHAnsi" w:cstheme="minorBidi"/>
          <w:noProof/>
          <w:kern w:val="2"/>
          <w:sz w:val="24"/>
          <w:szCs w:val="24"/>
          <w14:ligatures w14:val="standardContextual"/>
        </w:rPr>
      </w:pPr>
      <w:r>
        <w:rPr>
          <w:noProof/>
        </w:rPr>
        <w:t>3.3 Sprint 2: Feature Expansion</w:t>
      </w:r>
      <w:r>
        <w:rPr>
          <w:noProof/>
        </w:rPr>
        <w:tab/>
      </w:r>
      <w:r>
        <w:rPr>
          <w:noProof/>
        </w:rPr>
        <w:fldChar w:fldCharType="begin"/>
      </w:r>
      <w:r>
        <w:rPr>
          <w:noProof/>
        </w:rPr>
        <w:instrText xml:space="preserve"> PAGEREF _Toc165925755 \h </w:instrText>
      </w:r>
      <w:r>
        <w:rPr>
          <w:noProof/>
        </w:rPr>
      </w:r>
      <w:r>
        <w:rPr>
          <w:noProof/>
        </w:rPr>
        <w:fldChar w:fldCharType="separate"/>
      </w:r>
      <w:r>
        <w:rPr>
          <w:noProof/>
        </w:rPr>
        <w:t>19</w:t>
      </w:r>
      <w:r>
        <w:rPr>
          <w:noProof/>
        </w:rPr>
        <w:fldChar w:fldCharType="end"/>
      </w:r>
    </w:p>
    <w:p w14:paraId="135678DE" w14:textId="1AFA1A72"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3.3.1 Goals of Sprint 2</w:t>
      </w:r>
      <w:r>
        <w:rPr>
          <w:noProof/>
        </w:rPr>
        <w:tab/>
      </w:r>
      <w:r>
        <w:rPr>
          <w:noProof/>
        </w:rPr>
        <w:fldChar w:fldCharType="begin"/>
      </w:r>
      <w:r>
        <w:rPr>
          <w:noProof/>
        </w:rPr>
        <w:instrText xml:space="preserve"> PAGEREF _Toc165925756 \h </w:instrText>
      </w:r>
      <w:r>
        <w:rPr>
          <w:noProof/>
        </w:rPr>
      </w:r>
      <w:r>
        <w:rPr>
          <w:noProof/>
        </w:rPr>
        <w:fldChar w:fldCharType="separate"/>
      </w:r>
      <w:r>
        <w:rPr>
          <w:noProof/>
        </w:rPr>
        <w:t>19</w:t>
      </w:r>
      <w:r>
        <w:rPr>
          <w:noProof/>
        </w:rPr>
        <w:fldChar w:fldCharType="end"/>
      </w:r>
    </w:p>
    <w:p w14:paraId="7767A0E8" w14:textId="1F25CEB6"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3.3.2 Implementation Details</w:t>
      </w:r>
      <w:r>
        <w:rPr>
          <w:noProof/>
        </w:rPr>
        <w:tab/>
      </w:r>
      <w:r>
        <w:rPr>
          <w:noProof/>
        </w:rPr>
        <w:fldChar w:fldCharType="begin"/>
      </w:r>
      <w:r>
        <w:rPr>
          <w:noProof/>
        </w:rPr>
        <w:instrText xml:space="preserve"> PAGEREF _Toc165925757 \h </w:instrText>
      </w:r>
      <w:r>
        <w:rPr>
          <w:noProof/>
        </w:rPr>
      </w:r>
      <w:r>
        <w:rPr>
          <w:noProof/>
        </w:rPr>
        <w:fldChar w:fldCharType="separate"/>
      </w:r>
      <w:r>
        <w:rPr>
          <w:noProof/>
        </w:rPr>
        <w:t>19</w:t>
      </w:r>
      <w:r>
        <w:rPr>
          <w:noProof/>
        </w:rPr>
        <w:fldChar w:fldCharType="end"/>
      </w:r>
    </w:p>
    <w:p w14:paraId="5D94D054" w14:textId="14AA5240"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3.3.2.1 Implementation</w:t>
      </w:r>
      <w:r>
        <w:rPr>
          <w:noProof/>
        </w:rPr>
        <w:tab/>
      </w:r>
      <w:r>
        <w:rPr>
          <w:noProof/>
        </w:rPr>
        <w:fldChar w:fldCharType="begin"/>
      </w:r>
      <w:r>
        <w:rPr>
          <w:noProof/>
        </w:rPr>
        <w:instrText xml:space="preserve"> PAGEREF _Toc165925758 \h </w:instrText>
      </w:r>
      <w:r>
        <w:rPr>
          <w:noProof/>
        </w:rPr>
      </w:r>
      <w:r>
        <w:rPr>
          <w:noProof/>
        </w:rPr>
        <w:fldChar w:fldCharType="separate"/>
      </w:r>
      <w:r>
        <w:rPr>
          <w:noProof/>
        </w:rPr>
        <w:t>19</w:t>
      </w:r>
      <w:r>
        <w:rPr>
          <w:noProof/>
        </w:rPr>
        <w:fldChar w:fldCharType="end"/>
      </w:r>
    </w:p>
    <w:p w14:paraId="3108FDA9" w14:textId="63944EBC"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bCs/>
          <w:noProof/>
        </w:rPr>
        <w:t>Extending the algorithm to manage datasets with more than two class labels involves a straightforward enhancement where the class of each leaf node is set to the class of the example assigned to it. This natural extension allows the algorithm to handle multiple classes without needing significant changes to the underlying logic. Therefore, when creating the two basic decision trees at the start of ‘FindStrictExtsStr’ we created one tree with the classification of ‘incorrectExample’ and the other with the classification of the next example in ‘C’ with a different classification.</w:t>
      </w:r>
      <w:r>
        <w:rPr>
          <w:noProof/>
        </w:rPr>
        <w:tab/>
      </w:r>
      <w:r>
        <w:rPr>
          <w:noProof/>
        </w:rPr>
        <w:fldChar w:fldCharType="begin"/>
      </w:r>
      <w:r>
        <w:rPr>
          <w:noProof/>
        </w:rPr>
        <w:instrText xml:space="preserve"> PAGEREF _Toc165925759 \h </w:instrText>
      </w:r>
      <w:r>
        <w:rPr>
          <w:noProof/>
        </w:rPr>
      </w:r>
      <w:r>
        <w:rPr>
          <w:noProof/>
        </w:rPr>
        <w:fldChar w:fldCharType="separate"/>
      </w:r>
      <w:r>
        <w:rPr>
          <w:noProof/>
        </w:rPr>
        <w:t>19</w:t>
      </w:r>
      <w:r>
        <w:rPr>
          <w:noProof/>
        </w:rPr>
        <w:fldChar w:fldCharType="end"/>
      </w:r>
    </w:p>
    <w:p w14:paraId="40F7F963" w14:textId="63CDDF60"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bCs/>
          <w:noProof/>
        </w:rPr>
        <w:t>To extend the domain of feature values, first we need to store all features, along with possible values. This is done in the ‘config.py’ file by creating a dictionary named ‘featureValuesMap’ which lists all features in ‘CFeatures’ as keys in the dictionary and assigns to these features all the possible values for that feature from the dataset ‘C’.</w:t>
      </w:r>
      <w:r>
        <w:rPr>
          <w:noProof/>
        </w:rPr>
        <w:tab/>
      </w:r>
      <w:r>
        <w:rPr>
          <w:noProof/>
        </w:rPr>
        <w:fldChar w:fldCharType="begin"/>
      </w:r>
      <w:r>
        <w:rPr>
          <w:noProof/>
        </w:rPr>
        <w:instrText xml:space="preserve"> PAGEREF _Toc165925760 \h </w:instrText>
      </w:r>
      <w:r>
        <w:rPr>
          <w:noProof/>
        </w:rPr>
      </w:r>
      <w:r>
        <w:rPr>
          <w:noProof/>
        </w:rPr>
        <w:fldChar w:fldCharType="separate"/>
      </w:r>
      <w:r>
        <w:rPr>
          <w:noProof/>
        </w:rPr>
        <w:t>19</w:t>
      </w:r>
      <w:r>
        <w:rPr>
          <w:noProof/>
        </w:rPr>
        <w:fldChar w:fldCharType="end"/>
      </w:r>
    </w:p>
    <w:p w14:paraId="04271F43" w14:textId="25555189"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bCs/>
          <w:noProof/>
        </w:rPr>
        <w:t>The implementation of this is relatively simple, as show in in figure 6.</w:t>
      </w:r>
      <w:r>
        <w:rPr>
          <w:noProof/>
        </w:rPr>
        <w:tab/>
      </w:r>
      <w:r>
        <w:rPr>
          <w:noProof/>
        </w:rPr>
        <w:fldChar w:fldCharType="begin"/>
      </w:r>
      <w:r>
        <w:rPr>
          <w:noProof/>
        </w:rPr>
        <w:instrText xml:space="preserve"> PAGEREF _Toc165925761 \h </w:instrText>
      </w:r>
      <w:r>
        <w:rPr>
          <w:noProof/>
        </w:rPr>
      </w:r>
      <w:r>
        <w:rPr>
          <w:noProof/>
        </w:rPr>
        <w:fldChar w:fldCharType="separate"/>
      </w:r>
      <w:r>
        <w:rPr>
          <w:noProof/>
        </w:rPr>
        <w:t>19</w:t>
      </w:r>
      <w:r>
        <w:rPr>
          <w:noProof/>
        </w:rPr>
        <w:fldChar w:fldCharType="end"/>
      </w:r>
    </w:p>
    <w:p w14:paraId="6BE70E13" w14:textId="3F3FD205"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3.3.2.2 Testing and Validation</w:t>
      </w:r>
      <w:r>
        <w:rPr>
          <w:noProof/>
        </w:rPr>
        <w:tab/>
      </w:r>
      <w:r>
        <w:rPr>
          <w:noProof/>
        </w:rPr>
        <w:fldChar w:fldCharType="begin"/>
      </w:r>
      <w:r>
        <w:rPr>
          <w:noProof/>
        </w:rPr>
        <w:instrText xml:space="preserve"> PAGEREF _Toc165925762 \h </w:instrText>
      </w:r>
      <w:r>
        <w:rPr>
          <w:noProof/>
        </w:rPr>
      </w:r>
      <w:r>
        <w:rPr>
          <w:noProof/>
        </w:rPr>
        <w:fldChar w:fldCharType="separate"/>
      </w:r>
      <w:r>
        <w:rPr>
          <w:noProof/>
        </w:rPr>
        <w:t>20</w:t>
      </w:r>
      <w:r>
        <w:rPr>
          <w:noProof/>
        </w:rPr>
        <w:fldChar w:fldCharType="end"/>
      </w:r>
    </w:p>
    <w:p w14:paraId="1A13ECB6" w14:textId="587DF215"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bCs/>
          <w:noProof/>
        </w:rPr>
        <w:t>The method for testing the goals for sprint 2, was relatively similar to the testing for Sprint 1. In Sprint 2 we altered the ‘PrintTree’ function to include the threshold for each node. For a clearer depiction of the decision tree structures.</w:t>
      </w:r>
      <w:r>
        <w:rPr>
          <w:noProof/>
        </w:rPr>
        <w:tab/>
      </w:r>
      <w:r>
        <w:rPr>
          <w:noProof/>
        </w:rPr>
        <w:fldChar w:fldCharType="begin"/>
      </w:r>
      <w:r>
        <w:rPr>
          <w:noProof/>
        </w:rPr>
        <w:instrText xml:space="preserve"> PAGEREF _Toc165925763 \h </w:instrText>
      </w:r>
      <w:r>
        <w:rPr>
          <w:noProof/>
        </w:rPr>
      </w:r>
      <w:r>
        <w:rPr>
          <w:noProof/>
        </w:rPr>
        <w:fldChar w:fldCharType="separate"/>
      </w:r>
      <w:r>
        <w:rPr>
          <w:noProof/>
        </w:rPr>
        <w:t>20</w:t>
      </w:r>
      <w:r>
        <w:rPr>
          <w:noProof/>
        </w:rPr>
        <w:fldChar w:fldCharType="end"/>
      </w:r>
    </w:p>
    <w:p w14:paraId="096CB4B3" w14:textId="6E58C6B2" w:rsidR="004F290E" w:rsidRDefault="004F290E">
      <w:pPr>
        <w:pStyle w:val="TOC4"/>
        <w:rPr>
          <w:rFonts w:asciiTheme="minorHAnsi" w:eastAsiaTheme="minorEastAsia" w:hAnsiTheme="minorHAnsi" w:cstheme="minorBidi"/>
          <w:noProof/>
          <w:kern w:val="2"/>
          <w:sz w:val="24"/>
          <w:szCs w:val="24"/>
          <w14:ligatures w14:val="standardContextual"/>
        </w:rPr>
      </w:pPr>
      <w:r w:rsidRPr="007B46CC">
        <w:rPr>
          <w:bCs/>
          <w:noProof/>
        </w:rPr>
        <w:t>Acceptance testing was performed, which involved manually executing the algorithm using datasets with known minimum decision trees, these datasets included multiple classes and numerical values for the features.</w:t>
      </w:r>
      <w:r>
        <w:rPr>
          <w:noProof/>
        </w:rPr>
        <w:tab/>
      </w:r>
      <w:r>
        <w:rPr>
          <w:noProof/>
        </w:rPr>
        <w:fldChar w:fldCharType="begin"/>
      </w:r>
      <w:r>
        <w:rPr>
          <w:noProof/>
        </w:rPr>
        <w:instrText xml:space="preserve"> PAGEREF _Toc165925764 \h </w:instrText>
      </w:r>
      <w:r>
        <w:rPr>
          <w:noProof/>
        </w:rPr>
      </w:r>
      <w:r>
        <w:rPr>
          <w:noProof/>
        </w:rPr>
        <w:fldChar w:fldCharType="separate"/>
      </w:r>
      <w:r>
        <w:rPr>
          <w:noProof/>
        </w:rPr>
        <w:t>20</w:t>
      </w:r>
      <w:r>
        <w:rPr>
          <w:noProof/>
        </w:rPr>
        <w:fldChar w:fldCharType="end"/>
      </w:r>
    </w:p>
    <w:p w14:paraId="2A5CDB72" w14:textId="14CAA245"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3.3.3 Challenges Encountered`</w:t>
      </w:r>
      <w:r>
        <w:rPr>
          <w:noProof/>
        </w:rPr>
        <w:tab/>
      </w:r>
      <w:r>
        <w:rPr>
          <w:noProof/>
        </w:rPr>
        <w:fldChar w:fldCharType="begin"/>
      </w:r>
      <w:r>
        <w:rPr>
          <w:noProof/>
        </w:rPr>
        <w:instrText xml:space="preserve"> PAGEREF _Toc165925765 \h </w:instrText>
      </w:r>
      <w:r>
        <w:rPr>
          <w:noProof/>
        </w:rPr>
      </w:r>
      <w:r>
        <w:rPr>
          <w:noProof/>
        </w:rPr>
        <w:fldChar w:fldCharType="separate"/>
      </w:r>
      <w:r>
        <w:rPr>
          <w:noProof/>
        </w:rPr>
        <w:t>20</w:t>
      </w:r>
      <w:r>
        <w:rPr>
          <w:noProof/>
        </w:rPr>
        <w:fldChar w:fldCharType="end"/>
      </w:r>
    </w:p>
    <w:p w14:paraId="475B6288" w14:textId="11E554CE" w:rsidR="004F290E" w:rsidRDefault="004F290E">
      <w:pPr>
        <w:pStyle w:val="TOC2"/>
        <w:rPr>
          <w:rFonts w:asciiTheme="minorHAnsi" w:eastAsiaTheme="minorEastAsia" w:hAnsiTheme="minorHAnsi" w:cstheme="minorBidi"/>
          <w:noProof/>
          <w:kern w:val="2"/>
          <w:sz w:val="24"/>
          <w:szCs w:val="24"/>
          <w14:ligatures w14:val="standardContextual"/>
        </w:rPr>
      </w:pPr>
      <w:r>
        <w:rPr>
          <w:noProof/>
        </w:rPr>
        <w:t>3.4 Sprint 3: Optimisations</w:t>
      </w:r>
      <w:r>
        <w:rPr>
          <w:noProof/>
        </w:rPr>
        <w:tab/>
      </w:r>
      <w:r>
        <w:rPr>
          <w:noProof/>
        </w:rPr>
        <w:fldChar w:fldCharType="begin"/>
      </w:r>
      <w:r>
        <w:rPr>
          <w:noProof/>
        </w:rPr>
        <w:instrText xml:space="preserve"> PAGEREF _Toc165925766 \h </w:instrText>
      </w:r>
      <w:r>
        <w:rPr>
          <w:noProof/>
        </w:rPr>
      </w:r>
      <w:r>
        <w:rPr>
          <w:noProof/>
        </w:rPr>
        <w:fldChar w:fldCharType="separate"/>
      </w:r>
      <w:r>
        <w:rPr>
          <w:noProof/>
        </w:rPr>
        <w:t>21</w:t>
      </w:r>
      <w:r>
        <w:rPr>
          <w:noProof/>
        </w:rPr>
        <w:fldChar w:fldCharType="end"/>
      </w:r>
    </w:p>
    <w:p w14:paraId="17DFC523" w14:textId="1F620B8D"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3.4.1 Goals of Sprint 3</w:t>
      </w:r>
      <w:r>
        <w:rPr>
          <w:noProof/>
        </w:rPr>
        <w:tab/>
      </w:r>
      <w:r>
        <w:rPr>
          <w:noProof/>
        </w:rPr>
        <w:fldChar w:fldCharType="begin"/>
      </w:r>
      <w:r>
        <w:rPr>
          <w:noProof/>
        </w:rPr>
        <w:instrText xml:space="preserve"> PAGEREF _Toc165925767 \h </w:instrText>
      </w:r>
      <w:r>
        <w:rPr>
          <w:noProof/>
        </w:rPr>
      </w:r>
      <w:r>
        <w:rPr>
          <w:noProof/>
        </w:rPr>
        <w:fldChar w:fldCharType="separate"/>
      </w:r>
      <w:r>
        <w:rPr>
          <w:noProof/>
        </w:rPr>
        <w:t>21</w:t>
      </w:r>
      <w:r>
        <w:rPr>
          <w:noProof/>
        </w:rPr>
        <w:fldChar w:fldCharType="end"/>
      </w:r>
    </w:p>
    <w:p w14:paraId="7E9A9F5C" w14:textId="62815FAE"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3.4.2 Implementation</w:t>
      </w:r>
      <w:r>
        <w:rPr>
          <w:noProof/>
        </w:rPr>
        <w:tab/>
      </w:r>
      <w:r>
        <w:rPr>
          <w:noProof/>
        </w:rPr>
        <w:fldChar w:fldCharType="begin"/>
      </w:r>
      <w:r>
        <w:rPr>
          <w:noProof/>
        </w:rPr>
        <w:instrText xml:space="preserve"> PAGEREF _Toc165925768 \h </w:instrText>
      </w:r>
      <w:r>
        <w:rPr>
          <w:noProof/>
        </w:rPr>
      </w:r>
      <w:r>
        <w:rPr>
          <w:noProof/>
        </w:rPr>
        <w:fldChar w:fldCharType="separate"/>
      </w:r>
      <w:r>
        <w:rPr>
          <w:noProof/>
        </w:rPr>
        <w:t>21</w:t>
      </w:r>
      <w:r>
        <w:rPr>
          <w:noProof/>
        </w:rPr>
        <w:fldChar w:fldCharType="end"/>
      </w:r>
    </w:p>
    <w:p w14:paraId="0CE08FD9" w14:textId="68D6F04B" w:rsidR="004F290E" w:rsidRDefault="004F290E">
      <w:pPr>
        <w:pStyle w:val="TOC4"/>
        <w:rPr>
          <w:rFonts w:asciiTheme="minorHAnsi" w:eastAsiaTheme="minorEastAsia" w:hAnsiTheme="minorHAnsi" w:cstheme="minorBidi"/>
          <w:noProof/>
          <w:kern w:val="2"/>
          <w:sz w:val="24"/>
          <w:szCs w:val="24"/>
          <w14:ligatures w14:val="standardContextual"/>
        </w:rPr>
      </w:pPr>
      <w:r>
        <w:rPr>
          <w:noProof/>
        </w:rPr>
        <w:lastRenderedPageBreak/>
        <w:t>3.4.2.1 Preventing the Construction of Identical Trees</w:t>
      </w:r>
      <w:r>
        <w:rPr>
          <w:noProof/>
        </w:rPr>
        <w:tab/>
      </w:r>
      <w:r>
        <w:rPr>
          <w:noProof/>
        </w:rPr>
        <w:fldChar w:fldCharType="begin"/>
      </w:r>
      <w:r>
        <w:rPr>
          <w:noProof/>
        </w:rPr>
        <w:instrText xml:space="preserve"> PAGEREF _Toc165925769 \h </w:instrText>
      </w:r>
      <w:r>
        <w:rPr>
          <w:noProof/>
        </w:rPr>
      </w:r>
      <w:r>
        <w:rPr>
          <w:noProof/>
        </w:rPr>
        <w:fldChar w:fldCharType="separate"/>
      </w:r>
      <w:r>
        <w:rPr>
          <w:noProof/>
        </w:rPr>
        <w:t>21</w:t>
      </w:r>
      <w:r>
        <w:rPr>
          <w:noProof/>
        </w:rPr>
        <w:fldChar w:fldCharType="end"/>
      </w:r>
    </w:p>
    <w:p w14:paraId="1DFB4263" w14:textId="591ED2E9" w:rsidR="004F290E" w:rsidRDefault="004F290E">
      <w:pPr>
        <w:pStyle w:val="TOC4"/>
        <w:rPr>
          <w:rFonts w:asciiTheme="minorHAnsi" w:eastAsiaTheme="minorEastAsia" w:hAnsiTheme="minorHAnsi" w:cstheme="minorBidi"/>
          <w:noProof/>
          <w:kern w:val="2"/>
          <w:sz w:val="24"/>
          <w:szCs w:val="24"/>
          <w14:ligatures w14:val="standardContextual"/>
        </w:rPr>
      </w:pPr>
      <w:r>
        <w:rPr>
          <w:noProof/>
        </w:rPr>
        <w:t>3.4.2.2 Preventing Splitting of the Same Feature in a Path</w:t>
      </w:r>
      <w:r>
        <w:rPr>
          <w:noProof/>
        </w:rPr>
        <w:tab/>
      </w:r>
      <w:r>
        <w:rPr>
          <w:noProof/>
        </w:rPr>
        <w:fldChar w:fldCharType="begin"/>
      </w:r>
      <w:r>
        <w:rPr>
          <w:noProof/>
        </w:rPr>
        <w:instrText xml:space="preserve"> PAGEREF _Toc165925770 \h </w:instrText>
      </w:r>
      <w:r>
        <w:rPr>
          <w:noProof/>
        </w:rPr>
      </w:r>
      <w:r>
        <w:rPr>
          <w:noProof/>
        </w:rPr>
        <w:fldChar w:fldCharType="separate"/>
      </w:r>
      <w:r>
        <w:rPr>
          <w:noProof/>
        </w:rPr>
        <w:t>22</w:t>
      </w:r>
      <w:r>
        <w:rPr>
          <w:noProof/>
        </w:rPr>
        <w:fldChar w:fldCharType="end"/>
      </w:r>
    </w:p>
    <w:p w14:paraId="4B2E9F8A" w14:textId="0D8F19F2" w:rsidR="004F290E" w:rsidRDefault="004F290E">
      <w:pPr>
        <w:pStyle w:val="TOC3"/>
        <w:rPr>
          <w:rFonts w:asciiTheme="minorHAnsi" w:eastAsiaTheme="minorEastAsia" w:hAnsiTheme="minorHAnsi" w:cstheme="minorBidi"/>
          <w:noProof/>
          <w:kern w:val="2"/>
          <w:sz w:val="24"/>
          <w:szCs w:val="24"/>
          <w14:ligatures w14:val="standardContextual"/>
        </w:rPr>
      </w:pPr>
      <w:r>
        <w:rPr>
          <w:noProof/>
        </w:rPr>
        <w:t>3.4.3 Testing</w:t>
      </w:r>
      <w:r>
        <w:rPr>
          <w:noProof/>
        </w:rPr>
        <w:tab/>
      </w:r>
      <w:r>
        <w:rPr>
          <w:noProof/>
        </w:rPr>
        <w:fldChar w:fldCharType="begin"/>
      </w:r>
      <w:r>
        <w:rPr>
          <w:noProof/>
        </w:rPr>
        <w:instrText xml:space="preserve"> PAGEREF _Toc165925771 \h </w:instrText>
      </w:r>
      <w:r>
        <w:rPr>
          <w:noProof/>
        </w:rPr>
      </w:r>
      <w:r>
        <w:rPr>
          <w:noProof/>
        </w:rPr>
        <w:fldChar w:fldCharType="separate"/>
      </w:r>
      <w:r>
        <w:rPr>
          <w:noProof/>
        </w:rPr>
        <w:t>23</w:t>
      </w:r>
      <w:r>
        <w:rPr>
          <w:noProof/>
        </w:rPr>
        <w:fldChar w:fldCharType="end"/>
      </w:r>
    </w:p>
    <w:p w14:paraId="56AB4739" w14:textId="7DDC32A4"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Chapter 3</w:t>
      </w:r>
      <w:r>
        <w:rPr>
          <w:noProof/>
        </w:rPr>
        <w:tab/>
      </w:r>
      <w:r>
        <w:rPr>
          <w:noProof/>
        </w:rPr>
        <w:fldChar w:fldCharType="begin"/>
      </w:r>
      <w:r>
        <w:rPr>
          <w:noProof/>
        </w:rPr>
        <w:instrText xml:space="preserve"> PAGEREF _Toc165925772 \h </w:instrText>
      </w:r>
      <w:r>
        <w:rPr>
          <w:noProof/>
        </w:rPr>
      </w:r>
      <w:r>
        <w:rPr>
          <w:noProof/>
        </w:rPr>
        <w:fldChar w:fldCharType="separate"/>
      </w:r>
      <w:r>
        <w:rPr>
          <w:noProof/>
        </w:rPr>
        <w:t>24</w:t>
      </w:r>
      <w:r>
        <w:rPr>
          <w:noProof/>
        </w:rPr>
        <w:fldChar w:fldCharType="end"/>
      </w:r>
    </w:p>
    <w:p w14:paraId="03D84A99" w14:textId="3D94C619"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Results</w:t>
      </w:r>
      <w:r>
        <w:rPr>
          <w:noProof/>
        </w:rPr>
        <w:tab/>
      </w:r>
      <w:r>
        <w:rPr>
          <w:noProof/>
        </w:rPr>
        <w:fldChar w:fldCharType="begin"/>
      </w:r>
      <w:r>
        <w:rPr>
          <w:noProof/>
        </w:rPr>
        <w:instrText xml:space="preserve"> PAGEREF _Toc165925773 \h </w:instrText>
      </w:r>
      <w:r>
        <w:rPr>
          <w:noProof/>
        </w:rPr>
      </w:r>
      <w:r>
        <w:rPr>
          <w:noProof/>
        </w:rPr>
        <w:fldChar w:fldCharType="separate"/>
      </w:r>
      <w:r>
        <w:rPr>
          <w:noProof/>
        </w:rPr>
        <w:t>25</w:t>
      </w:r>
      <w:r>
        <w:rPr>
          <w:noProof/>
        </w:rPr>
        <w:fldChar w:fldCharType="end"/>
      </w:r>
    </w:p>
    <w:p w14:paraId="1BB290D9" w14:textId="7C15BF23"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Chapter 4</w:t>
      </w:r>
      <w:r>
        <w:rPr>
          <w:noProof/>
        </w:rPr>
        <w:tab/>
      </w:r>
      <w:r>
        <w:rPr>
          <w:noProof/>
        </w:rPr>
        <w:fldChar w:fldCharType="begin"/>
      </w:r>
      <w:r>
        <w:rPr>
          <w:noProof/>
        </w:rPr>
        <w:instrText xml:space="preserve"> PAGEREF _Toc165925774 \h </w:instrText>
      </w:r>
      <w:r>
        <w:rPr>
          <w:noProof/>
        </w:rPr>
      </w:r>
      <w:r>
        <w:rPr>
          <w:noProof/>
        </w:rPr>
        <w:fldChar w:fldCharType="separate"/>
      </w:r>
      <w:r>
        <w:rPr>
          <w:noProof/>
        </w:rPr>
        <w:t>26</w:t>
      </w:r>
      <w:r>
        <w:rPr>
          <w:noProof/>
        </w:rPr>
        <w:fldChar w:fldCharType="end"/>
      </w:r>
    </w:p>
    <w:p w14:paraId="2C6B9054" w14:textId="3D3BF2ED"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Discussion</w:t>
      </w:r>
      <w:r>
        <w:rPr>
          <w:noProof/>
        </w:rPr>
        <w:tab/>
      </w:r>
      <w:r>
        <w:rPr>
          <w:noProof/>
        </w:rPr>
        <w:fldChar w:fldCharType="begin"/>
      </w:r>
      <w:r>
        <w:rPr>
          <w:noProof/>
        </w:rPr>
        <w:instrText xml:space="preserve"> PAGEREF _Toc165925775 \h </w:instrText>
      </w:r>
      <w:r>
        <w:rPr>
          <w:noProof/>
        </w:rPr>
      </w:r>
      <w:r>
        <w:rPr>
          <w:noProof/>
        </w:rPr>
        <w:fldChar w:fldCharType="separate"/>
      </w:r>
      <w:r>
        <w:rPr>
          <w:noProof/>
        </w:rPr>
        <w:t>27</w:t>
      </w:r>
      <w:r>
        <w:rPr>
          <w:noProof/>
        </w:rPr>
        <w:fldChar w:fldCharType="end"/>
      </w:r>
    </w:p>
    <w:p w14:paraId="358CA289" w14:textId="09B5B84A"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4.1  Conclusions</w:t>
      </w:r>
      <w:r>
        <w:rPr>
          <w:noProof/>
        </w:rPr>
        <w:tab/>
      </w:r>
      <w:r>
        <w:rPr>
          <w:noProof/>
        </w:rPr>
        <w:fldChar w:fldCharType="begin"/>
      </w:r>
      <w:r>
        <w:rPr>
          <w:noProof/>
        </w:rPr>
        <w:instrText xml:space="preserve"> PAGEREF _Toc165925776 \h </w:instrText>
      </w:r>
      <w:r>
        <w:rPr>
          <w:noProof/>
        </w:rPr>
      </w:r>
      <w:r>
        <w:rPr>
          <w:noProof/>
        </w:rPr>
        <w:fldChar w:fldCharType="separate"/>
      </w:r>
      <w:r>
        <w:rPr>
          <w:noProof/>
        </w:rPr>
        <w:t>27</w:t>
      </w:r>
      <w:r>
        <w:rPr>
          <w:noProof/>
        </w:rPr>
        <w:fldChar w:fldCharType="end"/>
      </w:r>
    </w:p>
    <w:p w14:paraId="6F442833" w14:textId="5CAA8DE6"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4.2  Ideas for future work</w:t>
      </w:r>
      <w:r>
        <w:rPr>
          <w:noProof/>
        </w:rPr>
        <w:tab/>
      </w:r>
      <w:r>
        <w:rPr>
          <w:noProof/>
        </w:rPr>
        <w:fldChar w:fldCharType="begin"/>
      </w:r>
      <w:r>
        <w:rPr>
          <w:noProof/>
        </w:rPr>
        <w:instrText xml:space="preserve"> PAGEREF _Toc165925777 \h </w:instrText>
      </w:r>
      <w:r>
        <w:rPr>
          <w:noProof/>
        </w:rPr>
      </w:r>
      <w:r>
        <w:rPr>
          <w:noProof/>
        </w:rPr>
        <w:fldChar w:fldCharType="separate"/>
      </w:r>
      <w:r>
        <w:rPr>
          <w:noProof/>
        </w:rPr>
        <w:t>27</w:t>
      </w:r>
      <w:r>
        <w:rPr>
          <w:noProof/>
        </w:rPr>
        <w:fldChar w:fldCharType="end"/>
      </w:r>
    </w:p>
    <w:p w14:paraId="24C722D7" w14:textId="6B08401F"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References</w:t>
      </w:r>
      <w:r>
        <w:rPr>
          <w:noProof/>
        </w:rPr>
        <w:tab/>
      </w:r>
      <w:r>
        <w:rPr>
          <w:noProof/>
        </w:rPr>
        <w:fldChar w:fldCharType="begin"/>
      </w:r>
      <w:r>
        <w:rPr>
          <w:noProof/>
        </w:rPr>
        <w:instrText xml:space="preserve"> PAGEREF _Toc165925778 \h </w:instrText>
      </w:r>
      <w:r>
        <w:rPr>
          <w:noProof/>
        </w:rPr>
      </w:r>
      <w:r>
        <w:rPr>
          <w:noProof/>
        </w:rPr>
        <w:fldChar w:fldCharType="separate"/>
      </w:r>
      <w:r>
        <w:rPr>
          <w:noProof/>
        </w:rPr>
        <w:t>28</w:t>
      </w:r>
      <w:r>
        <w:rPr>
          <w:noProof/>
        </w:rPr>
        <w:fldChar w:fldCharType="end"/>
      </w:r>
    </w:p>
    <w:p w14:paraId="069064C1" w14:textId="714079EF"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Appendix A</w:t>
      </w:r>
      <w:r>
        <w:rPr>
          <w:noProof/>
        </w:rPr>
        <w:tab/>
      </w:r>
      <w:r>
        <w:rPr>
          <w:noProof/>
        </w:rPr>
        <w:fldChar w:fldCharType="begin"/>
      </w:r>
      <w:r>
        <w:rPr>
          <w:noProof/>
        </w:rPr>
        <w:instrText xml:space="preserve"> PAGEREF _Toc165925779 \h </w:instrText>
      </w:r>
      <w:r>
        <w:rPr>
          <w:noProof/>
        </w:rPr>
      </w:r>
      <w:r>
        <w:rPr>
          <w:noProof/>
        </w:rPr>
        <w:fldChar w:fldCharType="separate"/>
      </w:r>
      <w:r>
        <w:rPr>
          <w:noProof/>
        </w:rPr>
        <w:t>29</w:t>
      </w:r>
      <w:r>
        <w:rPr>
          <w:noProof/>
        </w:rPr>
        <w:fldChar w:fldCharType="end"/>
      </w:r>
    </w:p>
    <w:p w14:paraId="6C760100" w14:textId="3034A82E"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Self-appraisal</w:t>
      </w:r>
      <w:r>
        <w:rPr>
          <w:noProof/>
        </w:rPr>
        <w:tab/>
      </w:r>
      <w:r>
        <w:rPr>
          <w:noProof/>
        </w:rPr>
        <w:fldChar w:fldCharType="begin"/>
      </w:r>
      <w:r>
        <w:rPr>
          <w:noProof/>
        </w:rPr>
        <w:instrText xml:space="preserve"> PAGEREF _Toc165925780 \h </w:instrText>
      </w:r>
      <w:r>
        <w:rPr>
          <w:noProof/>
        </w:rPr>
      </w:r>
      <w:r>
        <w:rPr>
          <w:noProof/>
        </w:rPr>
        <w:fldChar w:fldCharType="separate"/>
      </w:r>
      <w:r>
        <w:rPr>
          <w:noProof/>
        </w:rPr>
        <w:t>30</w:t>
      </w:r>
      <w:r>
        <w:rPr>
          <w:noProof/>
        </w:rPr>
        <w:fldChar w:fldCharType="end"/>
      </w:r>
    </w:p>
    <w:p w14:paraId="06114262" w14:textId="7D3C963B"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A.1 Critical self-evaluation</w:t>
      </w:r>
      <w:r>
        <w:rPr>
          <w:noProof/>
        </w:rPr>
        <w:tab/>
      </w:r>
      <w:r>
        <w:rPr>
          <w:noProof/>
        </w:rPr>
        <w:fldChar w:fldCharType="begin"/>
      </w:r>
      <w:r>
        <w:rPr>
          <w:noProof/>
        </w:rPr>
        <w:instrText xml:space="preserve"> PAGEREF _Toc165925781 \h </w:instrText>
      </w:r>
      <w:r>
        <w:rPr>
          <w:noProof/>
        </w:rPr>
      </w:r>
      <w:r>
        <w:rPr>
          <w:noProof/>
        </w:rPr>
        <w:fldChar w:fldCharType="separate"/>
      </w:r>
      <w:r>
        <w:rPr>
          <w:noProof/>
        </w:rPr>
        <w:t>30</w:t>
      </w:r>
      <w:r>
        <w:rPr>
          <w:noProof/>
        </w:rPr>
        <w:fldChar w:fldCharType="end"/>
      </w:r>
    </w:p>
    <w:p w14:paraId="5F2C53EF" w14:textId="27604FDA"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A.2 Personal reﬂection and lessons learned</w:t>
      </w:r>
      <w:r>
        <w:rPr>
          <w:noProof/>
        </w:rPr>
        <w:tab/>
      </w:r>
      <w:r>
        <w:rPr>
          <w:noProof/>
        </w:rPr>
        <w:fldChar w:fldCharType="begin"/>
      </w:r>
      <w:r>
        <w:rPr>
          <w:noProof/>
        </w:rPr>
        <w:instrText xml:space="preserve"> PAGEREF _Toc165925782 \h </w:instrText>
      </w:r>
      <w:r>
        <w:rPr>
          <w:noProof/>
        </w:rPr>
      </w:r>
      <w:r>
        <w:rPr>
          <w:noProof/>
        </w:rPr>
        <w:fldChar w:fldCharType="separate"/>
      </w:r>
      <w:r>
        <w:rPr>
          <w:noProof/>
        </w:rPr>
        <w:t>30</w:t>
      </w:r>
      <w:r>
        <w:rPr>
          <w:noProof/>
        </w:rPr>
        <w:fldChar w:fldCharType="end"/>
      </w:r>
    </w:p>
    <w:p w14:paraId="429CE9B7" w14:textId="1B57DF88" w:rsidR="004F290E" w:rsidRDefault="004F290E">
      <w:pPr>
        <w:pStyle w:val="TOC2"/>
        <w:rPr>
          <w:rFonts w:asciiTheme="minorHAnsi" w:eastAsiaTheme="minorEastAsia" w:hAnsiTheme="minorHAnsi" w:cstheme="minorBidi"/>
          <w:noProof/>
          <w:kern w:val="2"/>
          <w:sz w:val="24"/>
          <w:szCs w:val="24"/>
          <w14:ligatures w14:val="standardContextual"/>
        </w:rPr>
      </w:pPr>
      <w:r w:rsidRPr="007B46CC">
        <w:rPr>
          <w:rFonts w:cs="Times New Roman"/>
          <w:noProof/>
        </w:rPr>
        <w:t>A.3 Legal, social, ethical and professional issues</w:t>
      </w:r>
      <w:r>
        <w:rPr>
          <w:noProof/>
        </w:rPr>
        <w:tab/>
      </w:r>
      <w:r>
        <w:rPr>
          <w:noProof/>
        </w:rPr>
        <w:fldChar w:fldCharType="begin"/>
      </w:r>
      <w:r>
        <w:rPr>
          <w:noProof/>
        </w:rPr>
        <w:instrText xml:space="preserve"> PAGEREF _Toc165925783 \h </w:instrText>
      </w:r>
      <w:r>
        <w:rPr>
          <w:noProof/>
        </w:rPr>
      </w:r>
      <w:r>
        <w:rPr>
          <w:noProof/>
        </w:rPr>
        <w:fldChar w:fldCharType="separate"/>
      </w:r>
      <w:r>
        <w:rPr>
          <w:noProof/>
        </w:rPr>
        <w:t>30</w:t>
      </w:r>
      <w:r>
        <w:rPr>
          <w:noProof/>
        </w:rPr>
        <w:fldChar w:fldCharType="end"/>
      </w:r>
    </w:p>
    <w:p w14:paraId="18BEEEEB" w14:textId="3900033E"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A.3.1 Legal issues</w:t>
      </w:r>
      <w:r>
        <w:rPr>
          <w:noProof/>
        </w:rPr>
        <w:tab/>
      </w:r>
      <w:r>
        <w:rPr>
          <w:noProof/>
        </w:rPr>
        <w:fldChar w:fldCharType="begin"/>
      </w:r>
      <w:r>
        <w:rPr>
          <w:noProof/>
        </w:rPr>
        <w:instrText xml:space="preserve"> PAGEREF _Toc165925784 \h </w:instrText>
      </w:r>
      <w:r>
        <w:rPr>
          <w:noProof/>
        </w:rPr>
      </w:r>
      <w:r>
        <w:rPr>
          <w:noProof/>
        </w:rPr>
        <w:fldChar w:fldCharType="separate"/>
      </w:r>
      <w:r>
        <w:rPr>
          <w:noProof/>
        </w:rPr>
        <w:t>30</w:t>
      </w:r>
      <w:r>
        <w:rPr>
          <w:noProof/>
        </w:rPr>
        <w:fldChar w:fldCharType="end"/>
      </w:r>
    </w:p>
    <w:p w14:paraId="6FE07440" w14:textId="254A0075"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A.3.2 Social issues</w:t>
      </w:r>
      <w:r>
        <w:rPr>
          <w:noProof/>
        </w:rPr>
        <w:tab/>
      </w:r>
      <w:r>
        <w:rPr>
          <w:noProof/>
        </w:rPr>
        <w:fldChar w:fldCharType="begin"/>
      </w:r>
      <w:r>
        <w:rPr>
          <w:noProof/>
        </w:rPr>
        <w:instrText xml:space="preserve"> PAGEREF _Toc165925785 \h </w:instrText>
      </w:r>
      <w:r>
        <w:rPr>
          <w:noProof/>
        </w:rPr>
      </w:r>
      <w:r>
        <w:rPr>
          <w:noProof/>
        </w:rPr>
        <w:fldChar w:fldCharType="separate"/>
      </w:r>
      <w:r>
        <w:rPr>
          <w:noProof/>
        </w:rPr>
        <w:t>30</w:t>
      </w:r>
      <w:r>
        <w:rPr>
          <w:noProof/>
        </w:rPr>
        <w:fldChar w:fldCharType="end"/>
      </w:r>
    </w:p>
    <w:p w14:paraId="10D8B503" w14:textId="323E87B8"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bCs/>
          <w:noProof/>
        </w:rPr>
        <w:t>&lt;Discussion of social issues&gt;</w:t>
      </w:r>
      <w:r>
        <w:rPr>
          <w:noProof/>
        </w:rPr>
        <w:tab/>
      </w:r>
      <w:r>
        <w:rPr>
          <w:noProof/>
        </w:rPr>
        <w:fldChar w:fldCharType="begin"/>
      </w:r>
      <w:r>
        <w:rPr>
          <w:noProof/>
        </w:rPr>
        <w:instrText xml:space="preserve"> PAGEREF _Toc165925786 \h </w:instrText>
      </w:r>
      <w:r>
        <w:rPr>
          <w:noProof/>
        </w:rPr>
      </w:r>
      <w:r>
        <w:rPr>
          <w:noProof/>
        </w:rPr>
        <w:fldChar w:fldCharType="separate"/>
      </w:r>
      <w:r>
        <w:rPr>
          <w:noProof/>
        </w:rPr>
        <w:t>30</w:t>
      </w:r>
      <w:r>
        <w:rPr>
          <w:noProof/>
        </w:rPr>
        <w:fldChar w:fldCharType="end"/>
      </w:r>
    </w:p>
    <w:p w14:paraId="64A4EE02" w14:textId="0EFEB60C"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A.3.3 Ethical issues</w:t>
      </w:r>
      <w:r>
        <w:rPr>
          <w:noProof/>
        </w:rPr>
        <w:tab/>
      </w:r>
      <w:r>
        <w:rPr>
          <w:noProof/>
        </w:rPr>
        <w:fldChar w:fldCharType="begin"/>
      </w:r>
      <w:r>
        <w:rPr>
          <w:noProof/>
        </w:rPr>
        <w:instrText xml:space="preserve"> PAGEREF _Toc165925787 \h </w:instrText>
      </w:r>
      <w:r>
        <w:rPr>
          <w:noProof/>
        </w:rPr>
      </w:r>
      <w:r>
        <w:rPr>
          <w:noProof/>
        </w:rPr>
        <w:fldChar w:fldCharType="separate"/>
      </w:r>
      <w:r>
        <w:rPr>
          <w:noProof/>
        </w:rPr>
        <w:t>30</w:t>
      </w:r>
      <w:r>
        <w:rPr>
          <w:noProof/>
        </w:rPr>
        <w:fldChar w:fldCharType="end"/>
      </w:r>
    </w:p>
    <w:p w14:paraId="264BAC3A" w14:textId="4FBE6FC1"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bCs/>
          <w:noProof/>
        </w:rPr>
        <w:t>&lt;Discussion of ethical issues&gt;</w:t>
      </w:r>
      <w:r>
        <w:rPr>
          <w:noProof/>
        </w:rPr>
        <w:tab/>
      </w:r>
      <w:r>
        <w:rPr>
          <w:noProof/>
        </w:rPr>
        <w:fldChar w:fldCharType="begin"/>
      </w:r>
      <w:r>
        <w:rPr>
          <w:noProof/>
        </w:rPr>
        <w:instrText xml:space="preserve"> PAGEREF _Toc165925788 \h </w:instrText>
      </w:r>
      <w:r>
        <w:rPr>
          <w:noProof/>
        </w:rPr>
      </w:r>
      <w:r>
        <w:rPr>
          <w:noProof/>
        </w:rPr>
        <w:fldChar w:fldCharType="separate"/>
      </w:r>
      <w:r>
        <w:rPr>
          <w:noProof/>
        </w:rPr>
        <w:t>30</w:t>
      </w:r>
      <w:r>
        <w:rPr>
          <w:noProof/>
        </w:rPr>
        <w:fldChar w:fldCharType="end"/>
      </w:r>
    </w:p>
    <w:p w14:paraId="401AFD52" w14:textId="7312CAB6" w:rsidR="004F290E" w:rsidRDefault="004F290E">
      <w:pPr>
        <w:pStyle w:val="TOC3"/>
        <w:rPr>
          <w:rFonts w:asciiTheme="minorHAnsi" w:eastAsiaTheme="minorEastAsia" w:hAnsiTheme="minorHAnsi" w:cstheme="minorBidi"/>
          <w:noProof/>
          <w:kern w:val="2"/>
          <w:sz w:val="24"/>
          <w:szCs w:val="24"/>
          <w14:ligatures w14:val="standardContextual"/>
        </w:rPr>
      </w:pPr>
      <w:r w:rsidRPr="007B46CC">
        <w:rPr>
          <w:rFonts w:cs="Times New Roman"/>
          <w:noProof/>
        </w:rPr>
        <w:t>A.3.4 Professional issues</w:t>
      </w:r>
      <w:r>
        <w:rPr>
          <w:noProof/>
        </w:rPr>
        <w:tab/>
      </w:r>
      <w:r>
        <w:rPr>
          <w:noProof/>
        </w:rPr>
        <w:fldChar w:fldCharType="begin"/>
      </w:r>
      <w:r>
        <w:rPr>
          <w:noProof/>
        </w:rPr>
        <w:instrText xml:space="preserve"> PAGEREF _Toc165925789 \h </w:instrText>
      </w:r>
      <w:r>
        <w:rPr>
          <w:noProof/>
        </w:rPr>
      </w:r>
      <w:r>
        <w:rPr>
          <w:noProof/>
        </w:rPr>
        <w:fldChar w:fldCharType="separate"/>
      </w:r>
      <w:r>
        <w:rPr>
          <w:noProof/>
        </w:rPr>
        <w:t>30</w:t>
      </w:r>
      <w:r>
        <w:rPr>
          <w:noProof/>
        </w:rPr>
        <w:fldChar w:fldCharType="end"/>
      </w:r>
    </w:p>
    <w:p w14:paraId="6674FADE" w14:textId="4BAF5572"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Appendix B</w:t>
      </w:r>
      <w:r>
        <w:rPr>
          <w:noProof/>
        </w:rPr>
        <w:tab/>
      </w:r>
      <w:r>
        <w:rPr>
          <w:noProof/>
        </w:rPr>
        <w:fldChar w:fldCharType="begin"/>
      </w:r>
      <w:r>
        <w:rPr>
          <w:noProof/>
        </w:rPr>
        <w:instrText xml:space="preserve"> PAGEREF _Toc165925790 \h </w:instrText>
      </w:r>
      <w:r>
        <w:rPr>
          <w:noProof/>
        </w:rPr>
      </w:r>
      <w:r>
        <w:rPr>
          <w:noProof/>
        </w:rPr>
        <w:fldChar w:fldCharType="separate"/>
      </w:r>
      <w:r>
        <w:rPr>
          <w:noProof/>
        </w:rPr>
        <w:t>32</w:t>
      </w:r>
      <w:r>
        <w:rPr>
          <w:noProof/>
        </w:rPr>
        <w:fldChar w:fldCharType="end"/>
      </w:r>
    </w:p>
    <w:p w14:paraId="30C90CD0" w14:textId="09C27EE4" w:rsidR="004F290E" w:rsidRDefault="004F290E">
      <w:pPr>
        <w:pStyle w:val="TOC1"/>
        <w:rPr>
          <w:rFonts w:asciiTheme="minorHAnsi" w:eastAsiaTheme="minorEastAsia" w:hAnsiTheme="minorHAnsi" w:cstheme="minorBidi"/>
          <w:b w:val="0"/>
          <w:noProof/>
          <w:kern w:val="2"/>
          <w:sz w:val="24"/>
          <w:szCs w:val="24"/>
          <w14:ligatures w14:val="standardContextual"/>
        </w:rPr>
      </w:pPr>
      <w:r w:rsidRPr="007B46CC">
        <w:rPr>
          <w:rFonts w:cs="Times New Roman"/>
          <w:noProof/>
        </w:rPr>
        <w:t>External Materials</w:t>
      </w:r>
      <w:r>
        <w:rPr>
          <w:noProof/>
        </w:rPr>
        <w:tab/>
      </w:r>
      <w:r>
        <w:rPr>
          <w:noProof/>
        </w:rPr>
        <w:fldChar w:fldCharType="begin"/>
      </w:r>
      <w:r>
        <w:rPr>
          <w:noProof/>
        </w:rPr>
        <w:instrText xml:space="preserve"> PAGEREF _Toc165925791 \h </w:instrText>
      </w:r>
      <w:r>
        <w:rPr>
          <w:noProof/>
        </w:rPr>
      </w:r>
      <w:r>
        <w:rPr>
          <w:noProof/>
        </w:rPr>
        <w:fldChar w:fldCharType="separate"/>
      </w:r>
      <w:r>
        <w:rPr>
          <w:noProof/>
        </w:rPr>
        <w:t>33</w:t>
      </w:r>
      <w:r>
        <w:rPr>
          <w:noProof/>
        </w:rPr>
        <w:fldChar w:fldCharType="end"/>
      </w:r>
    </w:p>
    <w:p w14:paraId="28B985E7" w14:textId="2BFD4C33" w:rsidR="00816D11" w:rsidRPr="00021DD0" w:rsidRDefault="000652FC" w:rsidP="00D86419">
      <w:pPr>
        <w:pStyle w:val="TOC1"/>
        <w:ind w:left="0" w:firstLine="0"/>
        <w:rPr>
          <w:rFonts w:eastAsiaTheme="minorEastAsia" w:cs="Times New Roman"/>
          <w:noProof/>
          <w:szCs w:val="22"/>
        </w:rPr>
      </w:pPr>
      <w:r w:rsidRPr="00021DD0">
        <w:rPr>
          <w:rFonts w:cs="Times New Roman"/>
          <w:szCs w:val="22"/>
        </w:rPr>
        <w:fldChar w:fldCharType="end"/>
      </w:r>
    </w:p>
    <w:p w14:paraId="7052B13A" w14:textId="77777777" w:rsidR="00687AEF" w:rsidRPr="00021DD0" w:rsidRDefault="00687AEF" w:rsidP="00270EFA">
      <w:pPr>
        <w:ind w:left="567"/>
        <w:rPr>
          <w:rFonts w:cs="Times New Roman"/>
          <w:szCs w:val="22"/>
        </w:rPr>
      </w:pPr>
    </w:p>
    <w:p w14:paraId="2F65F4C2" w14:textId="77777777" w:rsidR="000D5DFF" w:rsidRPr="00021DD0" w:rsidRDefault="000D5DFF" w:rsidP="000D5DFF">
      <w:pPr>
        <w:rPr>
          <w:rFonts w:cs="Times New Roman"/>
        </w:rPr>
      </w:pPr>
    </w:p>
    <w:p w14:paraId="756B8586" w14:textId="77777777" w:rsidR="00687AEF" w:rsidRPr="00021DD0" w:rsidRDefault="00687AEF">
      <w:pPr>
        <w:rPr>
          <w:rFonts w:cs="Times New Roman"/>
        </w:rPr>
        <w:sectPr w:rsidR="00687AEF" w:rsidRPr="00021DD0" w:rsidSect="00E944DA">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076C70DE" w14:textId="77777777" w:rsidR="003C6E2A" w:rsidRDefault="003C6E2A" w:rsidP="003C6E2A">
      <w:pPr>
        <w:pStyle w:val="Heading1"/>
        <w:rPr>
          <w:sz w:val="48"/>
        </w:rPr>
      </w:pPr>
      <w:bookmarkStart w:id="3" w:name="_Toc165925718"/>
      <w:r>
        <w:lastRenderedPageBreak/>
        <w:t>Chapter 1 - Introduction</w:t>
      </w:r>
      <w:bookmarkEnd w:id="3"/>
    </w:p>
    <w:p w14:paraId="6632A5A6" w14:textId="2FAAB14C" w:rsidR="003C6E2A" w:rsidRDefault="003C6E2A" w:rsidP="003C6E2A">
      <w:r>
        <w:t xml:space="preserve">The field of machine learning, which includes everything from data mining to advanced AI technologies, often relies on decision trees. </w:t>
      </w:r>
      <w:r w:rsidR="00B323C9">
        <w:t xml:space="preserve">Central to many of these applications are decision trees, favoured for their simplicity and interpretability. These models are particularly useful in </w:t>
      </w:r>
      <w:r w:rsidR="00850B57">
        <w:t>situations where it is crucial to trace how decisions are made, providing a clear path</w:t>
      </w:r>
      <w:r w:rsidR="00932AEF">
        <w:t xml:space="preserve"> from input to outcome. </w:t>
      </w:r>
    </w:p>
    <w:p w14:paraId="4009C991" w14:textId="4F8C7327" w:rsidR="003C6E2A" w:rsidRDefault="003C6E2A" w:rsidP="003C6E2A">
      <w:r>
        <w:t xml:space="preserve">However, creating the smallest possible decision tree that can correctly handle all examples in a dataset is </w:t>
      </w:r>
      <w:r w:rsidR="00932AEF">
        <w:t xml:space="preserve">a formidable </w:t>
      </w:r>
      <w:r w:rsidR="00A3446F">
        <w:t xml:space="preserve">challenge. </w:t>
      </w:r>
      <w:r>
        <w:t xml:space="preserve"> </w:t>
      </w:r>
      <w:r w:rsidR="00A3446F">
        <w:t xml:space="preserve">This problem becomes increasingly difficult as datasets </w:t>
      </w:r>
      <w:r w:rsidR="00062ED7">
        <w:t>grow</w:t>
      </w:r>
      <w:r w:rsidR="00A3446F">
        <w:t xml:space="preserve"> and </w:t>
      </w:r>
      <w:r w:rsidR="003B50E8">
        <w:t>complexity, leading to increasing computational demands.</w:t>
      </w:r>
    </w:p>
    <w:p w14:paraId="5286879B" w14:textId="4CA12AF2" w:rsidR="003C6E2A" w:rsidRDefault="003C6E2A" w:rsidP="003C6E2A">
      <w:r>
        <w:t xml:space="preserve">Traditionally, heuristic methods are used to build trees, </w:t>
      </w:r>
      <w:r w:rsidR="003B50E8">
        <w:t>these methods prioritise computational efficiency</w:t>
      </w:r>
      <w:r w:rsidR="0004606B">
        <w:t xml:space="preserve"> and are designed to quickly produce “good enough” trees that handle large datasets effectively but do </w:t>
      </w:r>
      <w:r w:rsidR="00696F24">
        <w:t xml:space="preserve">guarantee the smallest or most accurate tree. </w:t>
      </w:r>
      <w:r>
        <w:t xml:space="preserve">On the other hand, there are exact methods that aim to find the smallest possible tree </w:t>
      </w:r>
      <w:r w:rsidR="00C94BB2">
        <w:t>by exhaustively</w:t>
      </w:r>
      <w:r w:rsidR="00A730FC">
        <w:t xml:space="preserve"> </w:t>
      </w:r>
      <w:r w:rsidR="00C94BB2">
        <w:t>exploring possible solutions</w:t>
      </w:r>
      <w:r>
        <w:t>. These methods</w:t>
      </w:r>
      <w:r w:rsidR="00435471">
        <w:t xml:space="preserve"> output an optimal decision tree</w:t>
      </w:r>
      <w:r>
        <w:t>, but they are computationally intensive, making them impractical for large datasets.</w:t>
      </w:r>
    </w:p>
    <w:p w14:paraId="2C33CAB7" w14:textId="647D9E1D" w:rsidR="005E515C" w:rsidRPr="00A44E0C" w:rsidRDefault="005E515C" w:rsidP="003C6E2A">
      <w:r w:rsidRPr="00A44E0C">
        <w:t xml:space="preserve">The challenge of finding the smallest possible decision tree is an NP-hard problem, meaning </w:t>
      </w:r>
      <w:r w:rsidR="00E967F1" w:rsidRPr="00A44E0C">
        <w:t>that</w:t>
      </w:r>
      <w:r w:rsidR="00686497" w:rsidRPr="00A44E0C">
        <w:t xml:space="preserve"> unless P=NP no polytime algorithm exists to solve the problem for all cases</w:t>
      </w:r>
      <w:r w:rsidR="006A2AEE" w:rsidRPr="00A44E0C">
        <w:t>. Despite these challenges, “A General Theoretical Framework for Learning Smallest Interpretable Models” by Ordyniak et al. (2024) proposes a</w:t>
      </w:r>
      <w:r w:rsidR="006D3747" w:rsidRPr="00A44E0C">
        <w:t xml:space="preserve"> fixed-parameter tractable algorithm</w:t>
      </w:r>
      <w:r w:rsidR="00C743FE" w:rsidRPr="00A44E0C">
        <w:t xml:space="preserve"> (</w:t>
      </w:r>
      <w:r w:rsidR="00086D6E" w:rsidRPr="00A44E0C">
        <w:t>an algorithm</w:t>
      </w:r>
      <w:r w:rsidR="007C5D36" w:rsidRPr="00A44E0C">
        <w:t xml:space="preserve"> that is exponential only in the size of a fixed parameter while polynomial in the size of the input</w:t>
      </w:r>
      <w:r w:rsidR="00C743FE" w:rsidRPr="00A44E0C">
        <w:t>)</w:t>
      </w:r>
      <w:r w:rsidR="008508AF" w:rsidRPr="00A44E0C">
        <w:t xml:space="preserve"> </w:t>
      </w:r>
      <w:r w:rsidR="008F6B8C" w:rsidRPr="00A44E0C">
        <w:t>for computing smallest decision trees that represents given data.</w:t>
      </w:r>
    </w:p>
    <w:p w14:paraId="0E0D2D8A" w14:textId="77B58E41" w:rsidR="003C6E2A" w:rsidRDefault="00003F4C" w:rsidP="003C6E2A">
      <w:r>
        <w:t xml:space="preserve">The </w:t>
      </w:r>
      <w:r w:rsidR="003C6E2A">
        <w:t xml:space="preserve">goal of this project is to develop </w:t>
      </w:r>
      <w:r w:rsidR="007325F3">
        <w:t>the proposed algorithm</w:t>
      </w:r>
      <w:r w:rsidR="003C6E2A">
        <w:t xml:space="preserve"> </w:t>
      </w:r>
      <w:r w:rsidR="006B5FC3">
        <w:t xml:space="preserve">that initially </w:t>
      </w:r>
      <w:r w:rsidR="003C6E2A">
        <w:t>handl</w:t>
      </w:r>
      <w:r w:rsidR="006B5FC3">
        <w:t>es</w:t>
      </w:r>
      <w:r w:rsidR="003C6E2A">
        <w:t xml:space="preserve"> simple datasets with boolean (true or false) features and categories</w:t>
      </w:r>
      <w:r w:rsidR="007A49D9">
        <w:t xml:space="preserve"> </w:t>
      </w:r>
      <w:r w:rsidR="00FE4FF9">
        <w:t>to</w:t>
      </w:r>
      <w:r w:rsidR="007A49D9">
        <w:t xml:space="preserve"> </w:t>
      </w:r>
      <w:r w:rsidR="00FE4FF9">
        <w:t>construct all possible decision trees, with an upper bound on tree size</w:t>
      </w:r>
      <w:r w:rsidR="00E853BE">
        <w:t>, that accurately represent the given data and return the smallest one</w:t>
      </w:r>
      <w:r w:rsidR="00D637F4">
        <w:t>.</w:t>
      </w:r>
      <w:r w:rsidR="0089776F">
        <w:t xml:space="preserve"> We will then enhance the algorithm </w:t>
      </w:r>
      <w:r w:rsidR="003C6E2A">
        <w:t>to work with any type of feature or category. This expansion makes the method more versatile and applicable to more scenarios.</w:t>
      </w:r>
    </w:p>
    <w:p w14:paraId="26C743F0" w14:textId="6570AF6D" w:rsidR="00F577F2" w:rsidRPr="00A24FE7" w:rsidRDefault="003C6E2A">
      <w:r>
        <w:t xml:space="preserve">Furthermore, </w:t>
      </w:r>
      <w:r w:rsidR="00CE724C">
        <w:t xml:space="preserve">in this </w:t>
      </w:r>
      <w:r>
        <w:t>project</w:t>
      </w:r>
      <w:r w:rsidR="00CE724C">
        <w:t xml:space="preserve"> we will explore possible optimisations to the algorithm and analyse </w:t>
      </w:r>
      <w:r w:rsidR="00AE0EA5">
        <w:t>performance improvements</w:t>
      </w:r>
      <w:r w:rsidR="00E27391">
        <w:t xml:space="preserve"> through metrics such as runtime and number of trees constructed</w:t>
      </w:r>
      <w:r>
        <w:t>.</w:t>
      </w:r>
      <w:r w:rsidR="00E27391">
        <w:t xml:space="preserve"> </w:t>
      </w:r>
      <w:r w:rsidR="00E27391" w:rsidRPr="00204128">
        <w:t xml:space="preserve">To evaluate the effectiveness of </w:t>
      </w:r>
      <w:r w:rsidR="007F4561" w:rsidRPr="00204128">
        <w:t xml:space="preserve">the </w:t>
      </w:r>
      <w:r w:rsidR="00E27391" w:rsidRPr="00204128">
        <w:t>implementation, it will undergo a comparative analysis against other established exact methods</w:t>
      </w:r>
      <w:r w:rsidR="00E27391" w:rsidRPr="00DE331F">
        <w:rPr>
          <w:color w:val="FF0000"/>
        </w:rPr>
        <w:t xml:space="preserve">. </w:t>
      </w:r>
      <w:r w:rsidR="00AB43D0">
        <w:t>This evaluation will involve constructing decision trees across a diver</w:t>
      </w:r>
      <w:r w:rsidR="007F4561">
        <w:t>s</w:t>
      </w:r>
      <w:r w:rsidR="00AB43D0">
        <w:t>e range of datasets</w:t>
      </w:r>
      <w:r w:rsidR="00666189">
        <w:t xml:space="preserve"> and comparing performance.</w:t>
      </w:r>
    </w:p>
    <w:p w14:paraId="4FCAF385" w14:textId="77777777" w:rsidR="002052CD" w:rsidRDefault="002052CD">
      <w:pPr>
        <w:rPr>
          <w:rFonts w:cs="Times New Roman"/>
          <w:szCs w:val="22"/>
        </w:rPr>
      </w:pPr>
    </w:p>
    <w:p w14:paraId="37ED09C3" w14:textId="77777777" w:rsidR="002052CD" w:rsidRPr="005E5EE1" w:rsidRDefault="000652FC" w:rsidP="005E5EE1">
      <w:pPr>
        <w:pStyle w:val="Heading1"/>
        <w:rPr>
          <w:rFonts w:cs="Times New Roman"/>
          <w:sz w:val="32"/>
          <w:szCs w:val="22"/>
        </w:rPr>
      </w:pPr>
      <w:bookmarkStart w:id="4" w:name="_Toc165925719"/>
      <w:r w:rsidRPr="005E5EE1">
        <w:rPr>
          <w:rFonts w:cs="Times New Roman"/>
          <w:sz w:val="32"/>
          <w:szCs w:val="22"/>
        </w:rPr>
        <w:lastRenderedPageBreak/>
        <w:t>Chapter 2 – Background Research</w:t>
      </w:r>
      <w:bookmarkEnd w:id="4"/>
    </w:p>
    <w:p w14:paraId="1B9C4C84" w14:textId="77777777" w:rsidR="00F577F2" w:rsidRPr="00021DD0" w:rsidRDefault="000652FC" w:rsidP="007F2F28">
      <w:pPr>
        <w:pStyle w:val="Heading2"/>
        <w:ind w:left="0" w:firstLine="0"/>
        <w:rPr>
          <w:rFonts w:cs="Times New Roman"/>
        </w:rPr>
      </w:pPr>
      <w:bookmarkStart w:id="5" w:name="_Toc165925720"/>
      <w:r w:rsidRPr="00021DD0">
        <w:rPr>
          <w:rFonts w:cs="Times New Roman"/>
        </w:rPr>
        <w:t>2.1 Binary and Multiclass Classification</w:t>
      </w:r>
      <w:bookmarkEnd w:id="5"/>
    </w:p>
    <w:p w14:paraId="56303327" w14:textId="77777777" w:rsidR="00F577F2" w:rsidRPr="00021DD0" w:rsidRDefault="000652FC" w:rsidP="00F577F2">
      <w:pPr>
        <w:pStyle w:val="Heading3"/>
        <w:rPr>
          <w:rFonts w:cs="Times New Roman"/>
        </w:rPr>
      </w:pPr>
      <w:bookmarkStart w:id="6" w:name="_Toc165925721"/>
      <w:r w:rsidRPr="00021DD0">
        <w:rPr>
          <w:rFonts w:cs="Times New Roman"/>
        </w:rPr>
        <w:t>2.1.1 Definition and Overview</w:t>
      </w:r>
      <w:bookmarkEnd w:id="6"/>
    </w:p>
    <w:p w14:paraId="122738C9" w14:textId="77777777" w:rsidR="00F577F2" w:rsidRPr="00021DD0" w:rsidRDefault="000652FC" w:rsidP="00F577F2">
      <w:pPr>
        <w:rPr>
          <w:rFonts w:cs="Times New Roman"/>
          <w:szCs w:val="22"/>
        </w:rPr>
      </w:pPr>
      <w:r w:rsidRPr="00021DD0">
        <w:rPr>
          <w:rFonts w:cs="Times New Roman"/>
          <w:szCs w:val="22"/>
        </w:rPr>
        <w:t xml:space="preserve">Binary classification is a supervised learning algorithm where the goal is to predict, given input features, one of two potential classes or categories to which an instance belongs. Each instance in binary classification is labelled with one of two classes </w:t>
      </w:r>
      <w:r w:rsidR="0018604E">
        <w:rPr>
          <w:rFonts w:cs="Times New Roman"/>
          <w:szCs w:val="22"/>
        </w:rPr>
        <w:t>(Lorena</w:t>
      </w:r>
      <w:r w:rsidR="003D1117">
        <w:rPr>
          <w:rFonts w:cs="Times New Roman"/>
          <w:szCs w:val="22"/>
        </w:rPr>
        <w:t xml:space="preserve"> et al., 2008), </w:t>
      </w:r>
      <w:r w:rsidRPr="00021DD0">
        <w:rPr>
          <w:rFonts w:cs="Times New Roman"/>
          <w:szCs w:val="22"/>
        </w:rPr>
        <w:t>therefore it is an obvious choice for problems with opposite outcomes such as “yes” or “no”, “positive” or “negative”, “healthy” or “diseased”.</w:t>
      </w:r>
    </w:p>
    <w:p w14:paraId="05BA33CA" w14:textId="59FB377A" w:rsidR="00F577F2" w:rsidRDefault="000652FC" w:rsidP="00F577F2">
      <w:pPr>
        <w:rPr>
          <w:rFonts w:cs="Times New Roman"/>
          <w:szCs w:val="22"/>
        </w:rPr>
      </w:pPr>
      <w:r w:rsidRPr="00021DD0">
        <w:rPr>
          <w:rFonts w:cs="Times New Roman"/>
          <w:szCs w:val="22"/>
        </w:rPr>
        <w:t>In contrast, multiclass classification entails classifying instances into three or more classes (Lorena</w:t>
      </w:r>
      <w:r w:rsidR="003D1117">
        <w:rPr>
          <w:rFonts w:cs="Times New Roman"/>
          <w:szCs w:val="22"/>
        </w:rPr>
        <w:t xml:space="preserve"> et al., 2008)</w:t>
      </w:r>
      <w:r w:rsidRPr="00021DD0">
        <w:rPr>
          <w:rFonts w:cs="Times New Roman"/>
          <w:szCs w:val="22"/>
        </w:rPr>
        <w:t>. This scenario is common in situations where outcomes are not limited to two possibilities, such as classifying types of crops</w:t>
      </w:r>
      <w:r w:rsidR="001648DA">
        <w:rPr>
          <w:rFonts w:cs="Times New Roman"/>
          <w:szCs w:val="22"/>
        </w:rPr>
        <w:t xml:space="preserve"> (Cai et al., 2018)</w:t>
      </w:r>
      <w:r w:rsidRPr="00021DD0">
        <w:rPr>
          <w:rFonts w:cs="Times New Roman"/>
          <w:szCs w:val="22"/>
        </w:rPr>
        <w:t>, recognising various languages</w:t>
      </w:r>
      <w:r w:rsidR="000C7502">
        <w:rPr>
          <w:rFonts w:cs="Times New Roman"/>
          <w:szCs w:val="22"/>
        </w:rPr>
        <w:t xml:space="preserve"> (Smith et al., 1997)</w:t>
      </w:r>
      <w:r w:rsidRPr="00021DD0">
        <w:rPr>
          <w:rFonts w:cs="Times New Roman"/>
          <w:szCs w:val="22"/>
        </w:rPr>
        <w:t xml:space="preserve"> or diagnosing multiple types of diseases</w:t>
      </w:r>
      <w:r w:rsidR="001C2D73">
        <w:rPr>
          <w:rFonts w:cs="Times New Roman"/>
          <w:szCs w:val="22"/>
        </w:rPr>
        <w:t xml:space="preserve"> (Elliot et al., 2007)</w:t>
      </w:r>
      <w:r w:rsidRPr="00021DD0">
        <w:rPr>
          <w:rFonts w:cs="Times New Roman"/>
          <w:szCs w:val="22"/>
        </w:rPr>
        <w:t>. Due to the increased number of possible outcomes, the decision-making process is inherently more complex.</w:t>
      </w:r>
    </w:p>
    <w:p w14:paraId="42DDE3C1" w14:textId="656EBCC3" w:rsidR="00B86FF6" w:rsidRPr="00021DD0" w:rsidRDefault="00B86FF6" w:rsidP="00F577F2">
      <w:pPr>
        <w:rPr>
          <w:rFonts w:cs="Times New Roman"/>
          <w:szCs w:val="22"/>
        </w:rPr>
      </w:pPr>
      <w:r w:rsidRPr="00021DD0">
        <w:rPr>
          <w:rFonts w:cs="Times New Roman"/>
          <w:szCs w:val="22"/>
        </w:rPr>
        <w:t xml:space="preserve">Binary </w:t>
      </w:r>
      <w:r w:rsidR="00846F8F">
        <w:rPr>
          <w:rFonts w:cs="Times New Roman"/>
          <w:szCs w:val="22"/>
        </w:rPr>
        <w:t xml:space="preserve">and Multiclass </w:t>
      </w:r>
      <w:r w:rsidRPr="00021DD0">
        <w:rPr>
          <w:rFonts w:cs="Times New Roman"/>
          <w:szCs w:val="22"/>
        </w:rPr>
        <w:t xml:space="preserve">Classification has widespread applications across various industries. For instance, in healthcare, binary classifiers are utilised to classify patient diagnoses as either 'positive' or 'negative' for specific conditions, which could be crucial for early intervention </w:t>
      </w:r>
      <w:r w:rsidRPr="00943555">
        <w:t>(Κούρου et al., 2015)</w:t>
      </w:r>
      <w:r w:rsidRPr="00021DD0">
        <w:rPr>
          <w:rFonts w:cs="Times New Roman"/>
          <w:szCs w:val="22"/>
        </w:rPr>
        <w:t>. These algorithms are also employed in the finance industry to differentiate between fraudulent and legitimate transactions, improving security measures (</w:t>
      </w:r>
      <w:r w:rsidRPr="00CC16F1">
        <w:t>De Sá et al., 2018</w:t>
      </w:r>
      <w:r w:rsidRPr="00021DD0">
        <w:rPr>
          <w:rFonts w:cs="Times New Roman"/>
          <w:szCs w:val="22"/>
        </w:rPr>
        <w:t>).</w:t>
      </w:r>
    </w:p>
    <w:p w14:paraId="53618BC5" w14:textId="77777777" w:rsidR="00F577F2" w:rsidRPr="00021DD0" w:rsidRDefault="000652FC" w:rsidP="00F577F2">
      <w:pPr>
        <w:pStyle w:val="Heading3"/>
        <w:rPr>
          <w:rFonts w:cs="Times New Roman"/>
        </w:rPr>
      </w:pPr>
      <w:bookmarkStart w:id="7" w:name="_Toc165925722"/>
      <w:r w:rsidRPr="00021DD0">
        <w:rPr>
          <w:rFonts w:cs="Times New Roman"/>
        </w:rPr>
        <w:t>2.1.2 Classification Instances</w:t>
      </w:r>
      <w:bookmarkEnd w:id="7"/>
    </w:p>
    <w:p w14:paraId="18615083" w14:textId="4B58D7E9" w:rsidR="00B77E74" w:rsidRPr="00322360" w:rsidRDefault="000652FC" w:rsidP="00322360">
      <w:pPr>
        <w:rPr>
          <w:rFonts w:cs="Times New Roman"/>
          <w:szCs w:val="22"/>
        </w:rPr>
      </w:pPr>
      <w:r w:rsidRPr="00021DD0">
        <w:rPr>
          <w:rFonts w:cs="Times New Roman"/>
          <w:szCs w:val="22"/>
        </w:rPr>
        <w:t xml:space="preserve">A classification instance in machine learning refers to a dataset made up of multiple </w:t>
      </w:r>
      <w:r w:rsidR="00436DB7" w:rsidRPr="00021DD0">
        <w:rPr>
          <w:rFonts w:cs="Times New Roman"/>
          <w:szCs w:val="22"/>
        </w:rPr>
        <w:t xml:space="preserve">examples </w:t>
      </w:r>
      <w:r w:rsidRPr="00021DD0">
        <w:rPr>
          <w:rFonts w:cs="Times New Roman"/>
          <w:szCs w:val="22"/>
        </w:rPr>
        <w:t xml:space="preserve">that are processed by a classification algorithm </w:t>
      </w:r>
      <w:r w:rsidR="00436DB7" w:rsidRPr="00021DD0">
        <w:rPr>
          <w:rFonts w:cs="Times New Roman"/>
          <w:szCs w:val="22"/>
        </w:rPr>
        <w:t>(</w:t>
      </w:r>
      <w:r w:rsidR="001700BD">
        <w:rPr>
          <w:rFonts w:cs="Times New Roman"/>
          <w:szCs w:val="22"/>
        </w:rPr>
        <w:t>Ordinyak et al., 2024</w:t>
      </w:r>
      <w:r w:rsidR="00436DB7" w:rsidRPr="00021DD0">
        <w:rPr>
          <w:rFonts w:cs="Times New Roman"/>
          <w:szCs w:val="22"/>
        </w:rPr>
        <w:t>)</w:t>
      </w:r>
      <w:r w:rsidR="00FF7CB0">
        <w:rPr>
          <w:rFonts w:cs="Times New Roman"/>
          <w:szCs w:val="22"/>
        </w:rPr>
        <w:t>.</w:t>
      </w:r>
      <w:r w:rsidR="00436DB7" w:rsidRPr="00021DD0">
        <w:rPr>
          <w:rFonts w:cs="Times New Roman"/>
          <w:szCs w:val="22"/>
        </w:rPr>
        <w:t xml:space="preserve"> </w:t>
      </w:r>
      <w:r w:rsidRPr="00021DD0">
        <w:rPr>
          <w:rFonts w:cs="Times New Roman"/>
          <w:szCs w:val="22"/>
        </w:rPr>
        <w:t xml:space="preserve">Each of these examples, which are part of a larger dataset, consists of a </w:t>
      </w:r>
      <w:r w:rsidR="006B616F">
        <w:rPr>
          <w:rFonts w:cs="Times New Roman"/>
          <w:szCs w:val="22"/>
        </w:rPr>
        <w:t>classification</w:t>
      </w:r>
      <w:r w:rsidRPr="00021DD0">
        <w:rPr>
          <w:rFonts w:cs="Times New Roman"/>
          <w:szCs w:val="22"/>
        </w:rPr>
        <w:t xml:space="preserve"> and a set of features. The features are the measurable properties or characteristics of the instance, whereas the </w:t>
      </w:r>
      <w:r w:rsidR="006B616F">
        <w:rPr>
          <w:rFonts w:cs="Times New Roman"/>
          <w:szCs w:val="22"/>
        </w:rPr>
        <w:t>classification</w:t>
      </w:r>
      <w:r w:rsidRPr="00021DD0">
        <w:rPr>
          <w:rFonts w:cs="Times New Roman"/>
          <w:szCs w:val="22"/>
        </w:rPr>
        <w:t xml:space="preserve"> designates the category to which the instance is assigned based on the features.</w:t>
      </w:r>
    </w:p>
    <w:p w14:paraId="77A72138" w14:textId="77777777" w:rsidR="00F577F2" w:rsidRPr="00021DD0" w:rsidRDefault="000652FC" w:rsidP="00F577F2">
      <w:pPr>
        <w:pStyle w:val="Heading4"/>
        <w:rPr>
          <w:rFonts w:cs="Times New Roman"/>
        </w:rPr>
      </w:pPr>
      <w:bookmarkStart w:id="8" w:name="_Toc165925723"/>
      <w:r w:rsidRPr="00021DD0">
        <w:rPr>
          <w:rFonts w:cs="Times New Roman"/>
        </w:rPr>
        <w:t>2.1.2.1 Binary Classification Instance</w:t>
      </w:r>
      <w:bookmarkEnd w:id="8"/>
    </w:p>
    <w:p w14:paraId="61B26B23" w14:textId="77777777" w:rsidR="00F577F2" w:rsidRPr="00021DD0" w:rsidRDefault="000652FC" w:rsidP="00F577F2">
      <w:pPr>
        <w:rPr>
          <w:rFonts w:cs="Times New Roman"/>
          <w:szCs w:val="22"/>
        </w:rPr>
      </w:pPr>
      <w:r w:rsidRPr="00021DD0">
        <w:rPr>
          <w:rFonts w:cs="Times New Roman"/>
          <w:szCs w:val="22"/>
        </w:rPr>
        <w:t>In binary classification, each example is labelled with one or two possible classes. Here the classification instance can be defined as a tuple</w:t>
      </w:r>
      <m:oMath>
        <m:r>
          <w:rPr>
            <w:rFonts w:ascii="Cambria Math" w:hAnsi="Cambria Math" w:cs="Times New Roman"/>
            <w:szCs w:val="22"/>
          </w:rPr>
          <m:t xml:space="preserve"> C=(E, F τ)</m:t>
        </m:r>
      </m:oMath>
      <w:r w:rsidR="00A70CC7">
        <w:rPr>
          <w:rFonts w:cs="Times New Roman"/>
          <w:szCs w:val="22"/>
        </w:rPr>
        <w:t xml:space="preserve"> (Ordinyak et al.</w:t>
      </w:r>
      <w:r w:rsidR="00526E5C" w:rsidRPr="00021DD0">
        <w:rPr>
          <w:rFonts w:cs="Times New Roman"/>
          <w:szCs w:val="22"/>
        </w:rPr>
        <w:t>,</w:t>
      </w:r>
      <w:r w:rsidR="00A70CC7">
        <w:rPr>
          <w:rFonts w:cs="Times New Roman"/>
          <w:szCs w:val="22"/>
        </w:rPr>
        <w:t xml:space="preserve"> 2024),</w:t>
      </w:r>
      <w:r w:rsidR="00526E5C" w:rsidRPr="00021DD0">
        <w:rPr>
          <w:rFonts w:cs="Times New Roman"/>
          <w:szCs w:val="22"/>
        </w:rPr>
        <w:t xml:space="preserve"> </w:t>
      </w:r>
      <w:r w:rsidRPr="00021DD0">
        <w:rPr>
          <w:rFonts w:cs="Times New Roman"/>
          <w:szCs w:val="22"/>
        </w:rPr>
        <w:t>where:</w:t>
      </w:r>
    </w:p>
    <w:p w14:paraId="14C4F90E" w14:textId="102D8862" w:rsidR="00F577F2" w:rsidRPr="00021DD0" w:rsidRDefault="000652FC" w:rsidP="00E33C22">
      <w:pPr>
        <w:pStyle w:val="ListParagraph"/>
        <w:numPr>
          <w:ilvl w:val="0"/>
          <w:numId w:val="1"/>
        </w:numPr>
        <w:rPr>
          <w:rFonts w:ascii="Times New Roman" w:hAnsi="Times New Roman" w:cs="Times New Roman"/>
        </w:rPr>
      </w:pPr>
      <m:oMath>
        <m:r>
          <w:rPr>
            <w:rFonts w:ascii="Cambria Math" w:hAnsi="Cambria Math" w:cs="Times New Roman"/>
          </w:rPr>
          <m:t>E</m:t>
        </m:r>
      </m:oMath>
      <w:r w:rsidRPr="00021DD0">
        <w:rPr>
          <w:rFonts w:ascii="Times New Roman" w:eastAsiaTheme="minorEastAsia" w:hAnsi="Times New Roman" w:cs="Times New Roman"/>
        </w:rPr>
        <w:t xml:space="preserve"> is a set of examples</w:t>
      </w:r>
      <w:r w:rsidR="008D75D3">
        <w:rPr>
          <w:rFonts w:ascii="Times New Roman" w:eastAsiaTheme="minorEastAsia" w:hAnsi="Times New Roman" w:cs="Times New Roman"/>
        </w:rPr>
        <w:t xml:space="preserve">, with each example consisting of a set of features values derived from F. In binary classification the domain of these values </w:t>
      </w:r>
      <w:r w:rsidR="008D750F">
        <w:rPr>
          <w:rFonts w:ascii="Times New Roman" w:eastAsiaTheme="minorEastAsia" w:hAnsi="Times New Roman" w:cs="Times New Roman"/>
        </w:rPr>
        <w:t>is {0,1}.</w:t>
      </w:r>
    </w:p>
    <w:p w14:paraId="639351AB" w14:textId="1AC1A634" w:rsidR="00F577F2" w:rsidRPr="00021DD0" w:rsidRDefault="000652FC" w:rsidP="00E33C22">
      <w:pPr>
        <w:pStyle w:val="ListParagraph"/>
        <w:numPr>
          <w:ilvl w:val="0"/>
          <w:numId w:val="1"/>
        </w:numPr>
        <w:rPr>
          <w:rFonts w:ascii="Times New Roman" w:hAnsi="Times New Roman" w:cs="Times New Roman"/>
        </w:rPr>
      </w:pPr>
      <m:oMath>
        <m:r>
          <w:rPr>
            <w:rFonts w:ascii="Cambria Math" w:hAnsi="Cambria Math" w:cs="Times New Roman"/>
          </w:rPr>
          <m:t>F</m:t>
        </m:r>
      </m:oMath>
      <w:r w:rsidRPr="00021DD0">
        <w:rPr>
          <w:rFonts w:ascii="Times New Roman" w:eastAsiaTheme="minorEastAsia" w:hAnsi="Times New Roman" w:cs="Times New Roman"/>
        </w:rPr>
        <w:t xml:space="preserve"> is a set of features</w:t>
      </w:r>
      <w:r w:rsidR="003D752D">
        <w:rPr>
          <w:rFonts w:ascii="Times New Roman" w:eastAsiaTheme="minorEastAsia" w:hAnsi="Times New Roman" w:cs="Times New Roman"/>
        </w:rPr>
        <w:t xml:space="preserve">, which are the attributes or variables </w:t>
      </w:r>
      <w:r w:rsidR="002A76BF">
        <w:rPr>
          <w:rFonts w:ascii="Times New Roman" w:eastAsiaTheme="minorEastAsia" w:hAnsi="Times New Roman" w:cs="Times New Roman"/>
        </w:rPr>
        <w:t>considered in the classification process.</w:t>
      </w:r>
    </w:p>
    <w:p w14:paraId="25B1072E" w14:textId="6D7E03D8" w:rsidR="00F577F2" w:rsidRPr="008D750F" w:rsidRDefault="000652FC" w:rsidP="00E33C22">
      <w:pPr>
        <w:pStyle w:val="ListParagraph"/>
        <w:numPr>
          <w:ilvl w:val="0"/>
          <w:numId w:val="1"/>
        </w:numPr>
        <w:rPr>
          <w:rFonts w:ascii="Times New Roman" w:hAnsi="Times New Roman" w:cs="Times New Roman"/>
        </w:rPr>
      </w:pPr>
      <m:oMath>
        <m:r>
          <w:rPr>
            <w:rFonts w:ascii="Cambria Math" w:hAnsi="Cambria Math" w:cs="Times New Roman"/>
          </w:rPr>
          <m:t>τ</m:t>
        </m:r>
      </m:oMath>
      <w:r w:rsidRPr="00021DD0">
        <w:rPr>
          <w:rFonts w:ascii="Times New Roman" w:eastAsiaTheme="minorEastAsia" w:hAnsi="Times New Roman" w:cs="Times New Roman"/>
        </w:rPr>
        <w:t xml:space="preserve"> is a classification function </w:t>
      </w:r>
      <m:oMath>
        <m:r>
          <w:rPr>
            <w:rFonts w:ascii="Cambria Math" w:eastAsiaTheme="minorEastAsia" w:hAnsi="Cambria Math" w:cs="Times New Roman"/>
          </w:rPr>
          <m:t>τ:E→{0,1}</m:t>
        </m:r>
      </m:oMath>
      <w:r w:rsidR="002A76BF">
        <w:rPr>
          <w:rFonts w:ascii="Times New Roman" w:eastAsiaTheme="minorEastAsia" w:hAnsi="Times New Roman" w:cs="Times New Roman"/>
        </w:rPr>
        <w:t xml:space="preserve">, which maps each example in E </w:t>
      </w:r>
      <w:r w:rsidR="00A5606F">
        <w:rPr>
          <w:rFonts w:ascii="Times New Roman" w:eastAsiaTheme="minorEastAsia" w:hAnsi="Times New Roman" w:cs="Times New Roman"/>
        </w:rPr>
        <w:t>to one of the two possible classes: 0 or 1.</w:t>
      </w:r>
    </w:p>
    <w:p w14:paraId="5C0FA530" w14:textId="73D9B7DB" w:rsidR="008D750F" w:rsidRPr="00B77E74" w:rsidRDefault="008D750F" w:rsidP="008D750F">
      <w:pPr>
        <w:pStyle w:val="Caption"/>
        <w:keepNext/>
        <w:rPr>
          <w:b w:val="0"/>
          <w:bCs w:val="0"/>
          <w:i/>
          <w:iCs/>
          <w:sz w:val="20"/>
          <w:szCs w:val="22"/>
        </w:rPr>
      </w:pPr>
      <w:r w:rsidRPr="00B77E74">
        <w:rPr>
          <w:b w:val="0"/>
          <w:bCs w:val="0"/>
          <w:i/>
          <w:iCs/>
          <w:sz w:val="20"/>
          <w:szCs w:val="22"/>
        </w:rPr>
        <w:lastRenderedPageBreak/>
        <w:t xml:space="preserve">Table </w:t>
      </w:r>
      <w:r w:rsidRPr="00B77E74">
        <w:rPr>
          <w:b w:val="0"/>
          <w:bCs w:val="0"/>
          <w:i/>
          <w:iCs/>
          <w:sz w:val="20"/>
          <w:szCs w:val="22"/>
        </w:rPr>
        <w:fldChar w:fldCharType="begin"/>
      </w:r>
      <w:r w:rsidRPr="00B77E74">
        <w:rPr>
          <w:b w:val="0"/>
          <w:bCs w:val="0"/>
          <w:i/>
          <w:iCs/>
          <w:sz w:val="20"/>
          <w:szCs w:val="22"/>
        </w:rPr>
        <w:instrText xml:space="preserve"> SEQ Table \* ARABIC </w:instrText>
      </w:r>
      <w:r w:rsidRPr="00B77E74">
        <w:rPr>
          <w:b w:val="0"/>
          <w:bCs w:val="0"/>
          <w:i/>
          <w:iCs/>
          <w:sz w:val="20"/>
          <w:szCs w:val="22"/>
        </w:rPr>
        <w:fldChar w:fldCharType="separate"/>
      </w:r>
      <w:r w:rsidR="0074137E">
        <w:rPr>
          <w:b w:val="0"/>
          <w:bCs w:val="0"/>
          <w:i/>
          <w:iCs/>
          <w:noProof/>
          <w:sz w:val="20"/>
          <w:szCs w:val="22"/>
        </w:rPr>
        <w:t>1</w:t>
      </w:r>
      <w:r w:rsidRPr="00B77E74">
        <w:rPr>
          <w:b w:val="0"/>
          <w:bCs w:val="0"/>
          <w:i/>
          <w:iCs/>
          <w:sz w:val="20"/>
          <w:szCs w:val="22"/>
        </w:rPr>
        <w:fldChar w:fldCharType="end"/>
      </w:r>
      <w:r w:rsidRPr="00B77E74">
        <w:rPr>
          <w:b w:val="0"/>
          <w:bCs w:val="0"/>
          <w:i/>
          <w:iCs/>
          <w:sz w:val="20"/>
          <w:szCs w:val="22"/>
        </w:rPr>
        <w:t>: representing an example of a binary classification instance</w:t>
      </w:r>
      <w:r>
        <w:rPr>
          <w:b w:val="0"/>
          <w:bCs w:val="0"/>
          <w:i/>
          <w:iCs/>
          <w:sz w:val="20"/>
          <w:szCs w:val="22"/>
        </w:rPr>
        <w:t>.</w:t>
      </w:r>
    </w:p>
    <w:tbl>
      <w:tblPr>
        <w:tblStyle w:val="TableGrid"/>
        <w:tblW w:w="0" w:type="auto"/>
        <w:tblLook w:val="04A0" w:firstRow="1" w:lastRow="0" w:firstColumn="1" w:lastColumn="0" w:noHBand="0" w:noVBand="1"/>
      </w:tblPr>
      <w:tblGrid>
        <w:gridCol w:w="1848"/>
        <w:gridCol w:w="1848"/>
        <w:gridCol w:w="1848"/>
        <w:gridCol w:w="1849"/>
        <w:gridCol w:w="1849"/>
      </w:tblGrid>
      <w:tr w:rsidR="008D750F" w14:paraId="32745F9E" w14:textId="77777777" w:rsidTr="00062699">
        <w:tc>
          <w:tcPr>
            <w:tcW w:w="1848" w:type="dxa"/>
          </w:tcPr>
          <w:p w14:paraId="5F4119CC" w14:textId="77777777" w:rsidR="008D750F" w:rsidRDefault="008D750F" w:rsidP="00062699">
            <w:pPr>
              <w:rPr>
                <w:szCs w:val="22"/>
              </w:rPr>
            </w:pPr>
          </w:p>
        </w:tc>
        <w:tc>
          <w:tcPr>
            <w:tcW w:w="1848" w:type="dxa"/>
          </w:tcPr>
          <w:p w14:paraId="5F878E82" w14:textId="77777777" w:rsidR="008D750F" w:rsidRDefault="008D750F" w:rsidP="00062699">
            <w:pPr>
              <w:rPr>
                <w:szCs w:val="22"/>
              </w:rPr>
            </w:pPr>
            <w:r>
              <w:rPr>
                <w:szCs w:val="22"/>
              </w:rPr>
              <w:t>Feature: Sunny?</w:t>
            </w:r>
          </w:p>
        </w:tc>
        <w:tc>
          <w:tcPr>
            <w:tcW w:w="1848" w:type="dxa"/>
          </w:tcPr>
          <w:p w14:paraId="6E73048A" w14:textId="77777777" w:rsidR="008D750F" w:rsidRDefault="008D750F" w:rsidP="00062699">
            <w:pPr>
              <w:rPr>
                <w:szCs w:val="22"/>
              </w:rPr>
            </w:pPr>
            <w:r>
              <w:rPr>
                <w:szCs w:val="22"/>
              </w:rPr>
              <w:t>Feature: Humid?</w:t>
            </w:r>
          </w:p>
        </w:tc>
        <w:tc>
          <w:tcPr>
            <w:tcW w:w="1849" w:type="dxa"/>
          </w:tcPr>
          <w:p w14:paraId="4D8210E0" w14:textId="77777777" w:rsidR="008D750F" w:rsidRDefault="008D750F" w:rsidP="00062699">
            <w:pPr>
              <w:rPr>
                <w:szCs w:val="22"/>
              </w:rPr>
            </w:pPr>
            <w:r>
              <w:rPr>
                <w:szCs w:val="22"/>
              </w:rPr>
              <w:t>Feature: Rain?</w:t>
            </w:r>
          </w:p>
        </w:tc>
        <w:tc>
          <w:tcPr>
            <w:tcW w:w="1849" w:type="dxa"/>
          </w:tcPr>
          <w:p w14:paraId="11CE4D33" w14:textId="77777777" w:rsidR="008D750F" w:rsidRDefault="008D750F" w:rsidP="00062699">
            <w:pPr>
              <w:rPr>
                <w:szCs w:val="22"/>
              </w:rPr>
            </w:pPr>
            <w:r>
              <w:rPr>
                <w:szCs w:val="22"/>
              </w:rPr>
              <w:t>Classification: Go for a run?</w:t>
            </w:r>
          </w:p>
        </w:tc>
      </w:tr>
      <w:tr w:rsidR="008D750F" w14:paraId="3D531F76" w14:textId="77777777" w:rsidTr="00062699">
        <w:tc>
          <w:tcPr>
            <w:tcW w:w="1848" w:type="dxa"/>
          </w:tcPr>
          <w:p w14:paraId="3584EBD1" w14:textId="77777777" w:rsidR="008D750F" w:rsidRDefault="008D750F" w:rsidP="00062699">
            <w:pPr>
              <w:rPr>
                <w:szCs w:val="22"/>
              </w:rPr>
            </w:pPr>
            <w:r>
              <w:rPr>
                <w:szCs w:val="22"/>
              </w:rPr>
              <w:t>Example 1</w:t>
            </w:r>
          </w:p>
        </w:tc>
        <w:tc>
          <w:tcPr>
            <w:tcW w:w="1848" w:type="dxa"/>
          </w:tcPr>
          <w:p w14:paraId="47578C57" w14:textId="77777777" w:rsidR="008D750F" w:rsidRDefault="008D750F" w:rsidP="00062699">
            <w:pPr>
              <w:rPr>
                <w:szCs w:val="22"/>
              </w:rPr>
            </w:pPr>
            <w:r>
              <w:rPr>
                <w:szCs w:val="22"/>
              </w:rPr>
              <w:t>1</w:t>
            </w:r>
          </w:p>
        </w:tc>
        <w:tc>
          <w:tcPr>
            <w:tcW w:w="1848" w:type="dxa"/>
          </w:tcPr>
          <w:p w14:paraId="04AFB02A" w14:textId="77777777" w:rsidR="008D750F" w:rsidRDefault="008D750F" w:rsidP="00062699">
            <w:pPr>
              <w:rPr>
                <w:szCs w:val="22"/>
              </w:rPr>
            </w:pPr>
            <w:r>
              <w:rPr>
                <w:szCs w:val="22"/>
              </w:rPr>
              <w:t>0</w:t>
            </w:r>
          </w:p>
        </w:tc>
        <w:tc>
          <w:tcPr>
            <w:tcW w:w="1849" w:type="dxa"/>
          </w:tcPr>
          <w:p w14:paraId="6305E477" w14:textId="77777777" w:rsidR="008D750F" w:rsidRDefault="008D750F" w:rsidP="00062699">
            <w:pPr>
              <w:rPr>
                <w:szCs w:val="22"/>
              </w:rPr>
            </w:pPr>
            <w:r>
              <w:rPr>
                <w:szCs w:val="22"/>
              </w:rPr>
              <w:t>0</w:t>
            </w:r>
          </w:p>
        </w:tc>
        <w:tc>
          <w:tcPr>
            <w:tcW w:w="1849" w:type="dxa"/>
          </w:tcPr>
          <w:p w14:paraId="741AA5AF" w14:textId="77777777" w:rsidR="008D750F" w:rsidRDefault="008D750F" w:rsidP="00062699">
            <w:pPr>
              <w:rPr>
                <w:szCs w:val="22"/>
              </w:rPr>
            </w:pPr>
            <w:r>
              <w:rPr>
                <w:szCs w:val="22"/>
              </w:rPr>
              <w:t>1</w:t>
            </w:r>
          </w:p>
        </w:tc>
      </w:tr>
      <w:tr w:rsidR="008D750F" w14:paraId="6FD98E5B" w14:textId="77777777" w:rsidTr="00062699">
        <w:tc>
          <w:tcPr>
            <w:tcW w:w="1848" w:type="dxa"/>
          </w:tcPr>
          <w:p w14:paraId="38EAD97E" w14:textId="77777777" w:rsidR="008D750F" w:rsidRDefault="008D750F" w:rsidP="00062699">
            <w:pPr>
              <w:rPr>
                <w:szCs w:val="22"/>
              </w:rPr>
            </w:pPr>
            <w:r>
              <w:rPr>
                <w:szCs w:val="22"/>
              </w:rPr>
              <w:t>Example 2</w:t>
            </w:r>
          </w:p>
        </w:tc>
        <w:tc>
          <w:tcPr>
            <w:tcW w:w="1848" w:type="dxa"/>
          </w:tcPr>
          <w:p w14:paraId="24A698A2" w14:textId="77777777" w:rsidR="008D750F" w:rsidRDefault="008D750F" w:rsidP="00062699">
            <w:pPr>
              <w:rPr>
                <w:szCs w:val="22"/>
              </w:rPr>
            </w:pPr>
            <w:r>
              <w:rPr>
                <w:szCs w:val="22"/>
              </w:rPr>
              <w:t>1</w:t>
            </w:r>
          </w:p>
        </w:tc>
        <w:tc>
          <w:tcPr>
            <w:tcW w:w="1848" w:type="dxa"/>
          </w:tcPr>
          <w:p w14:paraId="263A3ADF" w14:textId="77777777" w:rsidR="008D750F" w:rsidRDefault="008D750F" w:rsidP="00062699">
            <w:pPr>
              <w:rPr>
                <w:szCs w:val="22"/>
              </w:rPr>
            </w:pPr>
            <w:r>
              <w:rPr>
                <w:szCs w:val="22"/>
              </w:rPr>
              <w:t>1</w:t>
            </w:r>
          </w:p>
        </w:tc>
        <w:tc>
          <w:tcPr>
            <w:tcW w:w="1849" w:type="dxa"/>
          </w:tcPr>
          <w:p w14:paraId="22F14372" w14:textId="77777777" w:rsidR="008D750F" w:rsidRDefault="008D750F" w:rsidP="00062699">
            <w:pPr>
              <w:rPr>
                <w:szCs w:val="22"/>
              </w:rPr>
            </w:pPr>
            <w:r>
              <w:rPr>
                <w:szCs w:val="22"/>
              </w:rPr>
              <w:t>0</w:t>
            </w:r>
          </w:p>
        </w:tc>
        <w:tc>
          <w:tcPr>
            <w:tcW w:w="1849" w:type="dxa"/>
          </w:tcPr>
          <w:p w14:paraId="1CB53C5D" w14:textId="77777777" w:rsidR="008D750F" w:rsidRDefault="008D750F" w:rsidP="00062699">
            <w:pPr>
              <w:rPr>
                <w:szCs w:val="22"/>
              </w:rPr>
            </w:pPr>
            <w:r>
              <w:rPr>
                <w:szCs w:val="22"/>
              </w:rPr>
              <w:t>0</w:t>
            </w:r>
          </w:p>
        </w:tc>
      </w:tr>
      <w:tr w:rsidR="008D750F" w14:paraId="0188AD69" w14:textId="77777777" w:rsidTr="00062699">
        <w:tc>
          <w:tcPr>
            <w:tcW w:w="1848" w:type="dxa"/>
          </w:tcPr>
          <w:p w14:paraId="08371958" w14:textId="77777777" w:rsidR="008D750F" w:rsidRDefault="008D750F" w:rsidP="00062699">
            <w:pPr>
              <w:rPr>
                <w:szCs w:val="22"/>
              </w:rPr>
            </w:pPr>
            <w:r>
              <w:rPr>
                <w:szCs w:val="22"/>
              </w:rPr>
              <w:t>Example 3</w:t>
            </w:r>
          </w:p>
        </w:tc>
        <w:tc>
          <w:tcPr>
            <w:tcW w:w="1848" w:type="dxa"/>
          </w:tcPr>
          <w:p w14:paraId="44D4082E" w14:textId="77777777" w:rsidR="008D750F" w:rsidRDefault="008D750F" w:rsidP="00062699">
            <w:pPr>
              <w:rPr>
                <w:szCs w:val="22"/>
              </w:rPr>
            </w:pPr>
            <w:r>
              <w:rPr>
                <w:szCs w:val="22"/>
              </w:rPr>
              <w:t>0</w:t>
            </w:r>
          </w:p>
        </w:tc>
        <w:tc>
          <w:tcPr>
            <w:tcW w:w="1848" w:type="dxa"/>
          </w:tcPr>
          <w:p w14:paraId="154AA3EE" w14:textId="77777777" w:rsidR="008D750F" w:rsidRDefault="008D750F" w:rsidP="00062699">
            <w:pPr>
              <w:rPr>
                <w:szCs w:val="22"/>
              </w:rPr>
            </w:pPr>
            <w:r>
              <w:rPr>
                <w:szCs w:val="22"/>
              </w:rPr>
              <w:t>1</w:t>
            </w:r>
          </w:p>
        </w:tc>
        <w:tc>
          <w:tcPr>
            <w:tcW w:w="1849" w:type="dxa"/>
          </w:tcPr>
          <w:p w14:paraId="6B7FA56B" w14:textId="77777777" w:rsidR="008D750F" w:rsidRDefault="008D750F" w:rsidP="00062699">
            <w:pPr>
              <w:rPr>
                <w:szCs w:val="22"/>
              </w:rPr>
            </w:pPr>
            <w:r>
              <w:rPr>
                <w:szCs w:val="22"/>
              </w:rPr>
              <w:t>1</w:t>
            </w:r>
          </w:p>
        </w:tc>
        <w:tc>
          <w:tcPr>
            <w:tcW w:w="1849" w:type="dxa"/>
          </w:tcPr>
          <w:p w14:paraId="1AF9F069" w14:textId="77777777" w:rsidR="008D750F" w:rsidRDefault="008D750F" w:rsidP="00062699">
            <w:pPr>
              <w:rPr>
                <w:szCs w:val="22"/>
              </w:rPr>
            </w:pPr>
            <w:r>
              <w:rPr>
                <w:szCs w:val="22"/>
              </w:rPr>
              <w:t>0</w:t>
            </w:r>
          </w:p>
        </w:tc>
      </w:tr>
      <w:tr w:rsidR="008D750F" w14:paraId="6B9B3A5C" w14:textId="77777777" w:rsidTr="00062699">
        <w:tc>
          <w:tcPr>
            <w:tcW w:w="1848" w:type="dxa"/>
          </w:tcPr>
          <w:p w14:paraId="737150A3" w14:textId="77777777" w:rsidR="008D750F" w:rsidRDefault="008D750F" w:rsidP="00062699">
            <w:pPr>
              <w:rPr>
                <w:szCs w:val="22"/>
              </w:rPr>
            </w:pPr>
            <w:r>
              <w:rPr>
                <w:szCs w:val="22"/>
              </w:rPr>
              <w:t>Example 4</w:t>
            </w:r>
          </w:p>
        </w:tc>
        <w:tc>
          <w:tcPr>
            <w:tcW w:w="1848" w:type="dxa"/>
          </w:tcPr>
          <w:p w14:paraId="5D2F5F98" w14:textId="77777777" w:rsidR="008D750F" w:rsidRDefault="008D750F" w:rsidP="00062699">
            <w:pPr>
              <w:rPr>
                <w:szCs w:val="22"/>
              </w:rPr>
            </w:pPr>
            <w:r>
              <w:rPr>
                <w:szCs w:val="22"/>
              </w:rPr>
              <w:t>0</w:t>
            </w:r>
          </w:p>
        </w:tc>
        <w:tc>
          <w:tcPr>
            <w:tcW w:w="1848" w:type="dxa"/>
          </w:tcPr>
          <w:p w14:paraId="7D7342A0" w14:textId="77777777" w:rsidR="008D750F" w:rsidRDefault="008D750F" w:rsidP="00062699">
            <w:pPr>
              <w:rPr>
                <w:szCs w:val="22"/>
              </w:rPr>
            </w:pPr>
            <w:r>
              <w:rPr>
                <w:szCs w:val="22"/>
              </w:rPr>
              <w:t>0</w:t>
            </w:r>
          </w:p>
        </w:tc>
        <w:tc>
          <w:tcPr>
            <w:tcW w:w="1849" w:type="dxa"/>
          </w:tcPr>
          <w:p w14:paraId="49CFF05B" w14:textId="77777777" w:rsidR="008D750F" w:rsidRDefault="008D750F" w:rsidP="00062699">
            <w:pPr>
              <w:rPr>
                <w:szCs w:val="22"/>
              </w:rPr>
            </w:pPr>
            <w:r>
              <w:rPr>
                <w:szCs w:val="22"/>
              </w:rPr>
              <w:t>1</w:t>
            </w:r>
          </w:p>
        </w:tc>
        <w:tc>
          <w:tcPr>
            <w:tcW w:w="1849" w:type="dxa"/>
          </w:tcPr>
          <w:p w14:paraId="4944B331" w14:textId="77777777" w:rsidR="008D750F" w:rsidRDefault="008D750F" w:rsidP="00062699">
            <w:pPr>
              <w:rPr>
                <w:szCs w:val="22"/>
              </w:rPr>
            </w:pPr>
            <w:r>
              <w:rPr>
                <w:szCs w:val="22"/>
              </w:rPr>
              <w:t>0</w:t>
            </w:r>
          </w:p>
        </w:tc>
      </w:tr>
    </w:tbl>
    <w:p w14:paraId="3D1ADA47" w14:textId="77777777" w:rsidR="008D750F" w:rsidRPr="008D750F" w:rsidRDefault="008D750F" w:rsidP="008D750F">
      <w:pPr>
        <w:rPr>
          <w:rFonts w:cs="Times New Roman"/>
        </w:rPr>
      </w:pPr>
      <w:r w:rsidRPr="008D750F">
        <w:rPr>
          <w:rFonts w:cs="Times New Roman"/>
        </w:rPr>
        <w:t>Table 1 illustrates a binary classification instance example where different weather conditions influence the decision to go for a run. Each row in the table represents a unique set of conditions on a specific day, captured by three binary features: “Sunny?”, “Humid?” and “Rain?”. These features are encoded as “1” for yes and “0” for no. The classification outcome, “Go for a run?”, is determined based on these conditions, where “1” suggests it is advisable to go for a run, and “0” indicates otherwise.</w:t>
      </w:r>
    </w:p>
    <w:p w14:paraId="136D456F" w14:textId="77777777" w:rsidR="00F577F2" w:rsidRPr="00021DD0" w:rsidRDefault="000652FC" w:rsidP="00F577F2">
      <w:pPr>
        <w:pStyle w:val="Heading4"/>
        <w:rPr>
          <w:rFonts w:cs="Times New Roman"/>
        </w:rPr>
      </w:pPr>
      <w:bookmarkStart w:id="9" w:name="_Toc165925724"/>
      <w:r w:rsidRPr="00021DD0">
        <w:rPr>
          <w:rFonts w:cs="Times New Roman"/>
        </w:rPr>
        <w:t>2.1.2.2 Multiclass Classification Instance</w:t>
      </w:r>
      <w:bookmarkEnd w:id="9"/>
    </w:p>
    <w:p w14:paraId="38B6D084" w14:textId="4EF7CC2A" w:rsidR="00BF19EF" w:rsidRPr="00021DD0" w:rsidRDefault="000652FC" w:rsidP="00EF0344">
      <w:pPr>
        <w:rPr>
          <w:rFonts w:cs="Times New Roman"/>
        </w:rPr>
      </w:pPr>
      <w:r w:rsidRPr="00021DD0">
        <w:rPr>
          <w:rFonts w:cs="Times New Roman"/>
          <w:szCs w:val="22"/>
        </w:rPr>
        <w:t>Multiclass classification extends the concept of binary classification by involving three or more classes into which the examples can be classified.</w:t>
      </w:r>
      <w:r w:rsidR="00EF0344">
        <w:rPr>
          <w:rFonts w:cs="Times New Roman"/>
          <w:szCs w:val="22"/>
        </w:rPr>
        <w:t xml:space="preserve"> The only difference</w:t>
      </w:r>
      <w:r w:rsidR="00500D13">
        <w:rPr>
          <w:rFonts w:cs="Times New Roman"/>
          <w:szCs w:val="22"/>
        </w:rPr>
        <w:t xml:space="preserve"> in the formal definition</w:t>
      </w:r>
      <w:r w:rsidR="00EF0344">
        <w:rPr>
          <w:rFonts w:cs="Times New Roman"/>
          <w:szCs w:val="22"/>
        </w:rPr>
        <w:t xml:space="preserve"> is </w:t>
      </w:r>
      <m:oMath>
        <m:r>
          <w:rPr>
            <w:rFonts w:ascii="Cambria Math" w:hAnsi="Cambria Math" w:cs="Times New Roman"/>
          </w:rPr>
          <m:t>τ</m:t>
        </m:r>
      </m:oMath>
      <w:r w:rsidRPr="00021DD0">
        <w:rPr>
          <w:rFonts w:eastAsiaTheme="minorEastAsia" w:cs="Times New Roman"/>
        </w:rPr>
        <w:t xml:space="preserve"> is</w:t>
      </w:r>
      <w:r w:rsidR="00EF0344">
        <w:rPr>
          <w:rFonts w:eastAsiaTheme="minorEastAsia" w:cs="Times New Roman"/>
        </w:rPr>
        <w:t xml:space="preserve"> now</w:t>
      </w:r>
      <w:r w:rsidRPr="00021DD0">
        <w:rPr>
          <w:rFonts w:eastAsiaTheme="minorEastAsia" w:cs="Times New Roman"/>
        </w:rPr>
        <w:t xml:space="preserve"> a classification function </w:t>
      </w:r>
      <m:oMath>
        <m:r>
          <w:rPr>
            <w:rFonts w:ascii="Cambria Math" w:eastAsiaTheme="minorEastAsia" w:hAnsi="Cambria Math" w:cs="Times New Roman"/>
          </w:rPr>
          <m:t>τ:E→A</m:t>
        </m:r>
      </m:oMath>
      <w:r w:rsidRPr="00021DD0">
        <w:rPr>
          <w:rFonts w:eastAsiaTheme="minorEastAsia" w:cs="Times New Roman"/>
        </w:rPr>
        <w:t xml:space="preserve">. </w:t>
      </w:r>
      <w:r w:rsidR="000C408A">
        <w:rPr>
          <w:rFonts w:eastAsiaTheme="minorEastAsia" w:cs="Times New Roman"/>
        </w:rPr>
        <w:t xml:space="preserve">Where </w:t>
      </w:r>
      <m:oMath>
        <m:r>
          <w:rPr>
            <w:rFonts w:ascii="Cambria Math" w:eastAsiaTheme="minorEastAsia" w:hAnsi="Cambria Math" w:cs="Times New Roman"/>
          </w:rPr>
          <m:t>A</m:t>
        </m:r>
      </m:oMath>
      <w:r w:rsidR="000C408A">
        <w:rPr>
          <w:rFonts w:eastAsiaTheme="minorEastAsia" w:cs="Times New Roman"/>
        </w:rPr>
        <w:t xml:space="preserve"> represents the range of possible classes. </w:t>
      </w:r>
      <w:r w:rsidR="00487530">
        <w:rPr>
          <w:rFonts w:eastAsiaTheme="minorEastAsia" w:cs="Times New Roman"/>
        </w:rPr>
        <w:t xml:space="preserve">For example, </w:t>
      </w:r>
      <m:oMath>
        <m:r>
          <w:rPr>
            <w:rFonts w:ascii="Cambria Math" w:eastAsiaTheme="minorEastAsia" w:hAnsi="Cambria Math" w:cs="Times New Roman"/>
          </w:rPr>
          <m:t>A</m:t>
        </m:r>
      </m:oMath>
      <w:r w:rsidR="00487530">
        <w:rPr>
          <w:rFonts w:eastAsiaTheme="minorEastAsia" w:cs="Times New Roman"/>
        </w:rPr>
        <w:t xml:space="preserve"> could represent {“Football”, “Cricket”, “Golf”}</w:t>
      </w:r>
      <w:r w:rsidR="00D451CE">
        <w:rPr>
          <w:rFonts w:eastAsiaTheme="minorEastAsia" w:cs="Times New Roman"/>
        </w:rPr>
        <w:t xml:space="preserve"> when determining which sport to play based on weather conditions.</w:t>
      </w:r>
    </w:p>
    <w:p w14:paraId="11BFE840" w14:textId="77777777" w:rsidR="00F577F2" w:rsidRPr="00021DD0" w:rsidRDefault="000652FC" w:rsidP="00F577F2">
      <w:pPr>
        <w:pStyle w:val="Heading2"/>
        <w:rPr>
          <w:rFonts w:cs="Times New Roman"/>
        </w:rPr>
      </w:pPr>
      <w:bookmarkStart w:id="10" w:name="_Toc165925725"/>
      <w:r w:rsidRPr="00021DD0">
        <w:rPr>
          <w:rFonts w:cs="Times New Roman"/>
        </w:rPr>
        <w:t>2.2 Decision trees</w:t>
      </w:r>
      <w:bookmarkEnd w:id="10"/>
    </w:p>
    <w:p w14:paraId="0A3D973A" w14:textId="77777777" w:rsidR="002052CD" w:rsidRPr="00021DD0" w:rsidRDefault="000652FC" w:rsidP="002052CD">
      <w:pPr>
        <w:pStyle w:val="Heading3"/>
        <w:rPr>
          <w:rFonts w:cs="Times New Roman"/>
        </w:rPr>
      </w:pPr>
      <w:bookmarkStart w:id="11" w:name="_Toc165925726"/>
      <w:r w:rsidRPr="00021DD0">
        <w:rPr>
          <w:rFonts w:cs="Times New Roman"/>
        </w:rPr>
        <w:t>2.2.1 What are Decision trees?</w:t>
      </w:r>
      <w:bookmarkEnd w:id="11"/>
    </w:p>
    <w:p w14:paraId="77DF337B" w14:textId="593CBAC6" w:rsidR="00F577F2" w:rsidRPr="00021DD0" w:rsidRDefault="000652FC" w:rsidP="00F577F2">
      <w:pPr>
        <w:rPr>
          <w:rFonts w:cs="Times New Roman"/>
          <w:szCs w:val="22"/>
        </w:rPr>
      </w:pPr>
      <w:r w:rsidRPr="00021DD0">
        <w:rPr>
          <w:rFonts w:cs="Times New Roman"/>
          <w:szCs w:val="22"/>
        </w:rPr>
        <w:t xml:space="preserve">Decision trees represent a hierarchical structure for decision-making, where each node signifies a decision based on certain attributes, and the branches denote the outcome of these decisions (Kingsford </w:t>
      </w:r>
      <w:r w:rsidR="005D005A">
        <w:rPr>
          <w:rFonts w:cs="Times New Roman"/>
          <w:szCs w:val="22"/>
        </w:rPr>
        <w:t>and</w:t>
      </w:r>
      <w:r w:rsidRPr="00021DD0">
        <w:rPr>
          <w:rFonts w:cs="Times New Roman"/>
          <w:szCs w:val="22"/>
        </w:rPr>
        <w:t xml:space="preserve"> Salzberg, 2008) The process initiates from the root node and progresses through internal nodes (representing attributes tests) to the leaf nodes, which hold the decision outcomes – class labels </w:t>
      </w:r>
      <w:r w:rsidR="00FF7CB0">
        <w:rPr>
          <w:rFonts w:cs="Times New Roman"/>
          <w:szCs w:val="22"/>
        </w:rPr>
        <w:t xml:space="preserve">- </w:t>
      </w:r>
      <w:r w:rsidRPr="00021DD0">
        <w:rPr>
          <w:rFonts w:cs="Times New Roman"/>
          <w:szCs w:val="22"/>
        </w:rPr>
        <w:t xml:space="preserve">for classification tasks or continuous values for regression tasks. This process of systematically dividing the entire dataset into smaller subsets mirrors the divide-and-conquer approach often used in problem-solving. By applying this method decision trees aim to simplify complex datasets into subsets that are easier to analyse and make predictions from. (Kingsford </w:t>
      </w:r>
      <w:r w:rsidR="005D005A">
        <w:rPr>
          <w:rFonts w:cs="Times New Roman"/>
          <w:szCs w:val="22"/>
        </w:rPr>
        <w:t>and</w:t>
      </w:r>
      <w:r w:rsidRPr="00021DD0">
        <w:rPr>
          <w:rFonts w:cs="Times New Roman"/>
          <w:szCs w:val="22"/>
        </w:rPr>
        <w:t xml:space="preserve"> Salzberg, 2008) </w:t>
      </w:r>
    </w:p>
    <w:p w14:paraId="48C6E45A" w14:textId="6EA24E0E" w:rsidR="00F577F2" w:rsidRPr="00021DD0" w:rsidRDefault="000652FC" w:rsidP="00F577F2">
      <w:pPr>
        <w:rPr>
          <w:rFonts w:cs="Times New Roman"/>
          <w:szCs w:val="22"/>
        </w:rPr>
      </w:pPr>
      <w:r w:rsidRPr="00021DD0">
        <w:rPr>
          <w:rFonts w:cs="Times New Roman"/>
          <w:szCs w:val="22"/>
        </w:rPr>
        <w:t>The simplicity and interpretability of decision trees make</w:t>
      </w:r>
      <w:r w:rsidR="00AB768A">
        <w:rPr>
          <w:rFonts w:cs="Times New Roman"/>
          <w:szCs w:val="22"/>
        </w:rPr>
        <w:t>s</w:t>
      </w:r>
      <w:r w:rsidRPr="00021DD0">
        <w:rPr>
          <w:rFonts w:cs="Times New Roman"/>
          <w:szCs w:val="22"/>
        </w:rPr>
        <w:t xml:space="preserve"> them suitable for a wide array of applications:</w:t>
      </w:r>
    </w:p>
    <w:p w14:paraId="1133357A" w14:textId="77777777" w:rsidR="00F577F2" w:rsidRPr="00021DD0" w:rsidRDefault="000652FC" w:rsidP="00F577F2">
      <w:pPr>
        <w:rPr>
          <w:rFonts w:cs="Times New Roman"/>
          <w:szCs w:val="22"/>
        </w:rPr>
      </w:pPr>
      <w:r w:rsidRPr="00021DD0">
        <w:rPr>
          <w:rFonts w:cs="Times New Roman"/>
          <w:szCs w:val="22"/>
        </w:rPr>
        <w:lastRenderedPageBreak/>
        <w:t>Classification and prediction: Their primary use in categorising instances into distinct classes based on attribute values supports applications in a variety of fields such as medical diagnosis, weather forecasting and sales predictions</w:t>
      </w:r>
      <w:r w:rsidR="00C16FB9" w:rsidRPr="00021DD0">
        <w:rPr>
          <w:rFonts w:cs="Times New Roman"/>
          <w:szCs w:val="22"/>
        </w:rPr>
        <w:t xml:space="preserve"> (</w:t>
      </w:r>
      <w:r w:rsidR="00573A86" w:rsidRPr="00021DD0">
        <w:rPr>
          <w:rFonts w:cs="Times New Roman"/>
          <w:szCs w:val="22"/>
        </w:rPr>
        <w:t>R</w:t>
      </w:r>
      <w:r w:rsidR="00C16FB9" w:rsidRPr="00021DD0">
        <w:rPr>
          <w:rFonts w:cs="Times New Roman"/>
          <w:szCs w:val="22"/>
        </w:rPr>
        <w:t>ahmatillah</w:t>
      </w:r>
      <w:r w:rsidR="00CC2952">
        <w:rPr>
          <w:rFonts w:cs="Times New Roman"/>
          <w:szCs w:val="22"/>
        </w:rPr>
        <w:t xml:space="preserve"> et al.</w:t>
      </w:r>
      <w:r w:rsidR="00C16FB9" w:rsidRPr="00021DD0">
        <w:rPr>
          <w:rFonts w:cs="Times New Roman"/>
          <w:szCs w:val="22"/>
        </w:rPr>
        <w:t>, 2023)</w:t>
      </w:r>
      <w:r w:rsidRPr="00021DD0">
        <w:rPr>
          <w:rFonts w:cs="Times New Roman"/>
          <w:szCs w:val="22"/>
        </w:rPr>
        <w:t xml:space="preserve"> among others</w:t>
      </w:r>
      <w:r w:rsidR="00573A86" w:rsidRPr="00021DD0">
        <w:rPr>
          <w:rFonts w:cs="Times New Roman"/>
          <w:szCs w:val="22"/>
        </w:rPr>
        <w:t>.</w:t>
      </w:r>
    </w:p>
    <w:p w14:paraId="7497488F" w14:textId="77777777" w:rsidR="00F577F2" w:rsidRPr="00021DD0" w:rsidRDefault="000652FC" w:rsidP="00F577F2">
      <w:pPr>
        <w:rPr>
          <w:rFonts w:cs="Times New Roman"/>
          <w:szCs w:val="22"/>
        </w:rPr>
      </w:pPr>
      <w:r w:rsidRPr="00021DD0">
        <w:rPr>
          <w:rFonts w:cs="Times New Roman"/>
          <w:szCs w:val="22"/>
        </w:rPr>
        <w:t>Regression: Beyond classification, decision trees can be predictors of continuous outcomes, making them invaluable tools in forecasting sales, evaluating real estate prices, and other quantitative analyses (</w:t>
      </w:r>
      <w:r w:rsidR="00F701D9">
        <w:rPr>
          <w:rFonts w:cs="Times New Roman"/>
          <w:szCs w:val="22"/>
        </w:rPr>
        <w:t>C</w:t>
      </w:r>
      <w:r w:rsidR="00C16FB9" w:rsidRPr="00021DD0">
        <w:rPr>
          <w:rFonts w:cs="Times New Roman"/>
          <w:szCs w:val="22"/>
        </w:rPr>
        <w:t>hoy</w:t>
      </w:r>
      <w:r w:rsidR="00F701D9">
        <w:rPr>
          <w:rFonts w:cs="Times New Roman"/>
          <w:szCs w:val="22"/>
        </w:rPr>
        <w:t xml:space="preserve"> et al.</w:t>
      </w:r>
      <w:r w:rsidR="00C16FB9" w:rsidRPr="00021DD0">
        <w:rPr>
          <w:rFonts w:cs="Times New Roman"/>
          <w:szCs w:val="22"/>
        </w:rPr>
        <w:t>, 2012</w:t>
      </w:r>
      <w:r w:rsidRPr="00021DD0">
        <w:rPr>
          <w:rFonts w:cs="Times New Roman"/>
          <w:szCs w:val="22"/>
        </w:rPr>
        <w:t>)</w:t>
      </w:r>
    </w:p>
    <w:p w14:paraId="6AC77B7A" w14:textId="77777777" w:rsidR="00F577F2" w:rsidRPr="00021DD0" w:rsidRDefault="000652FC" w:rsidP="00F577F2">
      <w:pPr>
        <w:rPr>
          <w:rFonts w:cs="Times New Roman"/>
          <w:szCs w:val="22"/>
        </w:rPr>
      </w:pPr>
      <w:r w:rsidRPr="00021DD0">
        <w:rPr>
          <w:rFonts w:cs="Times New Roman"/>
          <w:szCs w:val="22"/>
        </w:rPr>
        <w:t>The representation of decision trees is both straightforward and visually engaging, enhancing their appeal:</w:t>
      </w:r>
    </w:p>
    <w:p w14:paraId="01D8D5F5" w14:textId="77777777" w:rsidR="00F577F2" w:rsidRPr="00021DD0" w:rsidRDefault="000652FC" w:rsidP="00F577F2">
      <w:pPr>
        <w:rPr>
          <w:rFonts w:cs="Times New Roman"/>
          <w:szCs w:val="22"/>
        </w:rPr>
      </w:pPr>
      <w:r w:rsidRPr="00021DD0">
        <w:rPr>
          <w:rFonts w:cs="Times New Roman"/>
          <w:szCs w:val="22"/>
        </w:rPr>
        <w:t>Nodes: The nodes in the decision tree are the entities that make decisions. The root node represents the entire dataset, internal nodes correspond to attribute tests which split the dataset, and leaf nodes represent the outcome of these decision paths.</w:t>
      </w:r>
    </w:p>
    <w:p w14:paraId="7694DB5D" w14:textId="77777777" w:rsidR="00AA4363" w:rsidRPr="00021DD0" w:rsidRDefault="000652FC" w:rsidP="00F577F2">
      <w:pPr>
        <w:rPr>
          <w:rFonts w:cs="Times New Roman"/>
          <w:szCs w:val="22"/>
        </w:rPr>
      </w:pPr>
      <w:r w:rsidRPr="00021DD0">
        <w:rPr>
          <w:rFonts w:cs="Times New Roman"/>
          <w:szCs w:val="22"/>
        </w:rPr>
        <w:t>Branches: These represent the decision outcome at each node, guiding the path to later nodes or leaf outcomes</w:t>
      </w:r>
    </w:p>
    <w:p w14:paraId="47B063F1" w14:textId="77777777" w:rsidR="00F577F2" w:rsidRPr="00021DD0" w:rsidRDefault="000652FC" w:rsidP="00F577F2">
      <w:pPr>
        <w:rPr>
          <w:rFonts w:cs="Times New Roman"/>
          <w:szCs w:val="22"/>
        </w:rPr>
      </w:pPr>
      <w:r w:rsidRPr="00021DD0">
        <w:rPr>
          <w:rFonts w:cs="Times New Roman"/>
          <w:szCs w:val="22"/>
        </w:rPr>
        <w:t xml:space="preserve">This structured approach allows decision trees to transparently communicate the logic behind decision-making processes, which makes it easier to grasp and apply them in a variety of </w:t>
      </w:r>
      <w:r w:rsidR="001F3778" w:rsidRPr="00021DD0">
        <w:rPr>
          <w:rFonts w:cs="Times New Roman"/>
          <w:szCs w:val="22"/>
        </w:rPr>
        <w:t xml:space="preserve">fields </w:t>
      </w:r>
      <w:r w:rsidRPr="00021DD0">
        <w:rPr>
          <w:rFonts w:cs="Times New Roman"/>
          <w:szCs w:val="22"/>
        </w:rPr>
        <w:t>(</w:t>
      </w:r>
      <w:r w:rsidR="00C16FB9" w:rsidRPr="00021DD0">
        <w:rPr>
          <w:rFonts w:cs="Times New Roman"/>
          <w:szCs w:val="22"/>
        </w:rPr>
        <w:t>Kotsiantis, 2011</w:t>
      </w:r>
      <w:r w:rsidRPr="00021DD0">
        <w:rPr>
          <w:rFonts w:cs="Times New Roman"/>
          <w:szCs w:val="22"/>
        </w:rPr>
        <w:t>)</w:t>
      </w:r>
      <w:r w:rsidR="001F3778" w:rsidRPr="00021DD0">
        <w:rPr>
          <w:rFonts w:cs="Times New Roman"/>
          <w:szCs w:val="22"/>
        </w:rPr>
        <w:t>.</w:t>
      </w:r>
    </w:p>
    <w:p w14:paraId="54F6E758" w14:textId="77777777" w:rsidR="00D4570F" w:rsidRPr="00021DD0" w:rsidRDefault="000652FC" w:rsidP="002052CD">
      <w:pPr>
        <w:pStyle w:val="Heading3"/>
        <w:rPr>
          <w:rFonts w:cs="Times New Roman"/>
        </w:rPr>
      </w:pPr>
      <w:bookmarkStart w:id="12" w:name="_Toc165925727"/>
      <w:r w:rsidRPr="00021DD0">
        <w:rPr>
          <w:rFonts w:cs="Times New Roman"/>
        </w:rPr>
        <w:t>2.2.2 Formal Definition</w:t>
      </w:r>
      <w:bookmarkEnd w:id="12"/>
    </w:p>
    <w:p w14:paraId="1F161029" w14:textId="1FDDF64E" w:rsidR="00B37A0E" w:rsidRPr="00021DD0" w:rsidRDefault="000652FC" w:rsidP="00B37A0E">
      <w:pPr>
        <w:rPr>
          <w:rFonts w:cs="Times New Roman"/>
          <w:szCs w:val="18"/>
        </w:rPr>
      </w:pPr>
      <w:r w:rsidRPr="00021DD0">
        <w:rPr>
          <w:rFonts w:cs="Times New Roman"/>
          <w:szCs w:val="18"/>
        </w:rPr>
        <w:t xml:space="preserve">In the context of this report, we provide a formal definition for a decision tree. A decision tree M is </w:t>
      </w:r>
      <w:r w:rsidR="00EC35C1">
        <w:rPr>
          <w:rFonts w:cs="Times New Roman"/>
          <w:szCs w:val="18"/>
        </w:rPr>
        <w:t xml:space="preserve">a </w:t>
      </w:r>
      <w:r w:rsidR="00EF599D">
        <w:rPr>
          <w:rFonts w:cs="Times New Roman"/>
          <w:szCs w:val="18"/>
        </w:rPr>
        <w:t>tuple</w:t>
      </w:r>
      <w:r w:rsidRPr="00021DD0">
        <w:rPr>
          <w:rFonts w:cs="Times New Roman"/>
          <w:szCs w:val="18"/>
        </w:rPr>
        <w:t xml:space="preserve"> </w:t>
      </w:r>
      <m:oMath>
        <m:d>
          <m:dPr>
            <m:ctrlPr>
              <w:rPr>
                <w:rFonts w:ascii="Cambria Math" w:hAnsi="Cambria Math" w:cs="Times New Roman"/>
                <w:i/>
                <w:szCs w:val="18"/>
              </w:rPr>
            </m:ctrlPr>
          </m:dPr>
          <m:e>
            <m:r>
              <w:rPr>
                <w:rFonts w:ascii="Cambria Math" w:hAnsi="Cambria Math" w:cs="Times New Roman"/>
                <w:szCs w:val="18"/>
              </w:rPr>
              <m:t>T,λ,γ</m:t>
            </m:r>
          </m:e>
        </m:d>
      </m:oMath>
      <w:r w:rsidR="00DF5006">
        <w:rPr>
          <w:rFonts w:cs="Times New Roman"/>
          <w:szCs w:val="18"/>
        </w:rPr>
        <w:t xml:space="preserve"> </w:t>
      </w:r>
      <w:r w:rsidR="00EC35C1">
        <w:rPr>
          <w:rFonts w:cs="Times New Roman"/>
          <w:szCs w:val="18"/>
        </w:rPr>
        <w:t>which is</w:t>
      </w:r>
      <w:r w:rsidR="00DF5006">
        <w:rPr>
          <w:rFonts w:cs="Times New Roman"/>
          <w:szCs w:val="18"/>
        </w:rPr>
        <w:t xml:space="preserve"> a model for a classification instance </w:t>
      </w:r>
      <m:oMath>
        <m:r>
          <w:rPr>
            <w:rFonts w:ascii="Cambria Math" w:hAnsi="Cambria Math" w:cs="Times New Roman"/>
            <w:szCs w:val="18"/>
          </w:rPr>
          <m:t>C=(E, F, τ)</m:t>
        </m:r>
      </m:oMath>
      <w:r w:rsidR="00DF5006">
        <w:rPr>
          <w:rFonts w:cs="Times New Roman"/>
          <w:szCs w:val="18"/>
        </w:rPr>
        <w:t xml:space="preserve">, </w:t>
      </w:r>
      <w:r w:rsidRPr="00021DD0">
        <w:rPr>
          <w:rFonts w:cs="Times New Roman"/>
          <w:szCs w:val="18"/>
        </w:rPr>
        <w:t xml:space="preserve"> </w:t>
      </w:r>
      <w:r w:rsidR="00A367C1">
        <w:rPr>
          <w:rFonts w:cs="Times New Roman"/>
          <w:szCs w:val="18"/>
        </w:rPr>
        <w:t xml:space="preserve">such </w:t>
      </w:r>
      <w:r w:rsidRPr="00021DD0">
        <w:rPr>
          <w:rFonts w:cs="Times New Roman"/>
          <w:szCs w:val="18"/>
        </w:rPr>
        <w:t xml:space="preserve">that </w:t>
      </w:r>
      <m:oMath>
        <m:r>
          <w:rPr>
            <w:rFonts w:ascii="Cambria Math" w:hAnsi="Cambria Math" w:cs="Times New Roman"/>
            <w:szCs w:val="18"/>
          </w:rPr>
          <m:t>T</m:t>
        </m:r>
      </m:oMath>
      <w:r w:rsidRPr="00021DD0">
        <w:rPr>
          <w:rFonts w:cs="Times New Roman"/>
          <w:szCs w:val="18"/>
        </w:rPr>
        <w:t xml:space="preserve"> is a rooted binary tree</w:t>
      </w:r>
      <w:r w:rsidR="007977C0">
        <w:rPr>
          <w:rFonts w:cs="Times New Roman"/>
          <w:szCs w:val="18"/>
        </w:rPr>
        <w:t xml:space="preserve"> and</w:t>
      </w:r>
      <w:r w:rsidRPr="00021DD0">
        <w:rPr>
          <w:rFonts w:cs="Times New Roman"/>
          <w:szCs w:val="18"/>
        </w:rPr>
        <w:t xml:space="preserve"> </w:t>
      </w:r>
      <m:oMath>
        <m:r>
          <w:rPr>
            <w:rFonts w:ascii="Cambria Math" w:hAnsi="Cambria Math" w:cs="Times New Roman"/>
            <w:szCs w:val="18"/>
          </w:rPr>
          <m:t>λ: V</m:t>
        </m:r>
        <m:d>
          <m:dPr>
            <m:ctrlPr>
              <w:rPr>
                <w:rFonts w:ascii="Cambria Math" w:hAnsi="Cambria Math" w:cs="Times New Roman"/>
                <w:i/>
                <w:szCs w:val="18"/>
              </w:rPr>
            </m:ctrlPr>
          </m:dPr>
          <m:e>
            <m:r>
              <w:rPr>
                <w:rFonts w:ascii="Cambria Math" w:hAnsi="Cambria Math" w:cs="Times New Roman"/>
                <w:szCs w:val="18"/>
              </w:rPr>
              <m:t>T</m:t>
            </m:r>
          </m:e>
        </m:d>
        <m:r>
          <w:rPr>
            <w:rFonts w:ascii="Cambria Math" w:hAnsi="Cambria Math" w:cs="Times New Roman"/>
            <w:szCs w:val="18"/>
          </w:rPr>
          <m:t>→F∪A</m:t>
        </m:r>
      </m:oMath>
      <w:r w:rsidR="00BC1169" w:rsidRPr="00021DD0">
        <w:rPr>
          <w:rFonts w:cs="Times New Roman"/>
          <w:szCs w:val="18"/>
        </w:rPr>
        <w:t xml:space="preserve">, where A is a set of all possible classifications, </w:t>
      </w:r>
      <w:r w:rsidR="006508A1" w:rsidRPr="00021DD0">
        <w:rPr>
          <w:rFonts w:cs="Times New Roman"/>
          <w:szCs w:val="18"/>
        </w:rPr>
        <w:t xml:space="preserve">the </w:t>
      </w:r>
      <w:r w:rsidR="00BC1169" w:rsidRPr="00021DD0">
        <w:rPr>
          <w:rFonts w:cs="Times New Roman"/>
          <w:szCs w:val="18"/>
        </w:rPr>
        <w:t xml:space="preserve">function </w:t>
      </w:r>
      <m:oMath>
        <m:r>
          <w:rPr>
            <w:rFonts w:ascii="Cambria Math" w:hAnsi="Cambria Math" w:cs="Times New Roman"/>
            <w:szCs w:val="18"/>
          </w:rPr>
          <m:t>λ</m:t>
        </m:r>
      </m:oMath>
      <w:r w:rsidR="00BC1169" w:rsidRPr="00021DD0">
        <w:rPr>
          <w:rFonts w:cs="Times New Roman"/>
          <w:szCs w:val="18"/>
        </w:rPr>
        <w:t xml:space="preserve"> assigns</w:t>
      </w:r>
      <w:r w:rsidR="006508A1" w:rsidRPr="00021DD0">
        <w:rPr>
          <w:rFonts w:cs="Times New Roman"/>
          <w:szCs w:val="18"/>
        </w:rPr>
        <w:t xml:space="preserve"> to ev</w:t>
      </w:r>
      <w:r w:rsidR="00021DD0" w:rsidRPr="00021DD0">
        <w:rPr>
          <w:rFonts w:cs="Times New Roman"/>
          <w:szCs w:val="18"/>
        </w:rPr>
        <w:t>e</w:t>
      </w:r>
      <w:r w:rsidR="006508A1" w:rsidRPr="00021DD0">
        <w:rPr>
          <w:rFonts w:cs="Times New Roman"/>
          <w:szCs w:val="18"/>
        </w:rPr>
        <w:t xml:space="preserve">ry inner node of </w:t>
      </w:r>
      <m:oMath>
        <m:r>
          <w:rPr>
            <w:rFonts w:ascii="Cambria Math" w:hAnsi="Cambria Math" w:cs="Times New Roman"/>
            <w:szCs w:val="18"/>
          </w:rPr>
          <m:t>T</m:t>
        </m:r>
      </m:oMath>
      <w:r w:rsidR="006508A1" w:rsidRPr="00021DD0">
        <w:rPr>
          <w:rFonts w:cs="Times New Roman"/>
          <w:szCs w:val="18"/>
        </w:rPr>
        <w:t xml:space="preserve"> a feature in </w:t>
      </w:r>
      <m:oMath>
        <m:r>
          <w:rPr>
            <w:rFonts w:ascii="Cambria Math" w:hAnsi="Cambria Math" w:cs="Times New Roman"/>
            <w:szCs w:val="18"/>
          </w:rPr>
          <m:t>F</m:t>
        </m:r>
      </m:oMath>
      <w:r w:rsidR="00021DD0" w:rsidRPr="00021DD0">
        <w:rPr>
          <w:rFonts w:cs="Times New Roman"/>
          <w:szCs w:val="18"/>
        </w:rPr>
        <w:t xml:space="preserve">, and to every leaf node of </w:t>
      </w:r>
      <m:oMath>
        <m:r>
          <w:rPr>
            <w:rFonts w:ascii="Cambria Math" w:hAnsi="Cambria Math" w:cs="Times New Roman"/>
            <w:szCs w:val="18"/>
          </w:rPr>
          <m:t>T</m:t>
        </m:r>
      </m:oMath>
      <w:r w:rsidR="00021DD0" w:rsidRPr="00021DD0">
        <w:rPr>
          <w:rFonts w:cs="Times New Roman"/>
          <w:szCs w:val="18"/>
        </w:rPr>
        <w:t xml:space="preserve">, a class from </w:t>
      </w:r>
      <m:oMath>
        <m:r>
          <w:rPr>
            <w:rFonts w:ascii="Cambria Math" w:hAnsi="Cambria Math" w:cs="Times New Roman"/>
            <w:szCs w:val="18"/>
          </w:rPr>
          <m:t>A</m:t>
        </m:r>
      </m:oMath>
      <w:r w:rsidR="00021DD0" w:rsidRPr="00021DD0">
        <w:rPr>
          <w:rFonts w:cs="Times New Roman"/>
          <w:szCs w:val="18"/>
        </w:rPr>
        <w:t>.</w:t>
      </w:r>
      <w:r w:rsidR="00B92FE8">
        <w:rPr>
          <w:rFonts w:cs="Times New Roman"/>
          <w:szCs w:val="18"/>
        </w:rPr>
        <w:t xml:space="preserve"> The function, </w:t>
      </w:r>
      <m:oMath>
        <m:r>
          <w:rPr>
            <w:rFonts w:ascii="Cambria Math" w:hAnsi="Cambria Math" w:cs="Times New Roman"/>
            <w:szCs w:val="18"/>
          </w:rPr>
          <m:t>γ:V</m:t>
        </m:r>
        <m:d>
          <m:dPr>
            <m:ctrlPr>
              <w:rPr>
                <w:rFonts w:ascii="Cambria Math" w:hAnsi="Cambria Math" w:cs="Times New Roman"/>
                <w:i/>
                <w:szCs w:val="18"/>
              </w:rPr>
            </m:ctrlPr>
          </m:dPr>
          <m:e>
            <m:r>
              <w:rPr>
                <w:rFonts w:ascii="Cambria Math" w:hAnsi="Cambria Math" w:cs="Times New Roman"/>
                <w:szCs w:val="18"/>
              </w:rPr>
              <m:t>T</m:t>
            </m:r>
          </m:e>
        </m:d>
        <m:r>
          <m:rPr>
            <m:scr m:val="double-struck"/>
          </m:rPr>
          <w:rPr>
            <w:rFonts w:ascii="Cambria Math" w:hAnsi="Cambria Math" w:cs="Times New Roman"/>
            <w:szCs w:val="18"/>
          </w:rPr>
          <m:t>→ R ∪</m:t>
        </m:r>
        <m:r>
          <w:rPr>
            <w:rFonts w:ascii="Cambria Math" w:hAnsi="Cambria Math" w:cs="Times New Roman"/>
            <w:szCs w:val="18"/>
          </w:rPr>
          <m:t>nil</m:t>
        </m:r>
      </m:oMath>
      <w:r w:rsidR="00B92FE8">
        <w:rPr>
          <w:rFonts w:cs="Times New Roman"/>
          <w:szCs w:val="18"/>
        </w:rPr>
        <w:t xml:space="preserve">, </w:t>
      </w:r>
      <w:r w:rsidR="00447D4E">
        <w:rPr>
          <w:rFonts w:cs="Times New Roman"/>
          <w:szCs w:val="18"/>
        </w:rPr>
        <w:t xml:space="preserve">assigns to every inner node of </w:t>
      </w:r>
      <m:oMath>
        <m:r>
          <w:rPr>
            <w:rFonts w:ascii="Cambria Math" w:hAnsi="Cambria Math" w:cs="Times New Roman"/>
            <w:szCs w:val="18"/>
          </w:rPr>
          <m:t>T</m:t>
        </m:r>
      </m:oMath>
      <w:r w:rsidR="00447D4E">
        <w:rPr>
          <w:rFonts w:cs="Times New Roman"/>
          <w:szCs w:val="18"/>
        </w:rPr>
        <w:t xml:space="preserve"> </w:t>
      </w:r>
      <w:r w:rsidR="009A686F">
        <w:rPr>
          <w:rFonts w:cs="Times New Roman"/>
          <w:szCs w:val="18"/>
        </w:rPr>
        <w:t>a</w:t>
      </w:r>
      <w:r w:rsidR="00FB0BAE">
        <w:rPr>
          <w:rFonts w:cs="Times New Roman"/>
          <w:szCs w:val="18"/>
        </w:rPr>
        <w:t xml:space="preserve"> real number</w:t>
      </w:r>
      <w:r w:rsidR="009A686F">
        <w:rPr>
          <w:rFonts w:cs="Times New Roman"/>
          <w:szCs w:val="18"/>
        </w:rPr>
        <w:t xml:space="preserve"> threshold value, and to every leaf node of </w:t>
      </w:r>
      <m:oMath>
        <m:r>
          <w:rPr>
            <w:rFonts w:ascii="Cambria Math" w:hAnsi="Cambria Math" w:cs="Times New Roman"/>
            <w:szCs w:val="18"/>
          </w:rPr>
          <m:t>T</m:t>
        </m:r>
      </m:oMath>
      <w:r w:rsidR="009A686F">
        <w:rPr>
          <w:rFonts w:cs="Times New Roman"/>
          <w:szCs w:val="18"/>
        </w:rPr>
        <w:t xml:space="preserve">, </w:t>
      </w:r>
      <m:oMath>
        <m:r>
          <w:rPr>
            <w:rFonts w:ascii="Cambria Math" w:hAnsi="Cambria Math" w:cs="Times New Roman"/>
            <w:szCs w:val="18"/>
          </w:rPr>
          <m:t>nil</m:t>
        </m:r>
      </m:oMath>
      <w:r w:rsidR="00E0019B">
        <w:rPr>
          <w:rFonts w:cs="Times New Roman"/>
          <w:szCs w:val="18"/>
        </w:rPr>
        <w:t>.</w:t>
      </w:r>
    </w:p>
    <w:p w14:paraId="5FA4907E" w14:textId="6C371015" w:rsidR="00BC1169" w:rsidRPr="00021DD0" w:rsidRDefault="000652FC" w:rsidP="00B37A0E">
      <w:pPr>
        <w:rPr>
          <w:rFonts w:cs="Times New Roman"/>
          <w:szCs w:val="18"/>
        </w:rPr>
      </w:pPr>
      <w:r w:rsidRPr="00021DD0">
        <w:rPr>
          <w:rFonts w:cs="Times New Roman"/>
          <w:szCs w:val="18"/>
        </w:rPr>
        <w:t xml:space="preserve">The classification function </w:t>
      </w:r>
      <m:oMath>
        <m:r>
          <w:rPr>
            <w:rFonts w:ascii="Cambria Math" w:hAnsi="Cambria Math" w:cs="Times New Roman"/>
            <w:szCs w:val="18"/>
          </w:rPr>
          <m:t>M: E→A</m:t>
        </m:r>
      </m:oMath>
      <w:r w:rsidR="00BF287D" w:rsidRPr="00021DD0">
        <w:rPr>
          <w:rFonts w:cs="Times New Roman"/>
          <w:szCs w:val="18"/>
        </w:rPr>
        <w:t xml:space="preserve"> of a decision tree </w:t>
      </w:r>
      <m:oMath>
        <m:r>
          <w:rPr>
            <w:rFonts w:ascii="Cambria Math" w:hAnsi="Cambria Math" w:cs="Times New Roman"/>
            <w:szCs w:val="18"/>
          </w:rPr>
          <m:t>M=</m:t>
        </m:r>
        <m:d>
          <m:dPr>
            <m:ctrlPr>
              <w:rPr>
                <w:rFonts w:ascii="Cambria Math" w:hAnsi="Cambria Math" w:cs="Times New Roman"/>
                <w:i/>
                <w:szCs w:val="18"/>
              </w:rPr>
            </m:ctrlPr>
          </m:dPr>
          <m:e>
            <m:r>
              <w:rPr>
                <w:rFonts w:ascii="Cambria Math" w:hAnsi="Cambria Math" w:cs="Times New Roman"/>
                <w:szCs w:val="18"/>
              </w:rPr>
              <m:t>T,λ</m:t>
            </m:r>
            <m:r>
              <w:rPr>
                <w:rFonts w:ascii="Cambria Math" w:hAnsi="Cambria Math" w:cs="Times New Roman"/>
                <w:szCs w:val="18"/>
              </w:rPr>
              <m:t>, γ</m:t>
            </m:r>
          </m:e>
        </m:d>
      </m:oMath>
      <w:r w:rsidR="00BF287D" w:rsidRPr="00021DD0">
        <w:rPr>
          <w:rFonts w:cs="Times New Roman"/>
          <w:szCs w:val="18"/>
        </w:rPr>
        <w:t xml:space="preserve"> is defined as follows for an example </w:t>
      </w:r>
      <m:oMath>
        <m:r>
          <w:rPr>
            <w:rFonts w:ascii="Cambria Math" w:hAnsi="Cambria Math" w:cs="Times New Roman"/>
            <w:szCs w:val="18"/>
          </w:rPr>
          <m:t>e∈E</m:t>
        </m:r>
      </m:oMath>
      <w:r w:rsidR="00BF287D" w:rsidRPr="00021DD0">
        <w:rPr>
          <w:rFonts w:cs="Times New Roman"/>
          <w:szCs w:val="18"/>
        </w:rPr>
        <w:t xml:space="preserve">. </w:t>
      </w:r>
      <w:r w:rsidR="00596C96">
        <w:rPr>
          <w:rFonts w:cs="Times New Roman"/>
          <w:szCs w:val="18"/>
        </w:rPr>
        <w:t xml:space="preserve">We define </w:t>
      </w:r>
      <m:oMath>
        <m:r>
          <w:rPr>
            <w:rFonts w:ascii="Cambria Math" w:hAnsi="Cambria Math" w:cs="Times New Roman"/>
            <w:szCs w:val="18"/>
          </w:rPr>
          <m:t>e</m:t>
        </m:r>
      </m:oMath>
      <w:r w:rsidR="00596C96">
        <w:rPr>
          <w:rFonts w:cs="Times New Roman"/>
          <w:szCs w:val="18"/>
        </w:rPr>
        <w:t xml:space="preserve"> as a function </w:t>
      </w:r>
      <w:r w:rsidR="00F94529">
        <w:rPr>
          <w:rFonts w:cs="Times New Roman"/>
          <w:szCs w:val="18"/>
        </w:rPr>
        <w:t xml:space="preserve">such that </w:t>
      </w:r>
      <m:oMath>
        <m:r>
          <w:rPr>
            <w:rFonts w:ascii="Cambria Math" w:hAnsi="Cambria Math" w:cs="Times New Roman"/>
            <w:szCs w:val="18"/>
          </w:rPr>
          <m:t>e</m:t>
        </m:r>
        <m:d>
          <m:dPr>
            <m:ctrlPr>
              <w:rPr>
                <w:rFonts w:ascii="Cambria Math" w:hAnsi="Cambria Math" w:cs="Times New Roman"/>
                <w:i/>
                <w:szCs w:val="18"/>
              </w:rPr>
            </m:ctrlPr>
          </m:dPr>
          <m:e>
            <m:r>
              <w:rPr>
                <w:rFonts w:ascii="Cambria Math" w:hAnsi="Cambria Math" w:cs="Times New Roman"/>
                <w:szCs w:val="18"/>
              </w:rPr>
              <m:t>f</m:t>
            </m:r>
          </m:e>
        </m:d>
        <m:r>
          <m:rPr>
            <m:scr m:val="double-struck"/>
          </m:rPr>
          <w:rPr>
            <w:rFonts w:ascii="Cambria Math" w:hAnsi="Cambria Math" w:cs="Times New Roman"/>
            <w:szCs w:val="18"/>
          </w:rPr>
          <m:t>→R</m:t>
        </m:r>
      </m:oMath>
      <w:r w:rsidR="00B035D2">
        <w:rPr>
          <w:rFonts w:cs="Times New Roman"/>
          <w:szCs w:val="18"/>
        </w:rPr>
        <w:t xml:space="preserve">, where </w:t>
      </w:r>
      <m:oMath>
        <m:r>
          <w:rPr>
            <w:rFonts w:ascii="Cambria Math" w:hAnsi="Cambria Math" w:cs="Times New Roman"/>
            <w:szCs w:val="18"/>
          </w:rPr>
          <m:t>f</m:t>
        </m:r>
      </m:oMath>
      <w:r w:rsidR="00B035D2">
        <w:rPr>
          <w:rFonts w:cs="Times New Roman"/>
          <w:szCs w:val="18"/>
        </w:rPr>
        <w:t xml:space="preserve"> is a feature in </w:t>
      </w:r>
      <m:oMath>
        <m:r>
          <w:rPr>
            <w:rFonts w:ascii="Cambria Math" w:hAnsi="Cambria Math" w:cs="Times New Roman"/>
            <w:szCs w:val="18"/>
          </w:rPr>
          <m:t>F</m:t>
        </m:r>
      </m:oMath>
      <w:r w:rsidR="00D20C1D">
        <w:rPr>
          <w:rFonts w:cs="Times New Roman"/>
          <w:szCs w:val="18"/>
        </w:rPr>
        <w:t xml:space="preserve"> and </w:t>
      </w:r>
      <m:oMath>
        <m:r>
          <m:rPr>
            <m:scr m:val="double-struck"/>
          </m:rPr>
          <w:rPr>
            <w:rFonts w:ascii="Cambria Math" w:hAnsi="Cambria Math" w:cs="Times New Roman"/>
            <w:szCs w:val="18"/>
          </w:rPr>
          <m:t>R</m:t>
        </m:r>
      </m:oMath>
      <w:r w:rsidR="00D20C1D">
        <w:rPr>
          <w:rFonts w:cs="Times New Roman"/>
          <w:szCs w:val="18"/>
        </w:rPr>
        <w:t xml:space="preserve"> is a</w:t>
      </w:r>
      <w:r w:rsidR="00FB0BAE">
        <w:rPr>
          <w:rFonts w:cs="Times New Roman"/>
          <w:szCs w:val="18"/>
        </w:rPr>
        <w:t xml:space="preserve"> </w:t>
      </w:r>
      <w:r w:rsidR="00D20C1D">
        <w:rPr>
          <w:rFonts w:cs="Times New Roman"/>
          <w:szCs w:val="18"/>
        </w:rPr>
        <w:t xml:space="preserve">real number value for </w:t>
      </w:r>
      <w:r w:rsidR="005616A8">
        <w:rPr>
          <w:rFonts w:cs="Times New Roman"/>
          <w:szCs w:val="18"/>
        </w:rPr>
        <w:t xml:space="preserve">the feature </w:t>
      </w:r>
      <m:oMath>
        <m:r>
          <w:rPr>
            <w:rFonts w:ascii="Cambria Math" w:hAnsi="Cambria Math" w:cs="Times New Roman"/>
            <w:szCs w:val="18"/>
          </w:rPr>
          <m:t>f</m:t>
        </m:r>
      </m:oMath>
      <w:r w:rsidR="005616A8">
        <w:rPr>
          <w:rFonts w:cs="Times New Roman"/>
          <w:szCs w:val="18"/>
        </w:rPr>
        <w:t xml:space="preserve">. </w:t>
      </w:r>
      <w:r w:rsidR="00BF287D" w:rsidRPr="00021DD0">
        <w:rPr>
          <w:rFonts w:cs="Times New Roman"/>
          <w:szCs w:val="18"/>
        </w:rPr>
        <w:t xml:space="preserve">Starting at its root of </w:t>
      </w:r>
      <m:oMath>
        <m:r>
          <w:rPr>
            <w:rFonts w:ascii="Cambria Math" w:hAnsi="Cambria Math" w:cs="Times New Roman"/>
            <w:szCs w:val="18"/>
          </w:rPr>
          <m:t>T</m:t>
        </m:r>
      </m:oMath>
      <w:r w:rsidR="00BF287D" w:rsidRPr="00021DD0">
        <w:rPr>
          <w:rFonts w:cs="Times New Roman"/>
          <w:szCs w:val="18"/>
        </w:rPr>
        <w:t xml:space="preserve"> we do the following at every inner node </w:t>
      </w:r>
      <m:oMath>
        <m:r>
          <w:rPr>
            <w:rFonts w:ascii="Cambria Math" w:hAnsi="Cambria Math" w:cs="Times New Roman"/>
            <w:szCs w:val="18"/>
          </w:rPr>
          <m:t xml:space="preserve">t </m:t>
        </m:r>
      </m:oMath>
      <w:r w:rsidR="00BF287D" w:rsidRPr="00021DD0">
        <w:rPr>
          <w:rFonts w:cs="Times New Roman"/>
          <w:szCs w:val="18"/>
        </w:rPr>
        <w:t xml:space="preserve">of </w:t>
      </w:r>
      <m:oMath>
        <m:r>
          <w:rPr>
            <w:rFonts w:ascii="Cambria Math" w:hAnsi="Cambria Math" w:cs="Times New Roman"/>
            <w:szCs w:val="18"/>
          </w:rPr>
          <m:t>T</m:t>
        </m:r>
      </m:oMath>
      <w:r w:rsidR="00021DD0" w:rsidRPr="00021DD0">
        <w:rPr>
          <w:rFonts w:cs="Times New Roman"/>
          <w:szCs w:val="18"/>
        </w:rPr>
        <w:t>:</w:t>
      </w:r>
      <w:r w:rsidR="00340152" w:rsidRPr="00021DD0">
        <w:rPr>
          <w:rFonts w:cs="Times New Roman"/>
          <w:szCs w:val="18"/>
        </w:rPr>
        <w:t xml:space="preserve"> I</w:t>
      </w:r>
      <w:r w:rsidR="00BF287D" w:rsidRPr="00021DD0">
        <w:rPr>
          <w:rFonts w:cs="Times New Roman"/>
          <w:szCs w:val="18"/>
        </w:rPr>
        <w:t xml:space="preserve">f </w:t>
      </w:r>
      <m:oMath>
        <m:r>
          <w:rPr>
            <w:rFonts w:ascii="Cambria Math" w:hAnsi="Cambria Math" w:cs="Times New Roman"/>
            <w:szCs w:val="18"/>
          </w:rPr>
          <m:t>e(λ</m:t>
        </m:r>
        <m:d>
          <m:dPr>
            <m:ctrlPr>
              <w:rPr>
                <w:rFonts w:ascii="Cambria Math" w:hAnsi="Cambria Math" w:cs="Times New Roman"/>
                <w:i/>
                <w:szCs w:val="18"/>
              </w:rPr>
            </m:ctrlPr>
          </m:dPr>
          <m:e>
            <m:r>
              <w:rPr>
                <w:rFonts w:ascii="Cambria Math" w:hAnsi="Cambria Math" w:cs="Times New Roman"/>
                <w:szCs w:val="18"/>
              </w:rPr>
              <m:t>t</m:t>
            </m:r>
          </m:e>
        </m:d>
        <m:r>
          <w:rPr>
            <w:rFonts w:ascii="Cambria Math" w:hAnsi="Cambria Math" w:cs="Times New Roman"/>
            <w:szCs w:val="18"/>
          </w:rPr>
          <m:t>)≤γ(t)</m:t>
        </m:r>
      </m:oMath>
      <w:r w:rsidR="00340152" w:rsidRPr="00021DD0">
        <w:rPr>
          <w:rFonts w:cs="Times New Roman"/>
          <w:szCs w:val="18"/>
        </w:rPr>
        <w:t xml:space="preserve"> </w:t>
      </w:r>
      <w:r w:rsidR="006508A1" w:rsidRPr="00021DD0">
        <w:rPr>
          <w:rFonts w:cs="Times New Roman"/>
          <w:szCs w:val="18"/>
        </w:rPr>
        <w:t xml:space="preserve">we continue with the left child of </w:t>
      </w:r>
      <m:oMath>
        <m:r>
          <w:rPr>
            <w:rFonts w:ascii="Cambria Math" w:hAnsi="Cambria Math" w:cs="Times New Roman"/>
            <w:szCs w:val="18"/>
          </w:rPr>
          <m:t>t</m:t>
        </m:r>
      </m:oMath>
      <w:r w:rsidR="006508A1" w:rsidRPr="00021DD0">
        <w:rPr>
          <w:rFonts w:cs="Times New Roman"/>
          <w:szCs w:val="18"/>
        </w:rPr>
        <w:t xml:space="preserve">, otherwise, we continue with the right child of </w:t>
      </w:r>
      <m:oMath>
        <m:r>
          <w:rPr>
            <w:rFonts w:ascii="Cambria Math" w:hAnsi="Cambria Math" w:cs="Times New Roman"/>
            <w:szCs w:val="18"/>
          </w:rPr>
          <m:t>t</m:t>
        </m:r>
      </m:oMath>
      <w:r w:rsidR="00021DD0" w:rsidRPr="00021DD0">
        <w:rPr>
          <w:rFonts w:cs="Times New Roman"/>
          <w:szCs w:val="18"/>
        </w:rPr>
        <w:t xml:space="preserve">. The process is repeated </w:t>
      </w:r>
      <w:r w:rsidR="006508A1" w:rsidRPr="00021DD0">
        <w:rPr>
          <w:rFonts w:cs="Times New Roman"/>
          <w:szCs w:val="18"/>
        </w:rPr>
        <w:t xml:space="preserve">until a leaf node </w:t>
      </w:r>
      <m:oMath>
        <m:r>
          <w:rPr>
            <w:rFonts w:ascii="Cambria Math" w:hAnsi="Cambria Math" w:cs="Times New Roman"/>
            <w:szCs w:val="18"/>
          </w:rPr>
          <m:t>l</m:t>
        </m:r>
      </m:oMath>
      <w:r w:rsidR="006508A1" w:rsidRPr="00021DD0">
        <w:rPr>
          <w:rFonts w:cs="Times New Roman"/>
          <w:szCs w:val="18"/>
        </w:rPr>
        <w:t xml:space="preserve"> </w:t>
      </w:r>
      <w:r w:rsidR="00021DD0" w:rsidRPr="00021DD0">
        <w:rPr>
          <w:rFonts w:cs="Times New Roman"/>
          <w:szCs w:val="18"/>
        </w:rPr>
        <w:t xml:space="preserve">is reached, </w:t>
      </w:r>
      <w:r w:rsidR="006508A1" w:rsidRPr="00021DD0">
        <w:rPr>
          <w:rFonts w:cs="Times New Roman"/>
          <w:szCs w:val="18"/>
        </w:rPr>
        <w:t>at which</w:t>
      </w:r>
      <w:r w:rsidR="00021DD0" w:rsidRPr="00021DD0">
        <w:rPr>
          <w:rFonts w:cs="Times New Roman"/>
          <w:szCs w:val="18"/>
        </w:rPr>
        <w:t xml:space="preserve"> point the example</w:t>
      </w:r>
      <w:r w:rsidR="006508A1" w:rsidRPr="00021DD0">
        <w:rPr>
          <w:rFonts w:cs="Times New Roman"/>
          <w:szCs w:val="18"/>
        </w:rPr>
        <w:t xml:space="preserve"> </w:t>
      </w:r>
      <m:oMath>
        <m:r>
          <w:rPr>
            <w:rFonts w:ascii="Cambria Math" w:hAnsi="Cambria Math" w:cs="Times New Roman"/>
            <w:szCs w:val="18"/>
          </w:rPr>
          <m:t>e</m:t>
        </m:r>
      </m:oMath>
      <w:r w:rsidR="006508A1" w:rsidRPr="00021DD0">
        <w:rPr>
          <w:rFonts w:cs="Times New Roman"/>
          <w:szCs w:val="18"/>
        </w:rPr>
        <w:t xml:space="preserve"> is classified as </w:t>
      </w:r>
      <m:oMath>
        <m:r>
          <w:rPr>
            <w:rFonts w:ascii="Cambria Math" w:hAnsi="Cambria Math" w:cs="Times New Roman"/>
            <w:szCs w:val="18"/>
          </w:rPr>
          <m:t>λ(l)</m:t>
        </m:r>
      </m:oMath>
      <w:r w:rsidR="006508A1" w:rsidRPr="00021DD0">
        <w:rPr>
          <w:rFonts w:cs="Times New Roman"/>
          <w:szCs w:val="18"/>
        </w:rPr>
        <w:t>.</w:t>
      </w:r>
    </w:p>
    <w:p w14:paraId="474815A7" w14:textId="3F56F87C" w:rsidR="005E5EE1" w:rsidRDefault="00C47FB3" w:rsidP="005E5EE1">
      <w:r>
        <w:t>A decision tree provides</w:t>
      </w:r>
      <w:r w:rsidR="00EC35C1">
        <w:t xml:space="preserve"> classification</w:t>
      </w:r>
      <w:r w:rsidR="0095238C">
        <w:t>s</w:t>
      </w:r>
      <w:r w:rsidR="00EC35C1">
        <w:t xml:space="preserve"> for an entire set </w:t>
      </w:r>
      <m:oMath>
        <m:r>
          <w:rPr>
            <w:rFonts w:ascii="Cambria Math" w:hAnsi="Cambria Math"/>
          </w:rPr>
          <m:t>E</m:t>
        </m:r>
      </m:oMath>
      <w:r w:rsidR="00EC35C1">
        <w:t xml:space="preserve"> of a classification instance </w:t>
      </w:r>
      <m:oMath>
        <m:r>
          <w:rPr>
            <w:rFonts w:ascii="Cambria Math" w:hAnsi="Cambria Math"/>
          </w:rPr>
          <m:t>C</m:t>
        </m:r>
      </m:oMath>
      <w:r w:rsidR="005C190E">
        <w:t xml:space="preserve"> by applying the classification function </w:t>
      </w:r>
      <m:oMath>
        <m:r>
          <w:rPr>
            <w:rFonts w:ascii="Cambria Math" w:hAnsi="Cambria Math"/>
          </w:rPr>
          <m:t>M</m:t>
        </m:r>
      </m:oMath>
      <w:r w:rsidR="005C190E">
        <w:t xml:space="preserve"> to each example, mapping them to classes in </w:t>
      </w:r>
      <m:oMath>
        <m:r>
          <w:rPr>
            <w:rFonts w:ascii="Cambria Math" w:hAnsi="Cambria Math"/>
          </w:rPr>
          <m:t>A</m:t>
        </m:r>
      </m:oMath>
      <w:r w:rsidR="005C190E">
        <w:t>.</w:t>
      </w:r>
    </w:p>
    <w:p w14:paraId="4F943B3D" w14:textId="77777777" w:rsidR="00F26406" w:rsidRDefault="00F26406" w:rsidP="005E5EE1"/>
    <w:p w14:paraId="1E30CA82" w14:textId="77777777" w:rsidR="00F26406" w:rsidRPr="005E5EE1" w:rsidRDefault="00F26406" w:rsidP="005E5EE1"/>
    <w:p w14:paraId="33738661" w14:textId="77777777" w:rsidR="00021DD0" w:rsidRPr="005E5EE1" w:rsidRDefault="000652FC" w:rsidP="005E5EE1">
      <w:pPr>
        <w:pStyle w:val="Heading3"/>
        <w:rPr>
          <w:rFonts w:cs="Times New Roman"/>
        </w:rPr>
      </w:pPr>
      <w:bookmarkStart w:id="13" w:name="_Toc165925728"/>
      <w:r w:rsidRPr="005E5EE1">
        <w:rPr>
          <w:rFonts w:cs="Times New Roman"/>
        </w:rPr>
        <w:lastRenderedPageBreak/>
        <w:t>2.2.3 Diagram Example</w:t>
      </w:r>
      <w:bookmarkEnd w:id="13"/>
    </w:p>
    <w:p w14:paraId="71F7017D" w14:textId="77777777" w:rsidR="005E5EE1" w:rsidRDefault="000652FC" w:rsidP="005E5EE1">
      <w:pPr>
        <w:rPr>
          <w:rFonts w:cs="Times New Roman"/>
          <w:szCs w:val="18"/>
        </w:rPr>
      </w:pPr>
      <w:r w:rsidRPr="00021DD0">
        <w:rPr>
          <w:rFonts w:cs="Times New Roman"/>
          <w:noProof/>
          <w:szCs w:val="22"/>
        </w:rPr>
        <w:drawing>
          <wp:anchor distT="0" distB="0" distL="114300" distR="114300" simplePos="0" relativeHeight="251546624" behindDoc="0" locked="0" layoutInCell="1" allowOverlap="1" wp14:anchorId="10A3096D" wp14:editId="3DF826A1">
            <wp:simplePos x="0" y="0"/>
            <wp:positionH relativeFrom="column">
              <wp:posOffset>1270</wp:posOffset>
            </wp:positionH>
            <wp:positionV relativeFrom="paragraph">
              <wp:posOffset>40383</wp:posOffset>
            </wp:positionV>
            <wp:extent cx="3173095" cy="1765300"/>
            <wp:effectExtent l="0" t="0" r="8255" b="6350"/>
            <wp:wrapSquare wrapText="bothSides"/>
            <wp:docPr id="4922988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8847" name="Picture 1" descr="A diagram of a diagram&#10;&#10;Description automatically generated"/>
                    <pic:cNvPicPr/>
                  </pic:nvPicPr>
                  <pic:blipFill>
                    <a:blip r:embed="rId10">
                      <a:extLst>
                        <a:ext uri="{28A0092B-C50C-407E-A947-70E740481C1C}">
                          <a14:useLocalDpi xmlns:a14="http://schemas.microsoft.com/office/drawing/2010/main" val="0"/>
                        </a:ext>
                      </a:extLst>
                    </a:blip>
                    <a:srcRect t="985"/>
                    <a:stretch>
                      <a:fillRect/>
                    </a:stretch>
                  </pic:blipFill>
                  <pic:spPr bwMode="auto">
                    <a:xfrm>
                      <a:off x="0" y="0"/>
                      <a:ext cx="317309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0118D7" w14:textId="77777777" w:rsidR="005E5EE1" w:rsidRDefault="005E5EE1" w:rsidP="005E5EE1">
      <w:pPr>
        <w:rPr>
          <w:rFonts w:cs="Times New Roman"/>
          <w:szCs w:val="18"/>
        </w:rPr>
      </w:pPr>
    </w:p>
    <w:p w14:paraId="4122B078" w14:textId="77777777" w:rsidR="005E5EE1" w:rsidRDefault="005E5EE1" w:rsidP="005E5EE1">
      <w:pPr>
        <w:rPr>
          <w:rFonts w:cs="Times New Roman"/>
          <w:szCs w:val="18"/>
        </w:rPr>
      </w:pPr>
    </w:p>
    <w:p w14:paraId="6AD8C68E" w14:textId="77777777" w:rsidR="005E5EE1" w:rsidRDefault="005E5EE1" w:rsidP="005E5EE1">
      <w:pPr>
        <w:rPr>
          <w:rFonts w:cs="Times New Roman"/>
          <w:szCs w:val="18"/>
        </w:rPr>
      </w:pPr>
    </w:p>
    <w:p w14:paraId="1946230F" w14:textId="77777777" w:rsidR="005E5EE1" w:rsidRDefault="005E5EE1" w:rsidP="005E5EE1">
      <w:pPr>
        <w:rPr>
          <w:rFonts w:cs="Times New Roman"/>
          <w:szCs w:val="18"/>
        </w:rPr>
      </w:pPr>
    </w:p>
    <w:p w14:paraId="32BBB876" w14:textId="77777777" w:rsidR="005E5EE1" w:rsidRDefault="000652FC" w:rsidP="005E5EE1">
      <w:pPr>
        <w:rPr>
          <w:rFonts w:cs="Times New Roman"/>
          <w:szCs w:val="18"/>
        </w:rPr>
      </w:pPr>
      <w:r w:rsidRPr="00021DD0">
        <w:rPr>
          <w:rFonts w:cs="Times New Roman"/>
          <w:noProof/>
        </w:rPr>
        <mc:AlternateContent>
          <mc:Choice Requires="wps">
            <w:drawing>
              <wp:anchor distT="0" distB="0" distL="114300" distR="114300" simplePos="0" relativeHeight="251549696" behindDoc="0" locked="0" layoutInCell="1" allowOverlap="1" wp14:anchorId="67CCE9C1" wp14:editId="73EECDF2">
                <wp:simplePos x="0" y="0"/>
                <wp:positionH relativeFrom="column">
                  <wp:posOffset>-3296084</wp:posOffset>
                </wp:positionH>
                <wp:positionV relativeFrom="paragraph">
                  <wp:posOffset>129266</wp:posOffset>
                </wp:positionV>
                <wp:extent cx="4768215" cy="635"/>
                <wp:effectExtent l="0" t="0" r="13335" b="0"/>
                <wp:wrapSquare wrapText="bothSides"/>
                <wp:docPr id="1456159302" name="Text Box 1"/>
                <wp:cNvGraphicFramePr/>
                <a:graphic xmlns:a="http://schemas.openxmlformats.org/drawingml/2006/main">
                  <a:graphicData uri="http://schemas.microsoft.com/office/word/2010/wordprocessingShape">
                    <wps:wsp>
                      <wps:cNvSpPr txBox="1"/>
                      <wps:spPr>
                        <a:xfrm>
                          <a:off x="0" y="0"/>
                          <a:ext cx="4768215" cy="635"/>
                        </a:xfrm>
                        <a:prstGeom prst="rect">
                          <a:avLst/>
                        </a:prstGeom>
                        <a:noFill/>
                        <a:ln>
                          <a:noFill/>
                        </a:ln>
                      </wps:spPr>
                      <wps:txbx>
                        <w:txbxContent>
                          <w:p w14:paraId="1527FF77" w14:textId="4332C697" w:rsidR="00AA4363" w:rsidRPr="00AA4363" w:rsidRDefault="000652FC" w:rsidP="00AA4363">
                            <w:pPr>
                              <w:pStyle w:val="Caption"/>
                              <w:rPr>
                                <w:rFonts w:cs="Times New Roman"/>
                                <w:b w:val="0"/>
                                <w:bCs w:val="0"/>
                                <w:i/>
                                <w:iCs/>
                                <w:sz w:val="18"/>
                                <w:szCs w:val="18"/>
                              </w:rPr>
                            </w:pPr>
                            <w:r w:rsidRPr="00AA4363">
                              <w:rPr>
                                <w:rFonts w:cs="Times New Roman"/>
                                <w:b w:val="0"/>
                                <w:bCs w:val="0"/>
                                <w:i/>
                                <w:iCs/>
                                <w:sz w:val="20"/>
                                <w:szCs w:val="20"/>
                              </w:rPr>
                              <w:t xml:space="preserve">Figure </w:t>
                            </w:r>
                            <w:r w:rsidRPr="00AA4363">
                              <w:rPr>
                                <w:rFonts w:cs="Times New Roman"/>
                                <w:b w:val="0"/>
                                <w:bCs w:val="0"/>
                                <w:i/>
                                <w:iCs/>
                                <w:sz w:val="20"/>
                                <w:szCs w:val="20"/>
                              </w:rPr>
                              <w:fldChar w:fldCharType="begin"/>
                            </w:r>
                            <w:r w:rsidRPr="00AA4363">
                              <w:rPr>
                                <w:rFonts w:cs="Times New Roman"/>
                                <w:b w:val="0"/>
                                <w:bCs w:val="0"/>
                                <w:i/>
                                <w:iCs/>
                                <w:sz w:val="20"/>
                                <w:szCs w:val="20"/>
                              </w:rPr>
                              <w:instrText xml:space="preserve"> SEQ Figure \* ARABIC </w:instrText>
                            </w:r>
                            <w:r w:rsidRPr="00AA4363">
                              <w:rPr>
                                <w:rFonts w:cs="Times New Roman"/>
                                <w:b w:val="0"/>
                                <w:bCs w:val="0"/>
                                <w:i/>
                                <w:iCs/>
                                <w:sz w:val="20"/>
                                <w:szCs w:val="20"/>
                              </w:rPr>
                              <w:fldChar w:fldCharType="separate"/>
                            </w:r>
                            <w:r w:rsidR="004E3301">
                              <w:rPr>
                                <w:rFonts w:cs="Times New Roman"/>
                                <w:b w:val="0"/>
                                <w:bCs w:val="0"/>
                                <w:i/>
                                <w:iCs/>
                                <w:noProof/>
                                <w:sz w:val="20"/>
                                <w:szCs w:val="20"/>
                              </w:rPr>
                              <w:t>1</w:t>
                            </w:r>
                            <w:r w:rsidRPr="00AA4363">
                              <w:rPr>
                                <w:rFonts w:cs="Times New Roman"/>
                                <w:b w:val="0"/>
                                <w:bCs w:val="0"/>
                                <w:i/>
                                <w:iCs/>
                                <w:sz w:val="20"/>
                                <w:szCs w:val="20"/>
                              </w:rPr>
                              <w:fldChar w:fldCharType="end"/>
                            </w:r>
                            <w:r w:rsidRPr="00AA4363">
                              <w:rPr>
                                <w:rFonts w:cs="Times New Roman"/>
                                <w:b w:val="0"/>
                                <w:bCs w:val="0"/>
                                <w:i/>
                                <w:iCs/>
                                <w:sz w:val="20"/>
                                <w:szCs w:val="20"/>
                              </w:rPr>
                              <w:t xml:space="preserve">: </w:t>
                            </w:r>
                            <w:r w:rsidR="00A77869">
                              <w:rPr>
                                <w:rFonts w:cs="Times New Roman"/>
                                <w:b w:val="0"/>
                                <w:bCs w:val="0"/>
                                <w:i/>
                                <w:iCs/>
                                <w:sz w:val="20"/>
                                <w:szCs w:val="20"/>
                              </w:rPr>
                              <w:t xml:space="preserve">Decision Tree </w:t>
                            </w:r>
                            <w:r w:rsidR="009C6CD2">
                              <w:rPr>
                                <w:rFonts w:cs="Times New Roman"/>
                                <w:b w:val="0"/>
                                <w:bCs w:val="0"/>
                                <w:i/>
                                <w:iCs/>
                                <w:sz w:val="20"/>
                                <w:szCs w:val="20"/>
                              </w:rPr>
                              <w:t>D</w:t>
                            </w:r>
                            <w:r w:rsidR="00A77869">
                              <w:rPr>
                                <w:rFonts w:cs="Times New Roman"/>
                                <w:b w:val="0"/>
                                <w:bCs w:val="0"/>
                                <w:i/>
                                <w:iCs/>
                                <w:sz w:val="20"/>
                                <w:szCs w:val="20"/>
                              </w:rPr>
                              <w:t>iagram</w:t>
                            </w:r>
                            <w:r w:rsidR="009C6CD2">
                              <w:rPr>
                                <w:rFonts w:cs="Times New Roman"/>
                                <w:b w:val="0"/>
                                <w:bCs w:val="0"/>
                                <w:i/>
                                <w:iCs/>
                                <w:sz w:val="20"/>
                                <w:szCs w:val="20"/>
                              </w:rPr>
                              <w:t xml:space="preserve"> I</w:t>
                            </w:r>
                            <w:r w:rsidR="00A77869">
                              <w:rPr>
                                <w:rFonts w:cs="Times New Roman"/>
                                <w:b w:val="0"/>
                                <w:bCs w:val="0"/>
                                <w:i/>
                                <w:iCs/>
                                <w:sz w:val="20"/>
                                <w:szCs w:val="20"/>
                              </w:rPr>
                              <w:t>llustrating Conditional Branching for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E9C1" id="Text Box 1" o:spid="_x0000_s1027" type="#_x0000_t202" style="position:absolute;margin-left:-259.55pt;margin-top:10.2pt;width:375.45pt;height:.0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" filled="f" stroked="f">
                <v:textbox style="mso-fit-shape-to-text:t" inset="0,0,0,0">
                  <w:txbxContent>
                    <w:p w14:paraId="1527FF77" w14:textId="4332C697" w:rsidR="00AA4363" w:rsidRPr="00AA4363" w:rsidRDefault="000652FC" w:rsidP="00AA4363">
                      <w:pPr>
                        <w:pStyle w:val="Caption"/>
                        <w:rPr>
                          <w:rFonts w:cs="Times New Roman"/>
                          <w:b w:val="0"/>
                          <w:bCs w:val="0"/>
                          <w:i/>
                          <w:iCs/>
                          <w:sz w:val="18"/>
                          <w:szCs w:val="18"/>
                        </w:rPr>
                      </w:pPr>
                      <w:r w:rsidRPr="00AA4363">
                        <w:rPr>
                          <w:rFonts w:cs="Times New Roman"/>
                          <w:b w:val="0"/>
                          <w:bCs w:val="0"/>
                          <w:i/>
                          <w:iCs/>
                          <w:sz w:val="20"/>
                          <w:szCs w:val="20"/>
                        </w:rPr>
                        <w:t xml:space="preserve">Figure </w:t>
                      </w:r>
                      <w:r w:rsidRPr="00AA4363">
                        <w:rPr>
                          <w:rFonts w:cs="Times New Roman"/>
                          <w:b w:val="0"/>
                          <w:bCs w:val="0"/>
                          <w:i/>
                          <w:iCs/>
                          <w:sz w:val="20"/>
                          <w:szCs w:val="20"/>
                        </w:rPr>
                        <w:fldChar w:fldCharType="begin"/>
                      </w:r>
                      <w:r w:rsidRPr="00AA4363">
                        <w:rPr>
                          <w:rFonts w:cs="Times New Roman"/>
                          <w:b w:val="0"/>
                          <w:bCs w:val="0"/>
                          <w:i/>
                          <w:iCs/>
                          <w:sz w:val="20"/>
                          <w:szCs w:val="20"/>
                        </w:rPr>
                        <w:instrText xml:space="preserve"> SEQ Figure \* ARABIC </w:instrText>
                      </w:r>
                      <w:r w:rsidRPr="00AA4363">
                        <w:rPr>
                          <w:rFonts w:cs="Times New Roman"/>
                          <w:b w:val="0"/>
                          <w:bCs w:val="0"/>
                          <w:i/>
                          <w:iCs/>
                          <w:sz w:val="20"/>
                          <w:szCs w:val="20"/>
                        </w:rPr>
                        <w:fldChar w:fldCharType="separate"/>
                      </w:r>
                      <w:r w:rsidR="004E3301">
                        <w:rPr>
                          <w:rFonts w:cs="Times New Roman"/>
                          <w:b w:val="0"/>
                          <w:bCs w:val="0"/>
                          <w:i/>
                          <w:iCs/>
                          <w:noProof/>
                          <w:sz w:val="20"/>
                          <w:szCs w:val="20"/>
                        </w:rPr>
                        <w:t>1</w:t>
                      </w:r>
                      <w:r w:rsidRPr="00AA4363">
                        <w:rPr>
                          <w:rFonts w:cs="Times New Roman"/>
                          <w:b w:val="0"/>
                          <w:bCs w:val="0"/>
                          <w:i/>
                          <w:iCs/>
                          <w:sz w:val="20"/>
                          <w:szCs w:val="20"/>
                        </w:rPr>
                        <w:fldChar w:fldCharType="end"/>
                      </w:r>
                      <w:r w:rsidRPr="00AA4363">
                        <w:rPr>
                          <w:rFonts w:cs="Times New Roman"/>
                          <w:b w:val="0"/>
                          <w:bCs w:val="0"/>
                          <w:i/>
                          <w:iCs/>
                          <w:sz w:val="20"/>
                          <w:szCs w:val="20"/>
                        </w:rPr>
                        <w:t xml:space="preserve">: </w:t>
                      </w:r>
                      <w:r w:rsidR="00A77869">
                        <w:rPr>
                          <w:rFonts w:cs="Times New Roman"/>
                          <w:b w:val="0"/>
                          <w:bCs w:val="0"/>
                          <w:i/>
                          <w:iCs/>
                          <w:sz w:val="20"/>
                          <w:szCs w:val="20"/>
                        </w:rPr>
                        <w:t xml:space="preserve">Decision Tree </w:t>
                      </w:r>
                      <w:r w:rsidR="009C6CD2">
                        <w:rPr>
                          <w:rFonts w:cs="Times New Roman"/>
                          <w:b w:val="0"/>
                          <w:bCs w:val="0"/>
                          <w:i/>
                          <w:iCs/>
                          <w:sz w:val="20"/>
                          <w:szCs w:val="20"/>
                        </w:rPr>
                        <w:t>D</w:t>
                      </w:r>
                      <w:r w:rsidR="00A77869">
                        <w:rPr>
                          <w:rFonts w:cs="Times New Roman"/>
                          <w:b w:val="0"/>
                          <w:bCs w:val="0"/>
                          <w:i/>
                          <w:iCs/>
                          <w:sz w:val="20"/>
                          <w:szCs w:val="20"/>
                        </w:rPr>
                        <w:t>iagram</w:t>
                      </w:r>
                      <w:r w:rsidR="009C6CD2">
                        <w:rPr>
                          <w:rFonts w:cs="Times New Roman"/>
                          <w:b w:val="0"/>
                          <w:bCs w:val="0"/>
                          <w:i/>
                          <w:iCs/>
                          <w:sz w:val="20"/>
                          <w:szCs w:val="20"/>
                        </w:rPr>
                        <w:t xml:space="preserve"> I</w:t>
                      </w:r>
                      <w:r w:rsidR="00A77869">
                        <w:rPr>
                          <w:rFonts w:cs="Times New Roman"/>
                          <w:b w:val="0"/>
                          <w:bCs w:val="0"/>
                          <w:i/>
                          <w:iCs/>
                          <w:sz w:val="20"/>
                          <w:szCs w:val="20"/>
                        </w:rPr>
                        <w:t>llustrating Conditional Branching for Classification</w:t>
                      </w:r>
                    </w:p>
                  </w:txbxContent>
                </v:textbox>
                <w10:wrap type="square"/>
              </v:shape>
            </w:pict>
          </mc:Fallback>
        </mc:AlternateContent>
      </w:r>
    </w:p>
    <w:p w14:paraId="31D02FBF" w14:textId="77777777" w:rsidR="00386CAE" w:rsidRDefault="00386CAE" w:rsidP="005E5EE1">
      <w:pPr>
        <w:rPr>
          <w:rFonts w:cs="Times New Roman"/>
          <w:szCs w:val="18"/>
        </w:rPr>
      </w:pPr>
    </w:p>
    <w:p w14:paraId="1AC47C91" w14:textId="77777777" w:rsidR="005E5EE1" w:rsidRPr="00386CAE" w:rsidRDefault="000652FC" w:rsidP="005E5EE1">
      <w:pPr>
        <w:rPr>
          <w:rFonts w:cs="Times New Roman"/>
          <w:szCs w:val="18"/>
        </w:rPr>
      </w:pPr>
      <w:r w:rsidRPr="00021DD0">
        <w:rPr>
          <w:rFonts w:cs="Times New Roman"/>
          <w:szCs w:val="18"/>
        </w:rPr>
        <w:t>In Figure 1, we observe a decision tree diagram. The root of the tree poses the initial condition involving the feature ‘Xi’, whether the value of this feature for the current example is less than a certain threshold ‘A’. Depending on the outcome of this evaluation, The process splits into two distinct paths. The left path queries if the example’s value for the feature ‘Xj’ is less than the threshold ‘B’. Whereas the right path queries if the example’s value for the feature ‘Xk’ is less than threshold ‘C’. These paths lead to terminal nodes (leaves) that denote the final classifications of the examples: ‘X’ or ‘Y’.</w:t>
      </w:r>
    </w:p>
    <w:p w14:paraId="7EEB99C5" w14:textId="77777777" w:rsidR="00D4570F" w:rsidRPr="00021DD0" w:rsidRDefault="000652FC" w:rsidP="002052CD">
      <w:pPr>
        <w:pStyle w:val="Heading2"/>
        <w:rPr>
          <w:rFonts w:cs="Times New Roman"/>
        </w:rPr>
      </w:pPr>
      <w:bookmarkStart w:id="14" w:name="_Toc165925729"/>
      <w:r w:rsidRPr="00021DD0">
        <w:rPr>
          <w:rFonts w:cs="Times New Roman"/>
        </w:rPr>
        <w:t>2.</w:t>
      </w:r>
      <w:r w:rsidR="002052CD" w:rsidRPr="00021DD0">
        <w:rPr>
          <w:rFonts w:cs="Times New Roman"/>
        </w:rPr>
        <w:t>3</w:t>
      </w:r>
      <w:r w:rsidRPr="00021DD0">
        <w:rPr>
          <w:rFonts w:cs="Times New Roman"/>
        </w:rPr>
        <w:t xml:space="preserve"> </w:t>
      </w:r>
      <w:r w:rsidR="002052CD" w:rsidRPr="00021DD0">
        <w:rPr>
          <w:rFonts w:cs="Times New Roman"/>
        </w:rPr>
        <w:t xml:space="preserve">Constructing </w:t>
      </w:r>
      <w:r w:rsidRPr="00021DD0">
        <w:rPr>
          <w:rFonts w:cs="Times New Roman"/>
        </w:rPr>
        <w:t>Decision Trees</w:t>
      </w:r>
      <w:bookmarkEnd w:id="14"/>
    </w:p>
    <w:p w14:paraId="7295CCD9" w14:textId="16FA6CC8" w:rsidR="0011097D" w:rsidRPr="00543116" w:rsidRDefault="000652FC" w:rsidP="0011097D">
      <w:pPr>
        <w:rPr>
          <w:rFonts w:cs="Times New Roman"/>
          <w:szCs w:val="22"/>
        </w:rPr>
      </w:pPr>
      <w:r w:rsidRPr="00021DD0">
        <w:rPr>
          <w:rFonts w:cs="Times New Roman"/>
          <w:szCs w:val="22"/>
        </w:rPr>
        <w:t xml:space="preserve">Constructing decision trees involves building models that predict the value of a target variable by learning simple decision rules deduced from data features. </w:t>
      </w:r>
      <w:r w:rsidR="00CE251D">
        <w:rPr>
          <w:rFonts w:cs="Times New Roman"/>
          <w:szCs w:val="22"/>
        </w:rPr>
        <w:t>E</w:t>
      </w:r>
      <w:r w:rsidR="004D2AB7">
        <w:rPr>
          <w:rFonts w:cs="Times New Roman"/>
          <w:szCs w:val="22"/>
        </w:rPr>
        <w:t xml:space="preserve">xample algorithms, </w:t>
      </w:r>
      <w:r w:rsidRPr="00021DD0">
        <w:rPr>
          <w:rFonts w:cs="Times New Roman"/>
          <w:szCs w:val="22"/>
        </w:rPr>
        <w:t xml:space="preserve">the computational challenges involved, and the significance of </w:t>
      </w:r>
      <w:r w:rsidR="006158D4" w:rsidRPr="00021DD0">
        <w:rPr>
          <w:rFonts w:cs="Times New Roman"/>
          <w:szCs w:val="22"/>
        </w:rPr>
        <w:t>minimising tree size, will all be covered in this section.</w:t>
      </w:r>
    </w:p>
    <w:p w14:paraId="5289673C" w14:textId="52609066" w:rsidR="00684C07" w:rsidRPr="00021DD0" w:rsidRDefault="000652FC" w:rsidP="00684C07">
      <w:pPr>
        <w:pStyle w:val="Heading3"/>
        <w:rPr>
          <w:rFonts w:cs="Times New Roman"/>
        </w:rPr>
      </w:pPr>
      <w:bookmarkStart w:id="15" w:name="_Toc165925730"/>
      <w:r w:rsidRPr="00021DD0">
        <w:rPr>
          <w:rFonts w:cs="Times New Roman"/>
        </w:rPr>
        <w:t>2.3.</w:t>
      </w:r>
      <w:r w:rsidR="00543116">
        <w:rPr>
          <w:rFonts w:cs="Times New Roman"/>
        </w:rPr>
        <w:t>1</w:t>
      </w:r>
      <w:r w:rsidRPr="00021DD0">
        <w:rPr>
          <w:rFonts w:cs="Times New Roman"/>
        </w:rPr>
        <w:t xml:space="preserve"> </w:t>
      </w:r>
      <w:r w:rsidR="00E621C1" w:rsidRPr="00021DD0">
        <w:rPr>
          <w:rFonts w:cs="Times New Roman"/>
        </w:rPr>
        <w:t>Overview of Existing Algorithms</w:t>
      </w:r>
      <w:bookmarkEnd w:id="15"/>
    </w:p>
    <w:p w14:paraId="7C4A4927" w14:textId="09EAC8FD" w:rsidR="00E621C1" w:rsidRPr="00021DD0" w:rsidRDefault="000652FC" w:rsidP="00940C3C">
      <w:pPr>
        <w:pStyle w:val="Heading4"/>
        <w:rPr>
          <w:rFonts w:cs="Times New Roman"/>
        </w:rPr>
      </w:pPr>
      <w:bookmarkStart w:id="16" w:name="_Toc165925731"/>
      <w:r w:rsidRPr="00021DD0">
        <w:rPr>
          <w:rFonts w:cs="Times New Roman"/>
        </w:rPr>
        <w:t>2.3.</w:t>
      </w:r>
      <w:r w:rsidR="00543116">
        <w:rPr>
          <w:rFonts w:cs="Times New Roman"/>
        </w:rPr>
        <w:t>1</w:t>
      </w:r>
      <w:r w:rsidRPr="00021DD0">
        <w:rPr>
          <w:rFonts w:cs="Times New Roman"/>
        </w:rPr>
        <w:t>.1 Heuristic Algorithms</w:t>
      </w:r>
      <w:bookmarkEnd w:id="16"/>
    </w:p>
    <w:p w14:paraId="48E54DA3" w14:textId="77777777" w:rsidR="00E621C1" w:rsidRPr="00021DD0" w:rsidRDefault="000652FC" w:rsidP="00E621C1">
      <w:pPr>
        <w:rPr>
          <w:rFonts w:cs="Times New Roman"/>
          <w:szCs w:val="18"/>
        </w:rPr>
      </w:pPr>
      <w:r w:rsidRPr="00021DD0">
        <w:rPr>
          <w:rFonts w:cs="Times New Roman"/>
          <w:szCs w:val="18"/>
        </w:rPr>
        <w:t>Heuristic algorithms solve decision tree problems using rules that find good-enough solutions efficiently without guaranteeing the optimal solution (Hartmann</w:t>
      </w:r>
      <w:r w:rsidR="008D03A5">
        <w:rPr>
          <w:rFonts w:cs="Times New Roman"/>
          <w:szCs w:val="18"/>
        </w:rPr>
        <w:t xml:space="preserve"> et al.</w:t>
      </w:r>
      <w:r w:rsidRPr="00021DD0">
        <w:rPr>
          <w:rFonts w:cs="Times New Roman"/>
          <w:szCs w:val="18"/>
        </w:rPr>
        <w:t xml:space="preserve">, 1982). This approach helps in managing computational costs and complexity, making heuristic algorithms useful in large datasets where an exhaustive search is impractical. </w:t>
      </w:r>
    </w:p>
    <w:p w14:paraId="1FE0326B" w14:textId="77777777" w:rsidR="00E621C1" w:rsidRPr="00021DD0" w:rsidRDefault="000652FC" w:rsidP="00E621C1">
      <w:pPr>
        <w:rPr>
          <w:rFonts w:cs="Times New Roman"/>
          <w:szCs w:val="18"/>
        </w:rPr>
      </w:pPr>
      <w:r w:rsidRPr="00021DD0">
        <w:rPr>
          <w:rFonts w:cs="Times New Roman"/>
          <w:szCs w:val="18"/>
        </w:rPr>
        <w:t>An example of a heuristic algorithm is the Classification and Regression Tree (CART) algorithm (Denison</w:t>
      </w:r>
      <w:r w:rsidR="00F400A2">
        <w:rPr>
          <w:rFonts w:cs="Times New Roman"/>
          <w:szCs w:val="18"/>
        </w:rPr>
        <w:t xml:space="preserve"> et al.</w:t>
      </w:r>
      <w:r w:rsidRPr="00021DD0">
        <w:rPr>
          <w:rFonts w:cs="Times New Roman"/>
          <w:szCs w:val="18"/>
        </w:rPr>
        <w:t>, 1998). The CART algorithm is a widely used decision tree learning technique that is used for both classification and regression tasks. It is a method that produces a binary tree by recursively partitioning the data space.</w:t>
      </w:r>
    </w:p>
    <w:p w14:paraId="76FB024B" w14:textId="1B893C44" w:rsidR="00E621C1" w:rsidRPr="00021DD0" w:rsidRDefault="000652FC" w:rsidP="00E621C1">
      <w:pPr>
        <w:rPr>
          <w:rFonts w:cs="Times New Roman"/>
          <w:szCs w:val="18"/>
        </w:rPr>
      </w:pPr>
      <w:r w:rsidRPr="00021DD0">
        <w:rPr>
          <w:rFonts w:cs="Times New Roman"/>
          <w:szCs w:val="18"/>
        </w:rPr>
        <w:t xml:space="preserve">For classification, CART uses the Gini impurity index as a measure to choose the best </w:t>
      </w:r>
      <w:r w:rsidR="00021DD0" w:rsidRPr="00021DD0">
        <w:rPr>
          <w:rFonts w:cs="Times New Roman"/>
          <w:szCs w:val="18"/>
        </w:rPr>
        <w:t>split</w:t>
      </w:r>
      <w:r w:rsidRPr="00021DD0">
        <w:rPr>
          <w:rFonts w:cs="Times New Roman"/>
          <w:szCs w:val="18"/>
        </w:rPr>
        <w:t xml:space="preserve"> at each node. This metric helps determine which feature and which value of that feature will best separate the data into two groups. Initially, CART grows a full tree by continuing to split the data</w:t>
      </w:r>
      <w:r w:rsidR="0074600A">
        <w:rPr>
          <w:rFonts w:cs="Times New Roman"/>
          <w:szCs w:val="18"/>
        </w:rPr>
        <w:t xml:space="preserve"> until</w:t>
      </w:r>
      <w:r w:rsidRPr="00021DD0">
        <w:rPr>
          <w:rFonts w:cs="Times New Roman"/>
          <w:szCs w:val="18"/>
        </w:rPr>
        <w:t xml:space="preserve"> specified </w:t>
      </w:r>
      <w:r w:rsidRPr="00021DD0">
        <w:rPr>
          <w:rFonts w:cs="Times New Roman"/>
          <w:szCs w:val="18"/>
        </w:rPr>
        <w:lastRenderedPageBreak/>
        <w:t xml:space="preserve">by a </w:t>
      </w:r>
      <w:r w:rsidR="00FF7CB0">
        <w:rPr>
          <w:rFonts w:cs="Times New Roman"/>
          <w:szCs w:val="18"/>
        </w:rPr>
        <w:t>s</w:t>
      </w:r>
      <w:r w:rsidRPr="00021DD0">
        <w:rPr>
          <w:rFonts w:cs="Times New Roman"/>
          <w:szCs w:val="18"/>
        </w:rPr>
        <w:t>topping parameter. After the full tree is built, CART employs a pruning method called cost-complexity to avoid overfitting. This involves trimming the less significant branches from the tree.</w:t>
      </w:r>
    </w:p>
    <w:p w14:paraId="1693E5C5" w14:textId="34F53DF7" w:rsidR="00BF0779" w:rsidRPr="0013358B" w:rsidRDefault="000652FC" w:rsidP="00E621C1">
      <w:r w:rsidRPr="00021DD0">
        <w:rPr>
          <w:rFonts w:cs="Times New Roman"/>
          <w:szCs w:val="18"/>
        </w:rPr>
        <w:t xml:space="preserve">A disadvantage of CART and other heuristic algorithms to construct decision trees is these methods are greedy as they make the locally optimal choice at each step of construction </w:t>
      </w:r>
      <w:r w:rsidR="00BA63AF" w:rsidRPr="00021DD0">
        <w:rPr>
          <w:rFonts w:cs="Times New Roman"/>
          <w:szCs w:val="18"/>
        </w:rPr>
        <w:t>without considering the global optimality. This can lead to suboptimal tree structures that are not the best possible representation of the data</w:t>
      </w:r>
      <w:r w:rsidR="0013358B">
        <w:rPr>
          <w:rFonts w:cs="Times New Roman"/>
          <w:szCs w:val="18"/>
        </w:rPr>
        <w:t xml:space="preserve"> </w:t>
      </w:r>
      <w:r w:rsidR="0013358B" w:rsidRPr="0013358B">
        <w:t>(D</w:t>
      </w:r>
      <w:r w:rsidR="0095238C">
        <w:t>s</w:t>
      </w:r>
      <w:r w:rsidR="0013358B" w:rsidRPr="0013358B">
        <w:t>emirović et al., 2020)</w:t>
      </w:r>
      <w:r w:rsidR="0013358B">
        <w:t>.</w:t>
      </w:r>
    </w:p>
    <w:p w14:paraId="0297FED8" w14:textId="591B93CA" w:rsidR="0013358B" w:rsidRPr="00FF7CB0" w:rsidRDefault="000652FC" w:rsidP="00E621C1">
      <w:r w:rsidRPr="00021DD0">
        <w:rPr>
          <w:rFonts w:cs="Times New Roman"/>
          <w:szCs w:val="18"/>
        </w:rPr>
        <w:t xml:space="preserve">While heuristic algorithms are favoured for their computational efficiency and effectiveness, they fall short of providing exact solutions. This limitation means that for tasks of building </w:t>
      </w:r>
      <w:r w:rsidR="00763F9B">
        <w:rPr>
          <w:rFonts w:cs="Times New Roman"/>
          <w:szCs w:val="18"/>
        </w:rPr>
        <w:t>the smallest possible</w:t>
      </w:r>
      <w:r w:rsidRPr="00021DD0">
        <w:rPr>
          <w:rFonts w:cs="Times New Roman"/>
          <w:szCs w:val="18"/>
        </w:rPr>
        <w:t xml:space="preserve"> model that correctly classifies all examples in a classification instance, heuristic algorithms will not </w:t>
      </w:r>
      <w:r w:rsidR="00FF7CB0">
        <w:rPr>
          <w:rFonts w:cs="Times New Roman"/>
          <w:szCs w:val="18"/>
        </w:rPr>
        <w:t>be the best choice</w:t>
      </w:r>
      <w:r w:rsidRPr="00021DD0">
        <w:rPr>
          <w:rFonts w:cs="Times New Roman"/>
          <w:szCs w:val="18"/>
        </w:rPr>
        <w:t xml:space="preserve"> to find a solution</w:t>
      </w:r>
      <w:r w:rsidR="0013358B">
        <w:rPr>
          <w:rFonts w:cs="Times New Roman"/>
          <w:szCs w:val="18"/>
        </w:rPr>
        <w:t xml:space="preserve"> </w:t>
      </w:r>
      <w:r w:rsidR="0013358B" w:rsidRPr="0013358B">
        <w:t>(Demirović et al., 2020)</w:t>
      </w:r>
      <w:r w:rsidR="0013358B">
        <w:t>.</w:t>
      </w:r>
    </w:p>
    <w:p w14:paraId="1C1862E3" w14:textId="5572C828" w:rsidR="00021DD0" w:rsidRPr="00021DD0" w:rsidRDefault="000652FC" w:rsidP="00021DD0">
      <w:pPr>
        <w:pStyle w:val="Heading4"/>
        <w:rPr>
          <w:rFonts w:cs="Times New Roman"/>
        </w:rPr>
      </w:pPr>
      <w:bookmarkStart w:id="17" w:name="_Toc165925732"/>
      <w:r w:rsidRPr="00021DD0">
        <w:rPr>
          <w:rFonts w:cs="Times New Roman"/>
        </w:rPr>
        <w:t>2.3.</w:t>
      </w:r>
      <w:r w:rsidR="00543116">
        <w:rPr>
          <w:rFonts w:cs="Times New Roman"/>
        </w:rPr>
        <w:t>1</w:t>
      </w:r>
      <w:r w:rsidRPr="00021DD0">
        <w:rPr>
          <w:rFonts w:cs="Times New Roman"/>
        </w:rPr>
        <w:t>.</w:t>
      </w:r>
      <w:r>
        <w:rPr>
          <w:rFonts w:cs="Times New Roman"/>
        </w:rPr>
        <w:t xml:space="preserve">2 Exact </w:t>
      </w:r>
      <w:r w:rsidRPr="00021DD0">
        <w:rPr>
          <w:rFonts w:cs="Times New Roman"/>
        </w:rPr>
        <w:t>Algorithms</w:t>
      </w:r>
      <w:bookmarkEnd w:id="17"/>
    </w:p>
    <w:p w14:paraId="6E965DB4" w14:textId="5D02A1DF" w:rsidR="00021DD0" w:rsidRDefault="000652FC" w:rsidP="00E621C1">
      <w:pPr>
        <w:rPr>
          <w:rFonts w:cs="Times New Roman"/>
          <w:szCs w:val="18"/>
        </w:rPr>
      </w:pPr>
      <w:r>
        <w:rPr>
          <w:rFonts w:cs="Times New Roman"/>
          <w:szCs w:val="18"/>
        </w:rPr>
        <w:t xml:space="preserve">Exact algorithms aim to find the optimal solution to the decision tree construction problem by exploring </w:t>
      </w:r>
      <w:r w:rsidR="00876DE4">
        <w:rPr>
          <w:rFonts w:cs="Times New Roman"/>
          <w:szCs w:val="18"/>
        </w:rPr>
        <w:t>multiple</w:t>
      </w:r>
      <w:r>
        <w:rPr>
          <w:rFonts w:cs="Times New Roman"/>
          <w:szCs w:val="18"/>
        </w:rPr>
        <w:t xml:space="preserve"> combinations of features and splits. This search ensures that the resultant tree is the smallest possible tree that correctly classifies all examples from the classification instance.</w:t>
      </w:r>
    </w:p>
    <w:p w14:paraId="1995BEED" w14:textId="0FD2FF61" w:rsidR="000E2087" w:rsidRDefault="000652FC" w:rsidP="00E621C1">
      <w:pPr>
        <w:rPr>
          <w:rFonts w:cs="Times New Roman"/>
          <w:szCs w:val="18"/>
        </w:rPr>
      </w:pPr>
      <w:r>
        <w:rPr>
          <w:rFonts w:cs="Times New Roman"/>
          <w:szCs w:val="18"/>
        </w:rPr>
        <w:t>An example of an exact algorithm is the SAT-based method as explored by Narodytska et al. (Narodytska et al., 2018). SAT-based algorithms for decision tree construction are grounded in the principles of satisfiability problems from logical theory. They reformulate the task of constructing a decision tree as an SAT problem</w:t>
      </w:r>
      <w:r w:rsidR="00A10F00">
        <w:rPr>
          <w:rFonts w:cs="Times New Roman"/>
          <w:szCs w:val="18"/>
        </w:rPr>
        <w:t xml:space="preserve">. The SAT (Boolean satisfiability) problem is </w:t>
      </w:r>
      <w:r w:rsidR="00E82646">
        <w:rPr>
          <w:rFonts w:cs="Times New Roman"/>
          <w:szCs w:val="18"/>
        </w:rPr>
        <w:t xml:space="preserve">the task of determining whether there exists an assignment of truth values that satisfies a given Boolean formula. </w:t>
      </w:r>
    </w:p>
    <w:p w14:paraId="20CA3961" w14:textId="7F7E2804" w:rsidR="00874A52" w:rsidRDefault="000652FC" w:rsidP="00E621C1">
      <w:pPr>
        <w:rPr>
          <w:rFonts w:cs="Times New Roman"/>
          <w:szCs w:val="18"/>
        </w:rPr>
      </w:pPr>
      <w:r>
        <w:rPr>
          <w:rFonts w:cs="Times New Roman"/>
          <w:szCs w:val="18"/>
        </w:rPr>
        <w:t>This process</w:t>
      </w:r>
      <w:r w:rsidR="00281E07">
        <w:rPr>
          <w:rFonts w:cs="Times New Roman"/>
          <w:szCs w:val="18"/>
        </w:rPr>
        <w:t xml:space="preserve"> of constructing decision trees, with SAT-based methods,</w:t>
      </w:r>
      <w:r>
        <w:rPr>
          <w:rFonts w:cs="Times New Roman"/>
          <w:szCs w:val="18"/>
        </w:rPr>
        <w:t xml:space="preserve"> starts with problem encoding, where each potential split at every node is converted into logical variables. Furthermore, the relationships and constraints that define a valid decision tree, including the condition that each example in the classification instance must be correctly classified, are encoded as logical clauses. The next phase is constraint formulation, where each logical clause is crafted to represent a specific rule that the tree must satisfy to classify the data accurately. For example,</w:t>
      </w:r>
      <w:r w:rsidR="009D646D">
        <w:rPr>
          <w:rFonts w:cs="Times New Roman"/>
          <w:szCs w:val="18"/>
        </w:rPr>
        <w:t xml:space="preserve"> a rule could state that if an example has a particular feature value, it must be directed to a specific leaf of the tree. Additional constraints, such as limiting the depth of the tree – to prevent overfitt</w:t>
      </w:r>
      <w:r w:rsidR="00F83CF3">
        <w:rPr>
          <w:rFonts w:cs="Times New Roman"/>
          <w:szCs w:val="18"/>
        </w:rPr>
        <w:t>ing</w:t>
      </w:r>
      <w:r w:rsidR="009D646D">
        <w:rPr>
          <w:rFonts w:cs="Times New Roman"/>
          <w:szCs w:val="18"/>
        </w:rPr>
        <w:t>, may be formulated.</w:t>
      </w:r>
    </w:p>
    <w:p w14:paraId="09080952" w14:textId="77777777" w:rsidR="009D646D" w:rsidRDefault="000652FC" w:rsidP="00E621C1">
      <w:pPr>
        <w:rPr>
          <w:rFonts w:cs="Times New Roman"/>
          <w:szCs w:val="18"/>
        </w:rPr>
      </w:pPr>
      <w:r>
        <w:rPr>
          <w:rFonts w:cs="Times New Roman"/>
          <w:szCs w:val="18"/>
        </w:rPr>
        <w:t xml:space="preserve">Once the logical framework has been built, the SAT solver is used. The solver is provided with the complete set of constraints in the form of a logical formula. It begins a search for an assignment of true or false values to the </w:t>
      </w:r>
      <w:r w:rsidR="004342F3">
        <w:rPr>
          <w:rFonts w:cs="Times New Roman"/>
          <w:szCs w:val="18"/>
        </w:rPr>
        <w:t>potential splits of the tree at each node</w:t>
      </w:r>
      <w:r>
        <w:rPr>
          <w:rFonts w:cs="Times New Roman"/>
          <w:szCs w:val="18"/>
        </w:rPr>
        <w:t xml:space="preserve">, which correspond to the decision paths in the tree, that satisfy the entire formula. The solution provided by the SAT solver is then used to construct the decision tree. The true or false variables indicate which splits should be used while constructing the tree. </w:t>
      </w:r>
      <w:r w:rsidR="004342F3">
        <w:rPr>
          <w:rFonts w:cs="Times New Roman"/>
          <w:szCs w:val="18"/>
        </w:rPr>
        <w:t>Splits labelled as ‘true’ are included in the final tree structure, whereas those marked as ‘false’ splits are removed.</w:t>
      </w:r>
    </w:p>
    <w:p w14:paraId="145A426B" w14:textId="77777777" w:rsidR="000E2087" w:rsidRDefault="000652FC" w:rsidP="00F577F2">
      <w:pPr>
        <w:rPr>
          <w:rFonts w:cs="Times New Roman"/>
          <w:szCs w:val="18"/>
        </w:rPr>
      </w:pPr>
      <w:r>
        <w:rPr>
          <w:rFonts w:cs="Times New Roman"/>
          <w:szCs w:val="18"/>
        </w:rPr>
        <w:t xml:space="preserve">The primary benefit of exact algorithms is their ability to produce the most accurate and simplest decision tree that correctly classifies all examples in the classification instance. However, the </w:t>
      </w:r>
      <w:r>
        <w:rPr>
          <w:rFonts w:cs="Times New Roman"/>
          <w:szCs w:val="18"/>
        </w:rPr>
        <w:lastRenderedPageBreak/>
        <w:t xml:space="preserve">exhaustive search for the optimal decision tree is computationally </w:t>
      </w:r>
      <w:r w:rsidR="003356F7">
        <w:rPr>
          <w:rFonts w:cs="Times New Roman"/>
          <w:szCs w:val="18"/>
        </w:rPr>
        <w:t xml:space="preserve">intensive and often impractical for large </w:t>
      </w:r>
      <w:r w:rsidR="00491F62">
        <w:rPr>
          <w:rFonts w:cs="Times New Roman"/>
          <w:szCs w:val="18"/>
        </w:rPr>
        <w:t>datasets.</w:t>
      </w:r>
    </w:p>
    <w:p w14:paraId="65B2BC1D" w14:textId="49185634" w:rsidR="003356F7" w:rsidRPr="007E2586" w:rsidRDefault="000652FC" w:rsidP="007E2586">
      <w:pPr>
        <w:pStyle w:val="Heading3"/>
        <w:rPr>
          <w:rFonts w:cs="Times New Roman"/>
        </w:rPr>
      </w:pPr>
      <w:bookmarkStart w:id="18" w:name="_Toc165925733"/>
      <w:r w:rsidRPr="007E2586">
        <w:rPr>
          <w:rFonts w:cs="Times New Roman"/>
        </w:rPr>
        <w:t>2.3.</w:t>
      </w:r>
      <w:r w:rsidR="00543116">
        <w:rPr>
          <w:rFonts w:cs="Times New Roman"/>
        </w:rPr>
        <w:t>2</w:t>
      </w:r>
      <w:r w:rsidRPr="007E2586">
        <w:rPr>
          <w:rFonts w:cs="Times New Roman"/>
        </w:rPr>
        <w:t xml:space="preserve"> Importance of Smallest Decision Trees</w:t>
      </w:r>
      <w:bookmarkEnd w:id="18"/>
    </w:p>
    <w:p w14:paraId="14E79C0C" w14:textId="0EC7EB9E" w:rsidR="007E2586" w:rsidRDefault="00BB2CB4" w:rsidP="003356F7">
      <w:pPr>
        <w:rPr>
          <w:rFonts w:cs="Times New Roman"/>
          <w:szCs w:val="18"/>
        </w:rPr>
      </w:pPr>
      <w:r>
        <w:rPr>
          <w:rFonts w:cs="Times New Roman"/>
          <w:szCs w:val="18"/>
        </w:rPr>
        <w:t>Occam’s Razor is a principle from philosophy that suggests “entities should not be multiplied beyond necessity”. In the context of machine learning, this translates to favouring simpler models</w:t>
      </w:r>
      <w:r w:rsidR="00654B32">
        <w:rPr>
          <w:rFonts w:cs="Times New Roman"/>
          <w:szCs w:val="18"/>
        </w:rPr>
        <w:t>, over complex ones</w:t>
      </w:r>
      <w:r>
        <w:rPr>
          <w:rFonts w:cs="Times New Roman"/>
          <w:szCs w:val="18"/>
        </w:rPr>
        <w:t xml:space="preserve"> when possible</w:t>
      </w:r>
      <w:r w:rsidR="00216BF0">
        <w:rPr>
          <w:rFonts w:cs="Times New Roman"/>
          <w:szCs w:val="18"/>
        </w:rPr>
        <w:t xml:space="preserve"> (Hait</w:t>
      </w:r>
      <w:r w:rsidR="00BF700D">
        <w:rPr>
          <w:rFonts w:cs="Times New Roman"/>
          <w:szCs w:val="18"/>
        </w:rPr>
        <w:t>jema, 2019)</w:t>
      </w:r>
      <w:r>
        <w:rPr>
          <w:rFonts w:cs="Times New Roman"/>
          <w:szCs w:val="18"/>
        </w:rPr>
        <w:t>.</w:t>
      </w:r>
      <w:r w:rsidR="003A53A9">
        <w:rPr>
          <w:rFonts w:cs="Times New Roman"/>
          <w:szCs w:val="18"/>
        </w:rPr>
        <w:t xml:space="preserve"> </w:t>
      </w:r>
      <w:r w:rsidR="000652FC">
        <w:rPr>
          <w:rFonts w:cs="Times New Roman"/>
          <w:szCs w:val="18"/>
        </w:rPr>
        <w:t>Therefore, s</w:t>
      </w:r>
      <w:r w:rsidR="00806EC8">
        <w:rPr>
          <w:rFonts w:cs="Times New Roman"/>
          <w:szCs w:val="18"/>
        </w:rPr>
        <w:t>maller decision trees are highly valued for their interpretability and reduced likelihood of overfitting (Leiva</w:t>
      </w:r>
      <w:r w:rsidR="007E724B">
        <w:rPr>
          <w:rFonts w:cs="Times New Roman"/>
          <w:szCs w:val="18"/>
        </w:rPr>
        <w:t xml:space="preserve">, </w:t>
      </w:r>
      <w:r w:rsidR="00806EC8">
        <w:rPr>
          <w:rFonts w:cs="Times New Roman"/>
          <w:szCs w:val="18"/>
        </w:rPr>
        <w:t>2019).</w:t>
      </w:r>
      <w:r w:rsidR="00FF0FF6" w:rsidRPr="00FF0FF6">
        <w:rPr>
          <w:rFonts w:cs="Times New Roman"/>
          <w:szCs w:val="18"/>
        </w:rPr>
        <w:t xml:space="preserve"> </w:t>
      </w:r>
      <w:r w:rsidR="00FF0FF6">
        <w:rPr>
          <w:rFonts w:cs="Times New Roman"/>
          <w:szCs w:val="18"/>
        </w:rPr>
        <w:t>S</w:t>
      </w:r>
      <w:r w:rsidR="00FF0FF6" w:rsidRPr="007E2586">
        <w:rPr>
          <w:rFonts w:cs="Times New Roman"/>
          <w:szCs w:val="18"/>
        </w:rPr>
        <w:t>ymbolic models become increasingly opaque if their size increases</w:t>
      </w:r>
      <w:r w:rsidR="00FF0FF6">
        <w:rPr>
          <w:rFonts w:cs="Times New Roman"/>
          <w:szCs w:val="18"/>
        </w:rPr>
        <w:t xml:space="preserve"> (Ordinyak et al., 2024). </w:t>
      </w:r>
      <w:r w:rsidR="003A53A9">
        <w:rPr>
          <w:rFonts w:cs="Times New Roman"/>
          <w:szCs w:val="18"/>
        </w:rPr>
        <w:t xml:space="preserve">Meaning a </w:t>
      </w:r>
      <w:r w:rsidR="00806EC8">
        <w:rPr>
          <w:rFonts w:cs="Times New Roman"/>
          <w:szCs w:val="18"/>
        </w:rPr>
        <w:t>s</w:t>
      </w:r>
      <w:r w:rsidR="00E03CE1">
        <w:rPr>
          <w:rFonts w:cs="Times New Roman"/>
          <w:szCs w:val="18"/>
        </w:rPr>
        <w:t>maller</w:t>
      </w:r>
      <w:r w:rsidR="00806EC8">
        <w:rPr>
          <w:rFonts w:cs="Times New Roman"/>
          <w:szCs w:val="18"/>
        </w:rPr>
        <w:t xml:space="preserve"> model is easier to understand and explain, making it more transparent for deci</w:t>
      </w:r>
      <w:r w:rsidR="000652FC">
        <w:rPr>
          <w:rFonts w:cs="Times New Roman"/>
          <w:szCs w:val="18"/>
        </w:rPr>
        <w:t>si</w:t>
      </w:r>
      <w:r w:rsidR="00806EC8">
        <w:rPr>
          <w:rFonts w:cs="Times New Roman"/>
          <w:szCs w:val="18"/>
        </w:rPr>
        <w:t>on-makers who rely on the model</w:t>
      </w:r>
      <w:r w:rsidR="000652FC">
        <w:rPr>
          <w:rFonts w:cs="Times New Roman"/>
          <w:szCs w:val="18"/>
        </w:rPr>
        <w:t>.</w:t>
      </w:r>
    </w:p>
    <w:p w14:paraId="145A4756" w14:textId="00D116F4" w:rsidR="003356F7" w:rsidRPr="007E2586" w:rsidRDefault="000652FC" w:rsidP="006673D6">
      <w:pPr>
        <w:pStyle w:val="Heading3"/>
      </w:pPr>
      <w:bookmarkStart w:id="19" w:name="_Toc165925734"/>
      <w:r w:rsidRPr="007E2586">
        <w:t>2.3.</w:t>
      </w:r>
      <w:r w:rsidR="006673D6">
        <w:t>3</w:t>
      </w:r>
      <w:r>
        <w:t xml:space="preserve"> Computational Problem of Constructing Smallest Decision Trees</w:t>
      </w:r>
      <w:bookmarkEnd w:id="19"/>
    </w:p>
    <w:p w14:paraId="666F72F3" w14:textId="59ADCB0C" w:rsidR="001D650F" w:rsidRDefault="000652FC" w:rsidP="00F577F2">
      <w:pPr>
        <w:rPr>
          <w:rFonts w:cs="Times New Roman"/>
          <w:szCs w:val="22"/>
        </w:rPr>
      </w:pPr>
      <w:r w:rsidRPr="007E2586">
        <w:rPr>
          <w:rFonts w:cs="Times New Roman"/>
          <w:szCs w:val="22"/>
        </w:rPr>
        <w:t>Constructing the smallest possible decision tree is recognized as an NP-</w:t>
      </w:r>
      <w:r>
        <w:rPr>
          <w:rFonts w:cs="Times New Roman"/>
          <w:szCs w:val="22"/>
        </w:rPr>
        <w:t>hard</w:t>
      </w:r>
      <w:r w:rsidRPr="007E2586">
        <w:rPr>
          <w:rFonts w:cs="Times New Roman"/>
          <w:szCs w:val="22"/>
        </w:rPr>
        <w:t xml:space="preserve"> problem</w:t>
      </w:r>
      <w:r>
        <w:rPr>
          <w:rFonts w:cs="Times New Roman"/>
          <w:szCs w:val="22"/>
        </w:rPr>
        <w:t xml:space="preserve"> (</w:t>
      </w:r>
      <w:r w:rsidR="007E724B">
        <w:rPr>
          <w:rFonts w:cs="Times New Roman"/>
          <w:szCs w:val="22"/>
        </w:rPr>
        <w:t>Ord</w:t>
      </w:r>
      <w:r w:rsidR="006B382C">
        <w:rPr>
          <w:rFonts w:cs="Times New Roman"/>
          <w:szCs w:val="22"/>
        </w:rPr>
        <w:t>y</w:t>
      </w:r>
      <w:r w:rsidR="007E724B">
        <w:rPr>
          <w:rFonts w:cs="Times New Roman"/>
          <w:szCs w:val="22"/>
        </w:rPr>
        <w:t>n</w:t>
      </w:r>
      <w:r w:rsidR="006B382C">
        <w:rPr>
          <w:rFonts w:cs="Times New Roman"/>
          <w:szCs w:val="22"/>
        </w:rPr>
        <w:t>i</w:t>
      </w:r>
      <w:r w:rsidR="007E724B">
        <w:rPr>
          <w:rFonts w:cs="Times New Roman"/>
          <w:szCs w:val="22"/>
        </w:rPr>
        <w:t>ak et al., 2024</w:t>
      </w:r>
      <w:r>
        <w:rPr>
          <w:rFonts w:cs="Times New Roman"/>
          <w:szCs w:val="22"/>
        </w:rPr>
        <w:t>)</w:t>
      </w:r>
      <w:r w:rsidRPr="007E2586">
        <w:rPr>
          <w:rFonts w:cs="Times New Roman"/>
          <w:szCs w:val="22"/>
        </w:rPr>
        <w:t xml:space="preserve">, which means </w:t>
      </w:r>
      <w:r>
        <w:rPr>
          <w:rFonts w:cs="Times New Roman"/>
          <w:szCs w:val="22"/>
        </w:rPr>
        <w:t>that</w:t>
      </w:r>
      <w:r w:rsidR="002A154C">
        <w:rPr>
          <w:rFonts w:cs="Times New Roman"/>
          <w:szCs w:val="22"/>
        </w:rPr>
        <w:t xml:space="preserve"> </w:t>
      </w:r>
      <w:r w:rsidR="00F125DE">
        <w:rPr>
          <w:rFonts w:cs="Times New Roman"/>
          <w:szCs w:val="22"/>
        </w:rPr>
        <w:t>unless P=NP</w:t>
      </w:r>
      <w:r>
        <w:rPr>
          <w:rFonts w:cs="Times New Roman"/>
          <w:szCs w:val="22"/>
        </w:rPr>
        <w:t xml:space="preserve"> no known polynomial-time algorithm can solve this problem for all cases</w:t>
      </w:r>
      <w:r w:rsidR="00383B2A">
        <w:rPr>
          <w:rFonts w:cs="Times New Roman"/>
          <w:szCs w:val="22"/>
        </w:rPr>
        <w:t xml:space="preserve"> (Ahmadi et al., 2011).</w:t>
      </w:r>
    </w:p>
    <w:p w14:paraId="684DF3DE" w14:textId="432B6C5E" w:rsidR="00215FAB" w:rsidRDefault="00022EA5" w:rsidP="00F577F2">
      <w:pPr>
        <w:rPr>
          <w:rFonts w:cs="Times New Roman"/>
          <w:szCs w:val="22"/>
        </w:rPr>
      </w:pPr>
      <w:r>
        <w:rPr>
          <w:rFonts w:cs="Times New Roman"/>
          <w:szCs w:val="22"/>
        </w:rPr>
        <w:t xml:space="preserve">Parameterised complexity is a framework used in computer science to analyse the complexity of problems beyond the conventional big </w:t>
      </w:r>
      <w:r w:rsidR="00E03CE1">
        <w:rPr>
          <w:rFonts w:cs="Times New Roman"/>
          <w:szCs w:val="22"/>
        </w:rPr>
        <w:t>O</w:t>
      </w:r>
      <w:r>
        <w:rPr>
          <w:rFonts w:cs="Times New Roman"/>
          <w:szCs w:val="22"/>
        </w:rPr>
        <w:t xml:space="preserve"> notation, which </w:t>
      </w:r>
      <w:r w:rsidR="008C6EB5">
        <w:rPr>
          <w:rFonts w:cs="Times New Roman"/>
          <w:szCs w:val="22"/>
        </w:rPr>
        <w:t xml:space="preserve">only considers the overall input size. This </w:t>
      </w:r>
      <w:r w:rsidR="005A4192">
        <w:rPr>
          <w:rFonts w:cs="Times New Roman"/>
          <w:szCs w:val="22"/>
        </w:rPr>
        <w:t xml:space="preserve">approach </w:t>
      </w:r>
      <w:r w:rsidR="00115B93">
        <w:rPr>
          <w:rFonts w:cs="Times New Roman"/>
          <w:szCs w:val="22"/>
        </w:rPr>
        <w:t>is particularly useful for addressing NP-hard problems, where traditional computational methods may not yield eff</w:t>
      </w:r>
      <w:r w:rsidR="006907C6">
        <w:rPr>
          <w:rFonts w:cs="Times New Roman"/>
          <w:szCs w:val="22"/>
        </w:rPr>
        <w:t xml:space="preserve">icient solutions. </w:t>
      </w:r>
      <w:r w:rsidR="009E6B9B">
        <w:rPr>
          <w:rFonts w:cs="Times New Roman"/>
          <w:szCs w:val="22"/>
        </w:rPr>
        <w:t>In parametrised complexity</w:t>
      </w:r>
      <w:r w:rsidR="000E386C">
        <w:rPr>
          <w:rFonts w:cs="Times New Roman"/>
          <w:szCs w:val="22"/>
        </w:rPr>
        <w:t>, a problem is considered in terms of a chosen parameter, typically a characteristic of the input, and the goal is to analyse how the complexity of solving the problem scales when this param</w:t>
      </w:r>
      <w:r w:rsidR="00DA0143">
        <w:rPr>
          <w:rFonts w:cs="Times New Roman"/>
          <w:szCs w:val="22"/>
        </w:rPr>
        <w:t>e</w:t>
      </w:r>
      <w:r w:rsidR="000E386C">
        <w:rPr>
          <w:rFonts w:cs="Times New Roman"/>
          <w:szCs w:val="22"/>
        </w:rPr>
        <w:t>ter is small, regardless of the total size of the input.</w:t>
      </w:r>
    </w:p>
    <w:p w14:paraId="49A35682" w14:textId="31945F09" w:rsidR="00DA0143" w:rsidRDefault="00DA0143" w:rsidP="00F577F2">
      <w:pPr>
        <w:rPr>
          <w:rFonts w:cs="Times New Roman"/>
          <w:szCs w:val="22"/>
        </w:rPr>
      </w:pPr>
      <w:r>
        <w:rPr>
          <w:rFonts w:cs="Times New Roman"/>
          <w:szCs w:val="22"/>
        </w:rPr>
        <w:t xml:space="preserve">A problem is said to be fixed parameter tractable if it can </w:t>
      </w:r>
      <w:r w:rsidR="004E224E">
        <w:rPr>
          <w:rFonts w:cs="Times New Roman"/>
          <w:szCs w:val="22"/>
        </w:rPr>
        <w:t xml:space="preserve">be solved in time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k</m:t>
            </m:r>
          </m:e>
        </m:d>
        <m:r>
          <w:rPr>
            <w:rFonts w:ascii="Cambria Math" w:hAnsi="Cambria Math" w:cs="Times New Roman"/>
            <w:szCs w:val="22"/>
          </w:rPr>
          <m:t>*</m:t>
        </m:r>
        <m:sSup>
          <m:sSupPr>
            <m:ctrlPr>
              <w:rPr>
                <w:rFonts w:ascii="Cambria Math" w:hAnsi="Cambria Math" w:cs="Times New Roman"/>
                <w:i/>
                <w:szCs w:val="22"/>
              </w:rPr>
            </m:ctrlPr>
          </m:sSupPr>
          <m:e>
            <m:r>
              <w:rPr>
                <w:rFonts w:ascii="Cambria Math" w:hAnsi="Cambria Math" w:cs="Times New Roman"/>
                <w:szCs w:val="22"/>
              </w:rPr>
              <m:t>n</m:t>
            </m:r>
          </m:e>
          <m:sup>
            <m:r>
              <w:rPr>
                <w:rFonts w:ascii="Cambria Math" w:hAnsi="Cambria Math" w:cs="Times New Roman"/>
                <w:szCs w:val="22"/>
              </w:rPr>
              <m:t>O(1)</m:t>
            </m:r>
          </m:sup>
        </m:sSup>
      </m:oMath>
      <w:r w:rsidR="00214A5E">
        <w:rPr>
          <w:rFonts w:cs="Times New Roman"/>
          <w:szCs w:val="22"/>
        </w:rPr>
        <w:t xml:space="preserve">, where </w:t>
      </w:r>
      <m:oMath>
        <m:r>
          <w:rPr>
            <w:rFonts w:ascii="Cambria Math" w:hAnsi="Cambria Math" w:cs="Times New Roman"/>
            <w:szCs w:val="22"/>
          </w:rPr>
          <m:t>f</m:t>
        </m:r>
      </m:oMath>
      <w:r w:rsidR="00BB5C4E">
        <w:rPr>
          <w:rFonts w:cs="Times New Roman"/>
          <w:szCs w:val="22"/>
        </w:rPr>
        <w:t xml:space="preserve"> is a computationally manageable function of the parameter </w:t>
      </w:r>
      <m:oMath>
        <m:r>
          <w:rPr>
            <w:rFonts w:ascii="Cambria Math" w:hAnsi="Cambria Math" w:cs="Times New Roman"/>
            <w:szCs w:val="22"/>
          </w:rPr>
          <m:t>k</m:t>
        </m:r>
      </m:oMath>
      <w:r w:rsidR="00BB5C4E">
        <w:rPr>
          <w:rFonts w:cs="Times New Roman"/>
          <w:szCs w:val="22"/>
        </w:rPr>
        <w:t xml:space="preserve">, and </w:t>
      </w:r>
      <m:oMath>
        <m:r>
          <w:rPr>
            <w:rFonts w:ascii="Cambria Math" w:hAnsi="Cambria Math" w:cs="Times New Roman"/>
            <w:szCs w:val="22"/>
          </w:rPr>
          <m:t>n</m:t>
        </m:r>
      </m:oMath>
      <w:r w:rsidR="00BB5C4E">
        <w:rPr>
          <w:rFonts w:cs="Times New Roman"/>
          <w:szCs w:val="22"/>
        </w:rPr>
        <w:t xml:space="preserve"> is the input size.</w:t>
      </w:r>
      <w:r w:rsidR="00EB165D">
        <w:rPr>
          <w:rFonts w:cs="Times New Roman"/>
          <w:szCs w:val="22"/>
        </w:rPr>
        <w:t xml:space="preserve"> This means the problem’s harder computational aspects are confined to </w:t>
      </w:r>
      <m:oMath>
        <m:r>
          <w:rPr>
            <w:rFonts w:ascii="Cambria Math" w:hAnsi="Cambria Math" w:cs="Times New Roman"/>
            <w:szCs w:val="22"/>
          </w:rPr>
          <m:t>f</m:t>
        </m:r>
      </m:oMath>
      <w:r w:rsidR="00843191">
        <w:rPr>
          <w:rFonts w:cs="Times New Roman"/>
          <w:szCs w:val="22"/>
        </w:rPr>
        <w:t>, which ideally grows slowl</w:t>
      </w:r>
      <w:r w:rsidR="00F33252">
        <w:rPr>
          <w:rFonts w:cs="Times New Roman"/>
          <w:szCs w:val="22"/>
        </w:rPr>
        <w:t xml:space="preserve">y with </w:t>
      </w:r>
      <m:oMath>
        <m:r>
          <w:rPr>
            <w:rFonts w:ascii="Cambria Math" w:hAnsi="Cambria Math" w:cs="Times New Roman"/>
            <w:szCs w:val="22"/>
          </w:rPr>
          <m:t>k</m:t>
        </m:r>
      </m:oMath>
      <w:r w:rsidR="00F33252">
        <w:rPr>
          <w:rFonts w:cs="Times New Roman"/>
          <w:szCs w:val="22"/>
        </w:rPr>
        <w:t xml:space="preserve">, </w:t>
      </w:r>
      <w:r w:rsidR="00DA2C6F">
        <w:rPr>
          <w:rFonts w:cs="Times New Roman"/>
          <w:szCs w:val="22"/>
        </w:rPr>
        <w:t xml:space="preserve">making the problem more manageable when </w:t>
      </w:r>
      <m:oMath>
        <m:r>
          <w:rPr>
            <w:rFonts w:ascii="Cambria Math" w:hAnsi="Cambria Math" w:cs="Times New Roman"/>
            <w:szCs w:val="22"/>
          </w:rPr>
          <m:t>k</m:t>
        </m:r>
      </m:oMath>
      <w:r w:rsidR="00DA2C6F">
        <w:rPr>
          <w:rFonts w:cs="Times New Roman"/>
          <w:szCs w:val="22"/>
        </w:rPr>
        <w:t xml:space="preserve"> is small.</w:t>
      </w:r>
    </w:p>
    <w:p w14:paraId="1BBF4082" w14:textId="204A56C2" w:rsidR="00527D98" w:rsidRPr="001D650F" w:rsidRDefault="00925DAB" w:rsidP="00F577F2">
      <w:pPr>
        <w:rPr>
          <w:rFonts w:cs="Times New Roman"/>
          <w:szCs w:val="22"/>
        </w:rPr>
      </w:pPr>
      <w:r>
        <w:rPr>
          <w:rFonts w:cs="Times New Roman"/>
          <w:szCs w:val="22"/>
        </w:rPr>
        <w:t xml:space="preserve">From a theoretical perspective, there has been intensive research on the parameterised complexity of finding the smallest decision trees </w:t>
      </w:r>
      <w:r w:rsidRPr="000577EA">
        <w:t>(Ord</w:t>
      </w:r>
      <w:r>
        <w:t>i</w:t>
      </w:r>
      <w:r w:rsidRPr="000577EA">
        <w:t>n</w:t>
      </w:r>
      <w:r>
        <w:t>y</w:t>
      </w:r>
      <w:r w:rsidRPr="000577EA">
        <w:t>ak and Szeider</w:t>
      </w:r>
      <w:r>
        <w:t>,</w:t>
      </w:r>
      <w:r w:rsidRPr="000577EA">
        <w:t xml:space="preserve"> 2021)</w:t>
      </w:r>
      <w:r>
        <w:t xml:space="preserve"> </w:t>
      </w:r>
      <w:r>
        <w:rPr>
          <w:rFonts w:cs="Times New Roman"/>
          <w:szCs w:val="22"/>
        </w:rPr>
        <w:t>This research has revealed that the problem is fixed-parameter tractable when parameterised by the solution size plus a bound on the number of features any two examples differ. This tractability when</w:t>
      </w:r>
      <w:r w:rsidR="00C323AA">
        <w:rPr>
          <w:rFonts w:cs="Times New Roman"/>
          <w:szCs w:val="22"/>
        </w:rPr>
        <w:t xml:space="preserve"> certain parameters are small provides a pathway to develop algorithms that can effectively tackle what would otherwise be an intractable problem</w:t>
      </w:r>
      <w:r w:rsidR="00DD6453">
        <w:rPr>
          <w:rFonts w:cs="Times New Roman"/>
          <w:szCs w:val="22"/>
        </w:rPr>
        <w:t>.</w:t>
      </w:r>
    </w:p>
    <w:p w14:paraId="5C99C3C5" w14:textId="3CA75988" w:rsidR="00DB183F" w:rsidRDefault="00F33252" w:rsidP="00DB183F">
      <w:pPr>
        <w:pStyle w:val="Heading2"/>
        <w:ind w:left="0" w:firstLine="0"/>
      </w:pPr>
      <w:r>
        <w:t xml:space="preserve"> </w:t>
      </w:r>
      <w:bookmarkStart w:id="20" w:name="_Toc165925735"/>
      <w:r w:rsidR="000652FC">
        <w:t>2.4 The Selected Algorithm for Implementation</w:t>
      </w:r>
      <w:bookmarkEnd w:id="20"/>
      <w:r w:rsidR="000652FC">
        <w:t xml:space="preserve"> </w:t>
      </w:r>
    </w:p>
    <w:p w14:paraId="11F84133" w14:textId="77777777" w:rsidR="00BE2428" w:rsidRDefault="000652FC" w:rsidP="00BE2428">
      <w:r>
        <w:t xml:space="preserve">This project adopts an algorithm </w:t>
      </w:r>
      <w:r w:rsidR="00C02AF7">
        <w:t>inspired by the principles outlined in the paper “A General Theoretical Framework for Learning Smallest Interp</w:t>
      </w:r>
      <w:r w:rsidR="00D75007">
        <w:t xml:space="preserve">retable Models” (Ordinyak et al., 2024). The paper introduces </w:t>
      </w:r>
      <w:r w:rsidR="00B04C52">
        <w:t>several</w:t>
      </w:r>
      <w:r w:rsidR="00D75007">
        <w:t xml:space="preserve"> algorithm</w:t>
      </w:r>
      <w:r w:rsidR="005A4B9E">
        <w:t xml:space="preserve">s that apply to </w:t>
      </w:r>
      <w:r w:rsidR="009450BE">
        <w:t>decision trees, decision sets, decision lists,</w:t>
      </w:r>
      <w:r w:rsidR="000C48E4">
        <w:t xml:space="preserve"> </w:t>
      </w:r>
      <w:r w:rsidR="009450BE">
        <w:t xml:space="preserve">binary </w:t>
      </w:r>
      <w:r w:rsidR="009450BE">
        <w:lastRenderedPageBreak/>
        <w:t>decision diagra</w:t>
      </w:r>
      <w:r w:rsidR="000C48E4">
        <w:t>ms and ensembles of these models.</w:t>
      </w:r>
      <w:r w:rsidR="009D1103">
        <w:t xml:space="preserve"> </w:t>
      </w:r>
      <w:r w:rsidR="00312696">
        <w:t xml:space="preserve">In this </w:t>
      </w:r>
      <w:r w:rsidR="00B04C52">
        <w:t xml:space="preserve">section, we will be providing a description of the algorithm, the complexity of the algorithm </w:t>
      </w:r>
      <w:r>
        <w:t>and the correctness of the algorithm.</w:t>
      </w:r>
    </w:p>
    <w:p w14:paraId="7BE9F2D4" w14:textId="77777777" w:rsidR="00BE2428" w:rsidRPr="00BE2428" w:rsidRDefault="000652FC" w:rsidP="004A4535">
      <w:pPr>
        <w:pStyle w:val="Heading3"/>
      </w:pPr>
      <w:bookmarkStart w:id="21" w:name="_Toc165925736"/>
      <w:r>
        <w:t>2.4.1 De</w:t>
      </w:r>
      <w:r w:rsidR="004B2FEA">
        <w:t>scription of the Algorithm</w:t>
      </w:r>
      <w:bookmarkEnd w:id="21"/>
    </w:p>
    <w:p w14:paraId="59159CC9" w14:textId="77777777" w:rsidR="004B2FEA" w:rsidRDefault="000652FC" w:rsidP="004B2FEA">
      <w:pPr>
        <w:pStyle w:val="Heading4"/>
      </w:pPr>
      <w:bookmarkStart w:id="22" w:name="_Toc165925737"/>
      <w:r>
        <w:t>2.4.1.1 Choice of Algorithm</w:t>
      </w:r>
      <w:bookmarkEnd w:id="22"/>
    </w:p>
    <w:p w14:paraId="2D2CA8E8" w14:textId="77777777" w:rsidR="004A4535" w:rsidRDefault="000652FC" w:rsidP="004A4535">
      <w:r>
        <w:t xml:space="preserve">In this project, we implement algorithm 1, which is a generic algorithm </w:t>
      </w:r>
      <w:r w:rsidR="00513EEB">
        <w:t xml:space="preserve">for finding a minimum model of size at most </w:t>
      </w:r>
      <m:oMath>
        <m:r>
          <w:rPr>
            <w:rFonts w:ascii="Cambria Math" w:hAnsi="Cambria Math"/>
          </w:rPr>
          <m:t>s</m:t>
        </m:r>
      </m:oMath>
      <w:r w:rsidR="00513EEB">
        <w:t xml:space="preserve"> for any strongly extendable </w:t>
      </w:r>
      <w:r w:rsidR="006E03A0">
        <w:t xml:space="preserve">model-type T, and algorithm 6, </w:t>
      </w:r>
      <w:r w:rsidR="004A17F0">
        <w:t>which is an algorithm for finding a full set of strict extensions for decision trees. Together these algorithms</w:t>
      </w:r>
      <w:r w:rsidR="00A060D8">
        <w:t xml:space="preserve"> form an exact algorithm</w:t>
      </w:r>
      <w:r w:rsidR="004A17F0">
        <w:t xml:space="preserve"> </w:t>
      </w:r>
      <w:r w:rsidR="00E04F8D">
        <w:t>ca</w:t>
      </w:r>
      <w:r w:rsidR="00A060D8">
        <w:t>pable of</w:t>
      </w:r>
      <w:r w:rsidR="004A17F0">
        <w:t xml:space="preserve"> find</w:t>
      </w:r>
      <w:r w:rsidR="00A060D8">
        <w:t>ing</w:t>
      </w:r>
      <w:r w:rsidR="004A17F0">
        <w:t xml:space="preserve"> the smallest decision tree </w:t>
      </w:r>
      <w:r w:rsidR="00E04F8D">
        <w:t xml:space="preserve">which correctly classifies all examples in a </w:t>
      </w:r>
      <w:r w:rsidR="00A23B5C">
        <w:t>provided</w:t>
      </w:r>
      <w:r w:rsidR="006940B9">
        <w:t xml:space="preserve"> binary</w:t>
      </w:r>
      <w:r w:rsidR="00A23B5C">
        <w:t xml:space="preserve"> classification instance.</w:t>
      </w:r>
    </w:p>
    <w:p w14:paraId="2558969D" w14:textId="77777777" w:rsidR="00A23B5C" w:rsidRDefault="000652FC" w:rsidP="004A4535">
      <w:r>
        <w:t xml:space="preserve">This algorithm is initially tailored to manage datasets with binary features </w:t>
      </w:r>
      <w:r w:rsidR="00E51095">
        <w:t>and classes</w:t>
      </w:r>
      <w:r w:rsidR="00A060D8">
        <w:t xml:space="preserve">. </w:t>
      </w:r>
      <w:r w:rsidR="006338B5">
        <w:t>From this starting point, the project extends the algorithm’s capability</w:t>
      </w:r>
      <w:r w:rsidR="0048259F">
        <w:t>, adapting it to handle a broader domain of classes and numerical feature values</w:t>
      </w:r>
      <w:r w:rsidR="00C96F31">
        <w:t>.</w:t>
      </w:r>
    </w:p>
    <w:p w14:paraId="3ED6ECE5" w14:textId="47E06F46" w:rsidR="00F7579A" w:rsidRDefault="00F7579A" w:rsidP="004A4535">
      <w:r>
        <w:t>The algorithm</w:t>
      </w:r>
      <w:r w:rsidR="00CB3807">
        <w:t xml:space="preserve"> is </w:t>
      </w:r>
      <w:r w:rsidR="00461FCE">
        <w:t xml:space="preserve">fixed-parameter tractable with respect </w:t>
      </w:r>
      <w:r w:rsidR="00870127">
        <w:t xml:space="preserve">to the maximum size of the decision tree. This parameter effectively limits the number of nodes in the tree, which directly influences the computational </w:t>
      </w:r>
      <w:r w:rsidR="00915EA9">
        <w:t>effort required to build the model. This approach allows the algorithm to ignore larger trees early in the process</w:t>
      </w:r>
      <w:r w:rsidR="0099481E">
        <w:t>.</w:t>
      </w:r>
    </w:p>
    <w:p w14:paraId="44917A3D" w14:textId="40A57C57" w:rsidR="00A40A4E" w:rsidRPr="00A40A4E" w:rsidRDefault="00797208" w:rsidP="00F7579A">
      <w:pPr>
        <w:pStyle w:val="Heading4"/>
      </w:pPr>
      <w:bookmarkStart w:id="23" w:name="_Toc165925738"/>
      <w:r>
        <w:t>2.4.1.2 Overview of Algorithm</w:t>
      </w:r>
      <w:bookmarkEnd w:id="23"/>
    </w:p>
    <w:p w14:paraId="2505AF37" w14:textId="4C43CDDF" w:rsidR="00797208" w:rsidRDefault="00D633DD" w:rsidP="00797208">
      <w:r>
        <w:t>This algorithm work</w:t>
      </w:r>
      <w:r w:rsidR="00A40A4E">
        <w:t>s</w:t>
      </w:r>
      <w:r>
        <w:t xml:space="preserve"> with annotated decision trees </w:t>
      </w:r>
      <m:oMath>
        <m:r>
          <w:rPr>
            <w:rFonts w:ascii="Cambria Math" w:hAnsi="Cambria Math"/>
          </w:rPr>
          <m:t>(M=</m:t>
        </m:r>
        <m:d>
          <m:dPr>
            <m:ctrlPr>
              <w:rPr>
                <w:rFonts w:ascii="Cambria Math" w:hAnsi="Cambria Math"/>
                <w:i/>
              </w:rPr>
            </m:ctrlPr>
          </m:dPr>
          <m:e>
            <m:r>
              <w:rPr>
                <w:rFonts w:ascii="Cambria Math" w:hAnsi="Cambria Math"/>
              </w:rPr>
              <m:t>T, λ</m:t>
            </m:r>
          </m:e>
        </m:d>
        <m:r>
          <w:rPr>
            <w:rFonts w:ascii="Cambria Math" w:hAnsi="Cambria Math"/>
          </w:rPr>
          <m:t>, A)</m:t>
        </m:r>
      </m:oMath>
      <w:r>
        <w:t xml:space="preserve">, </w:t>
      </w:r>
      <w:r w:rsidR="00D171EA">
        <w:t>(Ordyniak et al., 2024)</w:t>
      </w:r>
      <w:r w:rsidR="00021B91">
        <w:t xml:space="preserve"> </w:t>
      </w:r>
      <w:r>
        <w:t xml:space="preserve">where </w:t>
      </w:r>
      <m:oMath>
        <m:r>
          <w:rPr>
            <w:rFonts w:ascii="Cambria Math" w:hAnsi="Cambria Math"/>
          </w:rPr>
          <m:t>M</m:t>
        </m:r>
      </m:oMath>
      <w:r>
        <w:t xml:space="preserve"> is a model as previously defined, and </w:t>
      </w:r>
      <m:oMath>
        <m:r>
          <w:rPr>
            <w:rFonts w:ascii="Cambria Math" w:hAnsi="Cambria Math"/>
          </w:rPr>
          <m:t>A</m:t>
        </m:r>
      </m:oMath>
      <w:r>
        <w:t xml:space="preserve"> is an annotation of the model with examples that will help guide the search for possible simple extensions. Therefore, every leaf in </w:t>
      </w:r>
      <m:oMath>
        <m:r>
          <w:rPr>
            <w:rFonts w:ascii="Cambria Math" w:hAnsi="Cambria Math"/>
          </w:rPr>
          <m:t>T</m:t>
        </m:r>
      </m:oMath>
      <w:r>
        <w:t xml:space="preserve"> will have an example assigned to it.</w:t>
      </w:r>
    </w:p>
    <w:p w14:paraId="3EC4E3F6" w14:textId="11E6A916" w:rsidR="001E7D81" w:rsidRDefault="00D633DD" w:rsidP="00797208">
      <w:r>
        <w:t>The algorith</w:t>
      </w:r>
      <w:r w:rsidR="000B06C0">
        <w:t xml:space="preserve">m starts </w:t>
      </w:r>
      <w:r w:rsidR="001A2E1E">
        <w:t xml:space="preserve">by </w:t>
      </w:r>
      <w:r w:rsidR="000B06C0">
        <w:t xml:space="preserve">constructing two </w:t>
      </w:r>
      <w:r w:rsidR="0085278A">
        <w:t>rudimentary</w:t>
      </w:r>
      <w:r w:rsidR="000B06C0">
        <w:t xml:space="preserve"> decision trees, each consisting of one node. One </w:t>
      </w:r>
      <w:r w:rsidR="00A06213">
        <w:t xml:space="preserve">with the classification of 0 and the other with a classification of 1. </w:t>
      </w:r>
      <w:r w:rsidR="007C729F">
        <w:t>Following the initial set up, the algorithm checks</w:t>
      </w:r>
      <w:r w:rsidR="00A06213">
        <w:t xml:space="preserve"> </w:t>
      </w:r>
      <w:r w:rsidR="001A2E1E">
        <w:t xml:space="preserve">if these trees </w:t>
      </w:r>
      <w:r w:rsidR="00E62821">
        <w:t xml:space="preserve">are a model for </w:t>
      </w:r>
      <m:oMath>
        <m:r>
          <w:rPr>
            <w:rFonts w:ascii="Cambria Math" w:hAnsi="Cambria Math"/>
          </w:rPr>
          <m:t>C</m:t>
        </m:r>
      </m:oMath>
      <w:r w:rsidR="002F4B25">
        <w:t xml:space="preserve"> (meaning every example in </w:t>
      </w:r>
      <m:oMath>
        <m:r>
          <w:rPr>
            <w:rFonts w:ascii="Cambria Math" w:hAnsi="Cambria Math"/>
          </w:rPr>
          <m:t>C</m:t>
        </m:r>
      </m:oMath>
      <w:r w:rsidR="002F4B25">
        <w:t xml:space="preserve"> is correctly classified by the tree</w:t>
      </w:r>
      <w:r w:rsidR="00616CB5">
        <w:t xml:space="preserve">). If any </w:t>
      </w:r>
      <w:r w:rsidR="00FB564A">
        <w:t>example is misclassified by these initial trees</w:t>
      </w:r>
      <w:r w:rsidR="008A40EB">
        <w:t xml:space="preserve">, the algorithm </w:t>
      </w:r>
      <w:r w:rsidR="00536258">
        <w:t>proceeds</w:t>
      </w:r>
      <w:r w:rsidR="008A40EB">
        <w:t xml:space="preserve"> to generate a </w:t>
      </w:r>
      <w:r w:rsidR="00EA77F5">
        <w:t xml:space="preserve">set of </w:t>
      </w:r>
      <w:r w:rsidR="008A40EB">
        <w:t>“strict extension</w:t>
      </w:r>
      <w:r w:rsidR="00EA77F5">
        <w:t>s</w:t>
      </w:r>
      <w:r w:rsidR="008A40EB">
        <w:t>”. A strict extension involves</w:t>
      </w:r>
      <w:r w:rsidR="006458C8">
        <w:t xml:space="preserve"> generating a new tree by</w:t>
      </w:r>
      <w:r w:rsidR="008A40EB">
        <w:t xml:space="preserve"> adding an inner node and a corresponding leaf to the tree, thereby creating </w:t>
      </w:r>
      <w:r w:rsidR="00536258">
        <w:t>a branch specifically designed to correctly classify the misclassified example.</w:t>
      </w:r>
      <w:r w:rsidR="003944C0">
        <w:t xml:space="preserve"> </w:t>
      </w:r>
      <w:r w:rsidR="00215E85">
        <w:t xml:space="preserve">These extensions are a complete set of all possible ways to extend the </w:t>
      </w:r>
      <w:r w:rsidR="007925A0">
        <w:t xml:space="preserve">current tree </w:t>
      </w:r>
      <w:r w:rsidR="00776F8A">
        <w:t xml:space="preserve">to </w:t>
      </w:r>
      <w:r w:rsidR="003944C0">
        <w:t>correctly classify the example.</w:t>
      </w:r>
    </w:p>
    <w:p w14:paraId="583E9E38" w14:textId="2F124023" w:rsidR="003944C0" w:rsidRDefault="003944C0" w:rsidP="00797208">
      <w:r>
        <w:t xml:space="preserve">For each of these generated extensions, the algorithm recursively evaluates whether this modified tree </w:t>
      </w:r>
      <w:r w:rsidR="009A6177">
        <w:t xml:space="preserve">is a model for </w:t>
      </w:r>
      <m:oMath>
        <m:r>
          <w:rPr>
            <w:rFonts w:ascii="Cambria Math" w:hAnsi="Cambria Math"/>
          </w:rPr>
          <m:t>C</m:t>
        </m:r>
      </m:oMath>
      <w:r w:rsidR="009A6177">
        <w:t xml:space="preserve">. If </w:t>
      </w:r>
      <w:r w:rsidR="00C26793">
        <w:t>not,</w:t>
      </w:r>
      <w:r w:rsidR="009A6177">
        <w:t xml:space="preserve"> it </w:t>
      </w:r>
      <w:r w:rsidR="00F25057">
        <w:t xml:space="preserve">uses another misclassified example to generate further extensions until it creates a tree that is a model for </w:t>
      </w:r>
      <m:oMath>
        <m:r>
          <w:rPr>
            <w:rFonts w:ascii="Cambria Math" w:hAnsi="Cambria Math"/>
          </w:rPr>
          <m:t>C</m:t>
        </m:r>
      </m:oMath>
      <w:r w:rsidR="00A40A4E">
        <w:t>, or exceeds the predetermined size limit.</w:t>
      </w:r>
    </w:p>
    <w:p w14:paraId="001EDD49" w14:textId="1FA5E27E" w:rsidR="00E133BD" w:rsidRPr="00797208" w:rsidRDefault="00E133BD" w:rsidP="00797208">
      <w:r>
        <w:t xml:space="preserve">Among all trees generated through the recursive </w:t>
      </w:r>
      <w:r w:rsidR="00421153">
        <w:t>process, the algorithm s</w:t>
      </w:r>
      <w:r w:rsidR="00482862">
        <w:t>e</w:t>
      </w:r>
      <w:r w:rsidR="00421153">
        <w:t>lects the smallest tree that successfully classifies all examples and return the optimal tree. If no tree can be constructed within the size limit</w:t>
      </w:r>
      <w:r w:rsidR="00482862">
        <w:t xml:space="preserve">, the algorithm returns </w:t>
      </w:r>
      <m:oMath>
        <m:r>
          <w:rPr>
            <w:rFonts w:ascii="Cambria Math" w:hAnsi="Cambria Math"/>
          </w:rPr>
          <m:t>nill</m:t>
        </m:r>
      </m:oMath>
      <w:r w:rsidR="00482862">
        <w:t>.</w:t>
      </w:r>
    </w:p>
    <w:p w14:paraId="5296BFB4" w14:textId="2C8E8E98" w:rsidR="00572F47" w:rsidRDefault="000652FC" w:rsidP="00A759C3">
      <w:pPr>
        <w:pStyle w:val="Heading4"/>
      </w:pPr>
      <w:bookmarkStart w:id="24" w:name="_Toc165925739"/>
      <w:r>
        <w:lastRenderedPageBreak/>
        <w:t>2.4.1.</w:t>
      </w:r>
      <w:r w:rsidR="00DF5383">
        <w:t>2</w:t>
      </w:r>
      <w:r>
        <w:t xml:space="preserve"> Pseudo Code</w:t>
      </w:r>
      <w:bookmarkEnd w:id="24"/>
    </w:p>
    <w:p w14:paraId="4798EAA3" w14:textId="4D0EDFA3" w:rsidR="005A5E49" w:rsidRDefault="00955A43" w:rsidP="00A060D8">
      <w:r>
        <w:rPr>
          <w:noProof/>
        </w:rPr>
        <mc:AlternateContent>
          <mc:Choice Requires="wps">
            <w:drawing>
              <wp:anchor distT="0" distB="0" distL="114300" distR="114300" simplePos="0" relativeHeight="251618304" behindDoc="0" locked="0" layoutInCell="1" allowOverlap="1" wp14:anchorId="77B0A23C" wp14:editId="16CA8CCE">
                <wp:simplePos x="0" y="0"/>
                <wp:positionH relativeFrom="column">
                  <wp:posOffset>-37465</wp:posOffset>
                </wp:positionH>
                <wp:positionV relativeFrom="page">
                  <wp:posOffset>3943985</wp:posOffset>
                </wp:positionV>
                <wp:extent cx="3418205" cy="685800"/>
                <wp:effectExtent l="0" t="0" r="10795" b="0"/>
                <wp:wrapSquare wrapText="bothSides"/>
                <wp:docPr id="1340689631" name="Text Box 1"/>
                <wp:cNvGraphicFramePr/>
                <a:graphic xmlns:a="http://schemas.openxmlformats.org/drawingml/2006/main">
                  <a:graphicData uri="http://schemas.microsoft.com/office/word/2010/wordprocessingShape">
                    <wps:wsp>
                      <wps:cNvSpPr txBox="1"/>
                      <wps:spPr>
                        <a:xfrm>
                          <a:off x="0" y="0"/>
                          <a:ext cx="3418205" cy="685800"/>
                        </a:xfrm>
                        <a:prstGeom prst="rect">
                          <a:avLst/>
                        </a:prstGeom>
                        <a:noFill/>
                        <a:ln>
                          <a:noFill/>
                        </a:ln>
                      </wps:spPr>
                      <wps:txbx>
                        <w:txbxContent>
                          <w:p w14:paraId="62BA892F" w14:textId="6B2C64CF" w:rsidR="00EE6F79" w:rsidRPr="00BC5DBB" w:rsidRDefault="000652FC" w:rsidP="00BD1EDB">
                            <w:pPr>
                              <w:pStyle w:val="Caption"/>
                              <w:rPr>
                                <w:b w:val="0"/>
                                <w:bCs w:val="0"/>
                                <w:i/>
                                <w:iCs/>
                                <w:sz w:val="20"/>
                                <w:szCs w:val="22"/>
                              </w:rPr>
                            </w:pPr>
                            <w:r w:rsidRPr="00BC5DBB">
                              <w:rPr>
                                <w:b w:val="0"/>
                                <w:bCs w:val="0"/>
                                <w:i/>
                                <w:iCs/>
                                <w:sz w:val="20"/>
                                <w:szCs w:val="22"/>
                              </w:rPr>
                              <w:t xml:space="preserve">Figure </w:t>
                            </w:r>
                            <w:r w:rsidRPr="00BC5DBB">
                              <w:rPr>
                                <w:b w:val="0"/>
                                <w:bCs w:val="0"/>
                                <w:i/>
                                <w:iCs/>
                                <w:sz w:val="20"/>
                                <w:szCs w:val="22"/>
                              </w:rPr>
                              <w:fldChar w:fldCharType="begin"/>
                            </w:r>
                            <w:r w:rsidRPr="00BC5DBB">
                              <w:rPr>
                                <w:b w:val="0"/>
                                <w:bCs w:val="0"/>
                                <w:i/>
                                <w:iCs/>
                                <w:sz w:val="20"/>
                                <w:szCs w:val="22"/>
                              </w:rPr>
                              <w:instrText xml:space="preserve"> SEQ Figure \* ARABIC </w:instrText>
                            </w:r>
                            <w:r w:rsidRPr="00BC5DBB">
                              <w:rPr>
                                <w:b w:val="0"/>
                                <w:bCs w:val="0"/>
                                <w:i/>
                                <w:iCs/>
                                <w:sz w:val="20"/>
                                <w:szCs w:val="22"/>
                              </w:rPr>
                              <w:fldChar w:fldCharType="separate"/>
                            </w:r>
                            <w:r w:rsidR="004E3301">
                              <w:rPr>
                                <w:b w:val="0"/>
                                <w:bCs w:val="0"/>
                                <w:i/>
                                <w:iCs/>
                                <w:noProof/>
                                <w:sz w:val="20"/>
                                <w:szCs w:val="22"/>
                              </w:rPr>
                              <w:t>2</w:t>
                            </w:r>
                            <w:r w:rsidRPr="00BC5DBB">
                              <w:rPr>
                                <w:b w:val="0"/>
                                <w:bCs w:val="0"/>
                                <w:i/>
                                <w:iCs/>
                                <w:sz w:val="20"/>
                                <w:szCs w:val="22"/>
                              </w:rPr>
                              <w:fldChar w:fldCharType="end"/>
                            </w:r>
                            <w:r w:rsidRPr="00BC5DBB">
                              <w:rPr>
                                <w:b w:val="0"/>
                                <w:bCs w:val="0"/>
                                <w:i/>
                                <w:iCs/>
                                <w:sz w:val="20"/>
                                <w:szCs w:val="22"/>
                              </w:rPr>
                              <w:t xml:space="preserve"> - Algorithm 1: Generic algorithm for finding a minimum extendable model of size at most s for any strongly extendable model type T</w:t>
                            </w:r>
                            <w:r w:rsidR="00E40955">
                              <w:rPr>
                                <w:b w:val="0"/>
                                <w:bCs w:val="0"/>
                                <w:i/>
                                <w:iCs/>
                                <w:sz w:val="20"/>
                                <w:szCs w:val="22"/>
                              </w:rPr>
                              <w:t xml:space="preserve"> (Ordinyak et al., 2024)</w:t>
                            </w:r>
                            <w:r w:rsidRPr="00BC5DBB">
                              <w:rPr>
                                <w:b w:val="0"/>
                                <w:bCs w:val="0"/>
                                <w:i/>
                                <w:iCs/>
                                <w:sz w:val="20"/>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B0A23C" id="_x0000_s1028" type="#_x0000_t202" style="position:absolute;margin-left:-2.95pt;margin-top:310.55pt;width:269.15pt;height:54pt;z-index:2516183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" filled="f" stroked="f">
                <v:textbox style="mso-fit-shape-to-text:t" inset="0,0,0,0">
                  <w:txbxContent>
                    <w:p w14:paraId="62BA892F" w14:textId="6B2C64CF" w:rsidR="00EE6F79" w:rsidRPr="00BC5DBB" w:rsidRDefault="000652FC" w:rsidP="00BD1EDB">
                      <w:pPr>
                        <w:pStyle w:val="Caption"/>
                        <w:rPr>
                          <w:b w:val="0"/>
                          <w:bCs w:val="0"/>
                          <w:i/>
                          <w:iCs/>
                          <w:sz w:val="20"/>
                          <w:szCs w:val="22"/>
                        </w:rPr>
                      </w:pPr>
                      <w:r w:rsidRPr="00BC5DBB">
                        <w:rPr>
                          <w:b w:val="0"/>
                          <w:bCs w:val="0"/>
                          <w:i/>
                          <w:iCs/>
                          <w:sz w:val="20"/>
                          <w:szCs w:val="22"/>
                        </w:rPr>
                        <w:t xml:space="preserve">Figure </w:t>
                      </w:r>
                      <w:r w:rsidRPr="00BC5DBB">
                        <w:rPr>
                          <w:b w:val="0"/>
                          <w:bCs w:val="0"/>
                          <w:i/>
                          <w:iCs/>
                          <w:sz w:val="20"/>
                          <w:szCs w:val="22"/>
                        </w:rPr>
                        <w:fldChar w:fldCharType="begin"/>
                      </w:r>
                      <w:r w:rsidRPr="00BC5DBB">
                        <w:rPr>
                          <w:b w:val="0"/>
                          <w:bCs w:val="0"/>
                          <w:i/>
                          <w:iCs/>
                          <w:sz w:val="20"/>
                          <w:szCs w:val="22"/>
                        </w:rPr>
                        <w:instrText xml:space="preserve"> SEQ Figure \* ARABIC </w:instrText>
                      </w:r>
                      <w:r w:rsidRPr="00BC5DBB">
                        <w:rPr>
                          <w:b w:val="0"/>
                          <w:bCs w:val="0"/>
                          <w:i/>
                          <w:iCs/>
                          <w:sz w:val="20"/>
                          <w:szCs w:val="22"/>
                        </w:rPr>
                        <w:fldChar w:fldCharType="separate"/>
                      </w:r>
                      <w:r w:rsidR="004E3301">
                        <w:rPr>
                          <w:b w:val="0"/>
                          <w:bCs w:val="0"/>
                          <w:i/>
                          <w:iCs/>
                          <w:noProof/>
                          <w:sz w:val="20"/>
                          <w:szCs w:val="22"/>
                        </w:rPr>
                        <w:t>2</w:t>
                      </w:r>
                      <w:r w:rsidRPr="00BC5DBB">
                        <w:rPr>
                          <w:b w:val="0"/>
                          <w:bCs w:val="0"/>
                          <w:i/>
                          <w:iCs/>
                          <w:sz w:val="20"/>
                          <w:szCs w:val="22"/>
                        </w:rPr>
                        <w:fldChar w:fldCharType="end"/>
                      </w:r>
                      <w:r w:rsidRPr="00BC5DBB">
                        <w:rPr>
                          <w:b w:val="0"/>
                          <w:bCs w:val="0"/>
                          <w:i/>
                          <w:iCs/>
                          <w:sz w:val="20"/>
                          <w:szCs w:val="22"/>
                        </w:rPr>
                        <w:t xml:space="preserve"> - Algorithm 1: Generic algorithm for finding a minimum extendable model of size at most s for any strongly extendable model type T</w:t>
                      </w:r>
                      <w:r w:rsidR="00E40955">
                        <w:rPr>
                          <w:b w:val="0"/>
                          <w:bCs w:val="0"/>
                          <w:i/>
                          <w:iCs/>
                          <w:sz w:val="20"/>
                          <w:szCs w:val="22"/>
                        </w:rPr>
                        <w:t xml:space="preserve"> (Ordinyak et al., 2024)</w:t>
                      </w:r>
                      <w:r w:rsidRPr="00BC5DBB">
                        <w:rPr>
                          <w:b w:val="0"/>
                          <w:bCs w:val="0"/>
                          <w:i/>
                          <w:iCs/>
                          <w:sz w:val="20"/>
                          <w:szCs w:val="22"/>
                        </w:rPr>
                        <w:t>.</w:t>
                      </w:r>
                    </w:p>
                  </w:txbxContent>
                </v:textbox>
                <w10:wrap type="square" anchory="page"/>
              </v:shape>
            </w:pict>
          </mc:Fallback>
        </mc:AlternateContent>
      </w:r>
      <w:r w:rsidRPr="009F3297">
        <w:rPr>
          <w:noProof/>
        </w:rPr>
        <w:drawing>
          <wp:anchor distT="0" distB="0" distL="114300" distR="114300" simplePos="0" relativeHeight="251555840" behindDoc="0" locked="0" layoutInCell="1" allowOverlap="1" wp14:anchorId="4F0D5B93" wp14:editId="2B5FA67D">
            <wp:simplePos x="0" y="0"/>
            <wp:positionH relativeFrom="column">
              <wp:posOffset>-63500</wp:posOffset>
            </wp:positionH>
            <wp:positionV relativeFrom="page">
              <wp:posOffset>1285875</wp:posOffset>
            </wp:positionV>
            <wp:extent cx="3498215" cy="2778125"/>
            <wp:effectExtent l="0" t="0" r="6985" b="3175"/>
            <wp:wrapSquare wrapText="bothSides"/>
            <wp:docPr id="120545266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52663" name="Picture 1" descr="A math equations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98215" cy="2778125"/>
                    </a:xfrm>
                    <a:prstGeom prst="rect">
                      <a:avLst/>
                    </a:prstGeom>
                  </pic:spPr>
                </pic:pic>
              </a:graphicData>
            </a:graphic>
            <wp14:sizeRelH relativeFrom="margin">
              <wp14:pctWidth>0</wp14:pctWidth>
            </wp14:sizeRelH>
            <wp14:sizeRelV relativeFrom="margin">
              <wp14:pctHeight>0</wp14:pctHeight>
            </wp14:sizeRelV>
          </wp:anchor>
        </w:drawing>
      </w:r>
      <w:r w:rsidR="00303424">
        <w:t xml:space="preserve">Figure 2 is a snippet from “A General Theoretical Framework for Learning Smallest Interpretable Models” (Ordinyak et al., 2024). </w:t>
      </w:r>
      <w:r w:rsidR="00741A45">
        <w:t>Which shows the pseudocode for Algorithm 1.</w:t>
      </w:r>
      <w:r w:rsidR="00303424">
        <w:t xml:space="preserve"> </w:t>
      </w:r>
      <w:r w:rsidR="00741A45">
        <w:t xml:space="preserve">This </w:t>
      </w:r>
      <w:r w:rsidR="003904C4">
        <w:t xml:space="preserve">is a </w:t>
      </w:r>
      <w:r w:rsidR="00F24254">
        <w:t>bounded depth</w:t>
      </w:r>
      <w:r w:rsidR="003904C4">
        <w:t xml:space="preserve"> </w:t>
      </w:r>
      <w:r w:rsidR="00B175C6">
        <w:t xml:space="preserve">branching algorithm, </w:t>
      </w:r>
      <w:r w:rsidR="003D2565">
        <w:t>an algorithm which works by successively branching on various decisions</w:t>
      </w:r>
      <w:r w:rsidR="003B294B">
        <w:t xml:space="preserve"> or possibilities at each node of a search tree. </w:t>
      </w:r>
      <w:r w:rsidR="00701D7B">
        <w:t>However,</w:t>
      </w:r>
      <w:r w:rsidR="003B294B">
        <w:t xml:space="preserve"> the algorithm will only explore branches down to a certain depth.</w:t>
      </w:r>
    </w:p>
    <w:p w14:paraId="5CD39C41" w14:textId="6FDA45E5" w:rsidR="00955A43" w:rsidRDefault="00955A43" w:rsidP="00A060D8">
      <w:r w:rsidRPr="004F16AD">
        <w:rPr>
          <w:noProof/>
        </w:rPr>
        <w:drawing>
          <wp:anchor distT="0" distB="0" distL="114300" distR="114300" simplePos="0" relativeHeight="251623424" behindDoc="0" locked="0" layoutInCell="1" allowOverlap="1" wp14:anchorId="73667C92" wp14:editId="73887DD2">
            <wp:simplePos x="0" y="0"/>
            <wp:positionH relativeFrom="column">
              <wp:posOffset>-3556635</wp:posOffset>
            </wp:positionH>
            <wp:positionV relativeFrom="page">
              <wp:posOffset>4646930</wp:posOffset>
            </wp:positionV>
            <wp:extent cx="3474085" cy="4163695"/>
            <wp:effectExtent l="0" t="0" r="0" b="8255"/>
            <wp:wrapSquare wrapText="bothSides"/>
            <wp:docPr id="646203024" name="Picture 1" descr="A black and white pag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3024" name="Picture 1" descr="A black and white page with text"/>
                    <pic:cNvPicPr/>
                  </pic:nvPicPr>
                  <pic:blipFill>
                    <a:blip r:embed="rId12">
                      <a:extLst>
                        <a:ext uri="{28A0092B-C50C-407E-A947-70E740481C1C}">
                          <a14:useLocalDpi xmlns:a14="http://schemas.microsoft.com/office/drawing/2010/main" val="0"/>
                        </a:ext>
                      </a:extLst>
                    </a:blip>
                    <a:stretch>
                      <a:fillRect/>
                    </a:stretch>
                  </pic:blipFill>
                  <pic:spPr>
                    <a:xfrm>
                      <a:off x="0" y="0"/>
                      <a:ext cx="3474085" cy="4163695"/>
                    </a:xfrm>
                    <a:prstGeom prst="rect">
                      <a:avLst/>
                    </a:prstGeom>
                  </pic:spPr>
                </pic:pic>
              </a:graphicData>
            </a:graphic>
            <wp14:sizeRelH relativeFrom="margin">
              <wp14:pctWidth>0</wp14:pctWidth>
            </wp14:sizeRelH>
            <wp14:sizeRelV relativeFrom="margin">
              <wp14:pctHeight>0</wp14:pctHeight>
            </wp14:sizeRelV>
          </wp:anchor>
        </w:drawing>
      </w:r>
    </w:p>
    <w:p w14:paraId="0788D83D" w14:textId="090A6BE8" w:rsidR="00741A45" w:rsidRDefault="00484EAD" w:rsidP="00A060D8">
      <w:r>
        <w:t>Figure 3 is a snippet from “A General Theoretical Framework for Learning Smallest Interpretable Models” (Ordinyak et al., 2024). Which shows the pseudocode for Algorithm 6.</w:t>
      </w:r>
      <w:r w:rsidR="00E21CDE">
        <w:t xml:space="preserve"> This algorithm</w:t>
      </w:r>
      <w:r w:rsidR="00555518">
        <w:t xml:space="preserve">’s objective is to take the decision tree passed in as a parameter and create extensions of the tree to make it </w:t>
      </w:r>
      <w:r w:rsidR="00413661">
        <w:t xml:space="preserve">a better model for </w:t>
      </w:r>
      <m:oMath>
        <m:r>
          <w:rPr>
            <w:rFonts w:ascii="Cambria Math" w:hAnsi="Cambria Math"/>
          </w:rPr>
          <m:t>C</m:t>
        </m:r>
      </m:oMath>
      <w:r w:rsidR="007705F5">
        <w:t>.</w:t>
      </w:r>
    </w:p>
    <w:p w14:paraId="27DC41B3" w14:textId="77777777" w:rsidR="004F16AD" w:rsidRDefault="004F16AD" w:rsidP="00A060D8"/>
    <w:p w14:paraId="47D149F1" w14:textId="77777777" w:rsidR="004F16AD" w:rsidRDefault="004F16AD" w:rsidP="00A060D8"/>
    <w:p w14:paraId="430E7B31" w14:textId="77777777" w:rsidR="004F16AD" w:rsidRDefault="004F16AD" w:rsidP="00A060D8"/>
    <w:p w14:paraId="1D98DC12" w14:textId="77777777" w:rsidR="004F16AD" w:rsidRDefault="004F16AD" w:rsidP="00A060D8"/>
    <w:p w14:paraId="0C3F6D24" w14:textId="77777777" w:rsidR="004F16AD" w:rsidRDefault="004F16AD" w:rsidP="00A060D8"/>
    <w:p w14:paraId="784AC64E" w14:textId="2306F269" w:rsidR="00413661" w:rsidRDefault="00413661" w:rsidP="004F16AD"/>
    <w:p w14:paraId="0B4FBB53" w14:textId="2400D5DA" w:rsidR="0092407F" w:rsidRDefault="0092407F" w:rsidP="004F16AD"/>
    <w:p w14:paraId="5D7C40DC" w14:textId="40602AAF" w:rsidR="00955A43" w:rsidRDefault="00955A43" w:rsidP="004F16AD">
      <w:r>
        <w:rPr>
          <w:noProof/>
        </w:rPr>
        <mc:AlternateContent>
          <mc:Choice Requires="wps">
            <w:drawing>
              <wp:anchor distT="0" distB="0" distL="114300" distR="114300" simplePos="0" relativeHeight="251628544" behindDoc="0" locked="0" layoutInCell="1" allowOverlap="1" wp14:anchorId="6CC0DA21" wp14:editId="564FC9F6">
                <wp:simplePos x="0" y="0"/>
                <wp:positionH relativeFrom="column">
                  <wp:posOffset>-3524250</wp:posOffset>
                </wp:positionH>
                <wp:positionV relativeFrom="page">
                  <wp:posOffset>8699500</wp:posOffset>
                </wp:positionV>
                <wp:extent cx="3439160" cy="533400"/>
                <wp:effectExtent l="0" t="0" r="8890" b="0"/>
                <wp:wrapSquare wrapText="bothSides"/>
                <wp:docPr id="9202641" name="Text Box 1"/>
                <wp:cNvGraphicFramePr/>
                <a:graphic xmlns:a="http://schemas.openxmlformats.org/drawingml/2006/main">
                  <a:graphicData uri="http://schemas.microsoft.com/office/word/2010/wordprocessingShape">
                    <wps:wsp>
                      <wps:cNvSpPr txBox="1"/>
                      <wps:spPr>
                        <a:xfrm>
                          <a:off x="0" y="0"/>
                          <a:ext cx="3439160" cy="533400"/>
                        </a:xfrm>
                        <a:prstGeom prst="rect">
                          <a:avLst/>
                        </a:prstGeom>
                        <a:noFill/>
                        <a:ln>
                          <a:noFill/>
                        </a:ln>
                      </wps:spPr>
                      <wps:txbx>
                        <w:txbxContent>
                          <w:p w14:paraId="57B4097D" w14:textId="77777777" w:rsidR="00CB0683" w:rsidRPr="00BC5DBB" w:rsidRDefault="000652FC" w:rsidP="00CB0683">
                            <w:pPr>
                              <w:pStyle w:val="Caption"/>
                              <w:rPr>
                                <w:b w:val="0"/>
                                <w:bCs w:val="0"/>
                                <w:i/>
                                <w:iCs/>
                                <w:sz w:val="20"/>
                                <w:szCs w:val="22"/>
                              </w:rPr>
                            </w:pPr>
                            <w:r w:rsidRPr="00BC5DBB">
                              <w:rPr>
                                <w:b w:val="0"/>
                                <w:bCs w:val="0"/>
                                <w:i/>
                                <w:iCs/>
                                <w:sz w:val="20"/>
                                <w:szCs w:val="22"/>
                              </w:rPr>
                              <w:t xml:space="preserve">Figure </w:t>
                            </w:r>
                            <w:r>
                              <w:rPr>
                                <w:b w:val="0"/>
                                <w:bCs w:val="0"/>
                                <w:i/>
                                <w:iCs/>
                                <w:sz w:val="20"/>
                                <w:szCs w:val="22"/>
                              </w:rPr>
                              <w:t>3</w:t>
                            </w:r>
                            <w:r w:rsidRPr="00BC5DBB">
                              <w:rPr>
                                <w:b w:val="0"/>
                                <w:bCs w:val="0"/>
                                <w:i/>
                                <w:iCs/>
                                <w:sz w:val="20"/>
                                <w:szCs w:val="22"/>
                              </w:rPr>
                              <w:t xml:space="preserve"> - Algorithm </w:t>
                            </w:r>
                            <w:r w:rsidR="00572F47">
                              <w:rPr>
                                <w:b w:val="0"/>
                                <w:bCs w:val="0"/>
                                <w:i/>
                                <w:iCs/>
                                <w:sz w:val="20"/>
                                <w:szCs w:val="22"/>
                              </w:rPr>
                              <w:t>6</w:t>
                            </w:r>
                            <w:r w:rsidR="00572F47" w:rsidRPr="00BC5DBB">
                              <w:rPr>
                                <w:b w:val="0"/>
                                <w:bCs w:val="0"/>
                                <w:i/>
                                <w:iCs/>
                                <w:sz w:val="20"/>
                                <w:szCs w:val="22"/>
                              </w:rPr>
                              <w:t>:</w:t>
                            </w:r>
                            <w:r w:rsidR="00572F47">
                              <w:rPr>
                                <w:b w:val="0"/>
                                <w:bCs w:val="0"/>
                                <w:i/>
                                <w:iCs/>
                                <w:sz w:val="20"/>
                                <w:szCs w:val="22"/>
                              </w:rPr>
                              <w:t xml:space="preserve"> Algorithm for finding a full set of extensions for decision trees</w:t>
                            </w:r>
                            <w:r>
                              <w:rPr>
                                <w:b w:val="0"/>
                                <w:bCs w:val="0"/>
                                <w:i/>
                                <w:iCs/>
                                <w:sz w:val="20"/>
                                <w:szCs w:val="22"/>
                              </w:rPr>
                              <w:t xml:space="preserve"> (Ordinyak et al., 2024)</w:t>
                            </w:r>
                            <w:r w:rsidRPr="00BC5DBB">
                              <w:rPr>
                                <w:b w:val="0"/>
                                <w:bCs w:val="0"/>
                                <w:i/>
                                <w:iCs/>
                                <w:sz w:val="20"/>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0DA21" id="_x0000_s1029" type="#_x0000_t202" style="position:absolute;margin-left:-277.5pt;margin-top:685pt;width:270.8pt;height:42pt;z-index:2516285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" filled="f" stroked="f">
                <v:textbox style="mso-fit-shape-to-text:t" inset="0,0,0,0">
                  <w:txbxContent>
                    <w:p w14:paraId="57B4097D" w14:textId="77777777" w:rsidR="00CB0683" w:rsidRPr="00BC5DBB" w:rsidRDefault="000652FC" w:rsidP="00CB0683">
                      <w:pPr>
                        <w:pStyle w:val="Caption"/>
                        <w:rPr>
                          <w:b w:val="0"/>
                          <w:bCs w:val="0"/>
                          <w:i/>
                          <w:iCs/>
                          <w:sz w:val="20"/>
                          <w:szCs w:val="22"/>
                        </w:rPr>
                      </w:pPr>
                      <w:r w:rsidRPr="00BC5DBB">
                        <w:rPr>
                          <w:b w:val="0"/>
                          <w:bCs w:val="0"/>
                          <w:i/>
                          <w:iCs/>
                          <w:sz w:val="20"/>
                          <w:szCs w:val="22"/>
                        </w:rPr>
                        <w:t xml:space="preserve">Figure </w:t>
                      </w:r>
                      <w:r>
                        <w:rPr>
                          <w:b w:val="0"/>
                          <w:bCs w:val="0"/>
                          <w:i/>
                          <w:iCs/>
                          <w:sz w:val="20"/>
                          <w:szCs w:val="22"/>
                        </w:rPr>
                        <w:t>3</w:t>
                      </w:r>
                      <w:r w:rsidRPr="00BC5DBB">
                        <w:rPr>
                          <w:b w:val="0"/>
                          <w:bCs w:val="0"/>
                          <w:i/>
                          <w:iCs/>
                          <w:sz w:val="20"/>
                          <w:szCs w:val="22"/>
                        </w:rPr>
                        <w:t xml:space="preserve"> - Algorithm </w:t>
                      </w:r>
                      <w:r w:rsidR="00572F47">
                        <w:rPr>
                          <w:b w:val="0"/>
                          <w:bCs w:val="0"/>
                          <w:i/>
                          <w:iCs/>
                          <w:sz w:val="20"/>
                          <w:szCs w:val="22"/>
                        </w:rPr>
                        <w:t>6</w:t>
                      </w:r>
                      <w:r w:rsidR="00572F47" w:rsidRPr="00BC5DBB">
                        <w:rPr>
                          <w:b w:val="0"/>
                          <w:bCs w:val="0"/>
                          <w:i/>
                          <w:iCs/>
                          <w:sz w:val="20"/>
                          <w:szCs w:val="22"/>
                        </w:rPr>
                        <w:t>:</w:t>
                      </w:r>
                      <w:r w:rsidR="00572F47">
                        <w:rPr>
                          <w:b w:val="0"/>
                          <w:bCs w:val="0"/>
                          <w:i/>
                          <w:iCs/>
                          <w:sz w:val="20"/>
                          <w:szCs w:val="22"/>
                        </w:rPr>
                        <w:t xml:space="preserve"> Algorithm for finding a full set of extensions for decision trees</w:t>
                      </w:r>
                      <w:r>
                        <w:rPr>
                          <w:b w:val="0"/>
                          <w:bCs w:val="0"/>
                          <w:i/>
                          <w:iCs/>
                          <w:sz w:val="20"/>
                          <w:szCs w:val="22"/>
                        </w:rPr>
                        <w:t xml:space="preserve"> (Ordinyak et al., 2024)</w:t>
                      </w:r>
                      <w:r w:rsidRPr="00BC5DBB">
                        <w:rPr>
                          <w:b w:val="0"/>
                          <w:bCs w:val="0"/>
                          <w:i/>
                          <w:iCs/>
                          <w:sz w:val="20"/>
                          <w:szCs w:val="22"/>
                        </w:rPr>
                        <w:t>.</w:t>
                      </w:r>
                    </w:p>
                  </w:txbxContent>
                </v:textbox>
                <w10:wrap type="square" anchory="page"/>
              </v:shape>
            </w:pict>
          </mc:Fallback>
        </mc:AlternateContent>
      </w:r>
    </w:p>
    <w:p w14:paraId="2A3E7088" w14:textId="7F128834" w:rsidR="00955A43" w:rsidRDefault="00955A43" w:rsidP="004F16AD"/>
    <w:p w14:paraId="67A6A26F" w14:textId="654FC5B2" w:rsidR="004F16AD" w:rsidRPr="004F16AD" w:rsidRDefault="004F16AD" w:rsidP="004F16AD"/>
    <w:p w14:paraId="7EB25F27" w14:textId="40DF9AB2" w:rsidR="00EF4DC8" w:rsidRDefault="000652FC" w:rsidP="00FF7CB0">
      <w:pPr>
        <w:pStyle w:val="Heading4"/>
      </w:pPr>
      <w:bookmarkStart w:id="25" w:name="_Toc165925740"/>
      <w:r>
        <w:lastRenderedPageBreak/>
        <w:t>2.4.1.</w:t>
      </w:r>
      <w:r w:rsidR="00FF7CB0">
        <w:t>3</w:t>
      </w:r>
      <w:r>
        <w:t xml:space="preserve"> </w:t>
      </w:r>
      <w:r w:rsidRPr="00EF4DC8">
        <w:t>Explanation of Pseudo Code</w:t>
      </w:r>
      <w:bookmarkEnd w:id="25"/>
    </w:p>
    <w:p w14:paraId="45CED8E1" w14:textId="77777777" w:rsidR="00A96A10" w:rsidRDefault="000652FC" w:rsidP="00A060D8">
      <w:r>
        <w:t>Th</w:t>
      </w:r>
      <w:r w:rsidR="00DA20DC">
        <w:t>e function FindOptModelStr(</w:t>
      </w:r>
      <m:oMath>
        <m:r>
          <w:rPr>
            <w:rFonts w:ascii="Cambria Math" w:hAnsi="Cambria Math"/>
          </w:rPr>
          <m:t>C, s</m:t>
        </m:r>
      </m:oMath>
      <w:r w:rsidR="00DA20DC">
        <w:t xml:space="preserve">) </w:t>
      </w:r>
      <w:r w:rsidR="00F1007E">
        <w:t xml:space="preserve">is the initial function which will be called. </w:t>
      </w:r>
      <w:r w:rsidR="00F45225">
        <w:t>The parameter</w:t>
      </w:r>
      <m:oMath>
        <m:r>
          <w:rPr>
            <w:rFonts w:ascii="Cambria Math" w:hAnsi="Cambria Math"/>
          </w:rPr>
          <m:t xml:space="preserve"> C</m:t>
        </m:r>
      </m:oMath>
      <w:r w:rsidR="00F45225">
        <w:t xml:space="preserve"> is the binary classification instance we are building a decision tree to represent, and </w:t>
      </w:r>
      <m:oMath>
        <m:r>
          <w:rPr>
            <w:rFonts w:ascii="Cambria Math" w:hAnsi="Cambria Math"/>
          </w:rPr>
          <m:t xml:space="preserve">s </m:t>
        </m:r>
      </m:oMath>
      <w:r w:rsidR="00701D7B">
        <w:t>is the maximum size of the decision tree, in the context of the report this is defined as the number of nodes in the tree.</w:t>
      </w:r>
      <w:r w:rsidR="00CD2388">
        <w:t xml:space="preserve"> When this function is called, it calls the function FindOptExtStr(</w:t>
      </w:r>
      <m:oMath>
        <m:r>
          <w:rPr>
            <w:rFonts w:ascii="Cambria Math" w:hAnsi="Cambria Math"/>
          </w:rPr>
          <m:t>C, S, (M, A))</m:t>
        </m:r>
      </m:oMath>
      <w:r w:rsidR="00E84DEF">
        <w:t xml:space="preserve"> with an empty annotated </w:t>
      </w:r>
      <w:r w:rsidR="00E14F05">
        <w:t>tree</w:t>
      </w:r>
      <w:r w:rsidR="00E84DEF">
        <w:t xml:space="preserve"> (</w:t>
      </w:r>
      <m:oMath>
        <m:r>
          <w:rPr>
            <w:rFonts w:ascii="Cambria Math" w:hAnsi="Cambria Math"/>
          </w:rPr>
          <m:t>nill</m:t>
        </m:r>
      </m:oMath>
      <w:r w:rsidR="00E84DEF">
        <w:t>)</w:t>
      </w:r>
      <w:r w:rsidR="00FF04F3">
        <w:t>.</w:t>
      </w:r>
    </w:p>
    <w:p w14:paraId="2B63127F" w14:textId="77777777" w:rsidR="00B838FF" w:rsidRPr="00A53517" w:rsidRDefault="000652FC" w:rsidP="00A060D8">
      <w:pPr>
        <w:rPr>
          <w:rFonts w:cs="Times New Roman"/>
        </w:rPr>
      </w:pPr>
      <w:r>
        <w:t>The function FindOptExtStr(</w:t>
      </w:r>
      <m:oMath>
        <m:r>
          <w:rPr>
            <w:rFonts w:ascii="Cambria Math" w:hAnsi="Cambria Math"/>
          </w:rPr>
          <m:t>C, S, (M, A))</m:t>
        </m:r>
      </m:oMath>
      <w:r>
        <w:t xml:space="preserve"> </w:t>
      </w:r>
      <w:r w:rsidR="00B83711">
        <w:t xml:space="preserve">outputs a minimum model </w:t>
      </w:r>
      <m:oMath>
        <m:r>
          <w:rPr>
            <w:rFonts w:ascii="Cambria Math" w:hAnsi="Cambria Math"/>
          </w:rPr>
          <m:t>M’</m:t>
        </m:r>
      </m:oMath>
      <w:r w:rsidR="00B83711">
        <w:t xml:space="preserve"> for C of size </w:t>
      </w:r>
      <w:r w:rsidR="00ED64CB">
        <w:t xml:space="preserve">at most </w:t>
      </w:r>
      <m:oMath>
        <m:r>
          <w:rPr>
            <w:rFonts w:ascii="Cambria Math" w:hAnsi="Cambria Math"/>
          </w:rPr>
          <m:t>s</m:t>
        </m:r>
      </m:oMath>
      <w:r w:rsidR="00ED64CB">
        <w:t xml:space="preserve"> </w:t>
      </w:r>
      <w:r w:rsidR="00352C76">
        <w:t xml:space="preserve">that extends </w:t>
      </w:r>
      <m:oMath>
        <m:d>
          <m:dPr>
            <m:ctrlPr>
              <w:rPr>
                <w:rFonts w:ascii="Cambria Math" w:hAnsi="Cambria Math"/>
                <w:i/>
              </w:rPr>
            </m:ctrlPr>
          </m:dPr>
          <m:e>
            <m:r>
              <w:rPr>
                <w:rFonts w:ascii="Cambria Math" w:hAnsi="Cambria Math"/>
              </w:rPr>
              <m:t>M, A</m:t>
            </m:r>
          </m:e>
        </m:d>
      </m:oMath>
      <w:r w:rsidR="00DF7128">
        <w:t xml:space="preserve"> (</w:t>
      </w:r>
      <w:r w:rsidR="00F37641">
        <w:t xml:space="preserve">if this doesn’t exist it will output </w:t>
      </w:r>
      <m:oMath>
        <m:r>
          <w:rPr>
            <w:rFonts w:ascii="Cambria Math" w:hAnsi="Cambria Math"/>
          </w:rPr>
          <m:t>nil</m:t>
        </m:r>
      </m:oMath>
      <w:r w:rsidR="007E4D54">
        <w:t>)</w:t>
      </w:r>
      <w:r w:rsidR="00540C7D">
        <w:t xml:space="preserve"> given a binary classification instance </w:t>
      </w:r>
      <m:oMath>
        <m:r>
          <w:rPr>
            <w:rFonts w:ascii="Cambria Math" w:hAnsi="Cambria Math"/>
          </w:rPr>
          <m:t>C</m:t>
        </m:r>
      </m:oMath>
      <w:r w:rsidR="00540C7D">
        <w:t xml:space="preserve">, an integer </w:t>
      </w:r>
      <m:oMath>
        <m:r>
          <w:rPr>
            <w:rFonts w:ascii="Cambria Math" w:hAnsi="Cambria Math"/>
          </w:rPr>
          <m:t>s</m:t>
        </m:r>
      </m:oMath>
      <w:r w:rsidR="00853E8C">
        <w:t>, and an annotated</w:t>
      </w:r>
      <w:r w:rsidR="00E14F05">
        <w:t xml:space="preserve"> tree</w:t>
      </w:r>
      <w:r w:rsidR="00853E8C">
        <w:t xml:space="preserve"> </w:t>
      </w:r>
      <m:oMath>
        <m:d>
          <m:dPr>
            <m:ctrlPr>
              <w:rPr>
                <w:rFonts w:ascii="Cambria Math" w:hAnsi="Cambria Math"/>
                <w:i/>
              </w:rPr>
            </m:ctrlPr>
          </m:dPr>
          <m:e>
            <m:r>
              <w:rPr>
                <w:rFonts w:ascii="Cambria Math" w:hAnsi="Cambria Math"/>
              </w:rPr>
              <m:t>M, A</m:t>
            </m:r>
          </m:e>
        </m:d>
      </m:oMath>
      <w:r w:rsidR="00853E8C">
        <w:t>.</w:t>
      </w:r>
      <w:r w:rsidR="00974AA3">
        <w:t xml:space="preserve"> </w:t>
      </w:r>
      <w:r w:rsidR="008C6C02">
        <w:t xml:space="preserve">The </w:t>
      </w:r>
      <w:r w:rsidR="00EC49C4">
        <w:t>function</w:t>
      </w:r>
      <w:r w:rsidR="002A6AD3">
        <w:t xml:space="preserve"> works</w:t>
      </w:r>
      <w:r w:rsidR="008C6C02">
        <w:t xml:space="preserve"> as follows</w:t>
      </w:r>
      <w:r w:rsidR="00D52AF5">
        <w:t>:</w:t>
      </w:r>
      <w:r w:rsidR="002A6AD3">
        <w:t xml:space="preserve"> f</w:t>
      </w:r>
      <w:r w:rsidR="008C6C02" w:rsidRPr="002A6AD3">
        <w:rPr>
          <w:rFonts w:cs="Times New Roman"/>
        </w:rPr>
        <w:t>irst, it checks i</w:t>
      </w:r>
      <w:r w:rsidR="008D3278" w:rsidRPr="002A6AD3">
        <w:rPr>
          <w:rFonts w:cs="Times New Roman"/>
        </w:rPr>
        <w:t xml:space="preserve">f </w:t>
      </w:r>
      <m:oMath>
        <m:r>
          <w:rPr>
            <w:rFonts w:ascii="Cambria Math" w:hAnsi="Cambria Math" w:cs="Times New Roman"/>
          </w:rPr>
          <m:t>M</m:t>
        </m:r>
      </m:oMath>
      <w:r w:rsidR="00F429FC">
        <w:rPr>
          <w:rFonts w:cs="Times New Roman"/>
        </w:rPr>
        <w:t xml:space="preserve"> is a model for </w:t>
      </w:r>
      <m:oMath>
        <m:r>
          <w:rPr>
            <w:rFonts w:ascii="Cambria Math" w:hAnsi="Cambria Math" w:cs="Times New Roman"/>
          </w:rPr>
          <m:t>C</m:t>
        </m:r>
      </m:oMath>
      <w:r w:rsidR="00F429FC">
        <w:rPr>
          <w:rFonts w:cs="Times New Roman"/>
        </w:rPr>
        <w:t xml:space="preserve">, meaning </w:t>
      </w:r>
      <w:r w:rsidR="008D3278" w:rsidRPr="002A6AD3">
        <w:rPr>
          <w:rFonts w:cs="Times New Roman"/>
        </w:rPr>
        <w:t xml:space="preserve">the model </w:t>
      </w:r>
      <m:oMath>
        <m:r>
          <w:rPr>
            <w:rFonts w:ascii="Cambria Math" w:hAnsi="Cambria Math" w:cs="Times New Roman"/>
          </w:rPr>
          <m:t>M</m:t>
        </m:r>
      </m:oMath>
      <w:r w:rsidR="008D3278" w:rsidRPr="002A6AD3">
        <w:rPr>
          <w:rFonts w:eastAsiaTheme="minorEastAsia" w:cs="Times New Roman"/>
        </w:rPr>
        <w:t xml:space="preserve"> correct</w:t>
      </w:r>
      <w:r w:rsidR="00FF6E67">
        <w:rPr>
          <w:rFonts w:eastAsiaTheme="minorEastAsia" w:cs="Times New Roman"/>
        </w:rPr>
        <w:t>ly</w:t>
      </w:r>
      <w:r w:rsidR="008D3278" w:rsidRPr="002A6AD3">
        <w:rPr>
          <w:rFonts w:eastAsiaTheme="minorEastAsia" w:cs="Times New Roman"/>
        </w:rPr>
        <w:t xml:space="preserve"> classifies all examples in </w:t>
      </w:r>
      <m:oMath>
        <m:r>
          <w:rPr>
            <w:rFonts w:ascii="Cambria Math" w:eastAsiaTheme="minorEastAsia" w:hAnsi="Cambria Math" w:cs="Times New Roman"/>
          </w:rPr>
          <m:t>C</m:t>
        </m:r>
      </m:oMath>
      <w:r w:rsidR="00C37600" w:rsidRPr="002A6AD3">
        <w:rPr>
          <w:rFonts w:eastAsiaTheme="minorEastAsia" w:cs="Times New Roman"/>
        </w:rPr>
        <w:t>.</w:t>
      </w:r>
      <w:r w:rsidR="000C5BB3" w:rsidRPr="002A6AD3">
        <w:rPr>
          <w:rFonts w:eastAsiaTheme="minorEastAsia" w:cs="Times New Roman"/>
        </w:rPr>
        <w:t xml:space="preserve"> If it does the algorithm return</w:t>
      </w:r>
      <w:r w:rsidR="00E14F05" w:rsidRPr="002A6AD3">
        <w:rPr>
          <w:rFonts w:eastAsiaTheme="minorEastAsia" w:cs="Times New Roman"/>
        </w:rPr>
        <w:t>s</w:t>
      </w:r>
      <w:r w:rsidR="000C5BB3" w:rsidRPr="002A6AD3">
        <w:rPr>
          <w:rFonts w:eastAsiaTheme="minorEastAsia" w:cs="Times New Roman"/>
        </w:rPr>
        <w:t xml:space="preserve"> </w:t>
      </w:r>
      <m:oMath>
        <m:r>
          <w:rPr>
            <w:rFonts w:ascii="Cambria Math" w:eastAsiaTheme="minorEastAsia" w:hAnsi="Cambria Math" w:cs="Times New Roman"/>
          </w:rPr>
          <m:t>M</m:t>
        </m:r>
      </m:oMath>
      <w:r w:rsidR="000075F1" w:rsidRPr="002A6AD3">
        <w:rPr>
          <w:rFonts w:eastAsiaTheme="minorEastAsia" w:cs="Times New Roman"/>
        </w:rPr>
        <w:t>, else the</w:t>
      </w:r>
      <w:r w:rsidR="000075F1" w:rsidRPr="002A6AD3">
        <w:rPr>
          <w:rFonts w:cs="Times New Roman"/>
        </w:rPr>
        <w:t xml:space="preserve"> </w:t>
      </w:r>
      <w:r w:rsidR="002B1B59">
        <w:rPr>
          <w:rFonts w:cs="Times New Roman"/>
        </w:rPr>
        <w:t>function</w:t>
      </w:r>
      <w:r w:rsidR="002A6AD3">
        <w:rPr>
          <w:rFonts w:cs="Times New Roman"/>
        </w:rPr>
        <w:t xml:space="preserve"> proceeds to</w:t>
      </w:r>
      <w:r w:rsidR="000075F1" w:rsidRPr="002A6AD3">
        <w:rPr>
          <w:rFonts w:cs="Times New Roman"/>
        </w:rPr>
        <w:t xml:space="preserve"> check</w:t>
      </w:r>
      <w:r w:rsidR="002A6AD3">
        <w:rPr>
          <w:rFonts w:cs="Times New Roman"/>
        </w:rPr>
        <w:t xml:space="preserve"> if the size of the tree is </w:t>
      </w:r>
      <w:r w:rsidR="00F20080">
        <w:rPr>
          <w:rFonts w:cs="Times New Roman"/>
        </w:rPr>
        <w:t xml:space="preserve">equal to or larger than </w:t>
      </w:r>
      <m:oMath>
        <m:r>
          <w:rPr>
            <w:rFonts w:ascii="Cambria Math" w:hAnsi="Cambria Math" w:cs="Times New Roman"/>
          </w:rPr>
          <m:t>s</m:t>
        </m:r>
      </m:oMath>
      <w:r w:rsidR="0024773B">
        <w:rPr>
          <w:rFonts w:cs="Times New Roman"/>
        </w:rPr>
        <w:t xml:space="preserve"> and</w:t>
      </w:r>
      <w:r w:rsidR="002B1B59">
        <w:rPr>
          <w:rFonts w:cs="Times New Roman"/>
        </w:rPr>
        <w:t xml:space="preserve"> </w:t>
      </w:r>
      <w:r w:rsidR="00266A77">
        <w:rPr>
          <w:rFonts w:cs="Times New Roman"/>
        </w:rPr>
        <w:t xml:space="preserve">returns </w:t>
      </w:r>
      <m:oMath>
        <m:r>
          <w:rPr>
            <w:rFonts w:ascii="Cambria Math" w:hAnsi="Cambria Math" w:cs="Times New Roman"/>
          </w:rPr>
          <m:t>nil</m:t>
        </m:r>
      </m:oMath>
      <w:r w:rsidR="00484ED1">
        <w:rPr>
          <w:rFonts w:cs="Times New Roman"/>
        </w:rPr>
        <w:t>,</w:t>
      </w:r>
      <w:r w:rsidR="0024773B">
        <w:rPr>
          <w:rFonts w:cs="Times New Roman"/>
        </w:rPr>
        <w:t xml:space="preserve"> if this is true.</w:t>
      </w:r>
      <w:r w:rsidR="00484ED1">
        <w:rPr>
          <w:rFonts w:cs="Times New Roman"/>
        </w:rPr>
        <w:t xml:space="preserve"> </w:t>
      </w:r>
      <w:r w:rsidR="0024773B">
        <w:rPr>
          <w:rFonts w:cs="Times New Roman"/>
        </w:rPr>
        <w:t>E</w:t>
      </w:r>
      <w:r w:rsidR="00484ED1">
        <w:rPr>
          <w:rFonts w:cs="Times New Roman"/>
        </w:rPr>
        <w:t xml:space="preserve">lse the algorithm proceeds. </w:t>
      </w:r>
      <w:r w:rsidR="002B1B59">
        <w:rPr>
          <w:rFonts w:cs="Times New Roman"/>
        </w:rPr>
        <w:t xml:space="preserve">Next, the algorithm </w:t>
      </w:r>
      <w:r w:rsidR="001D0D01">
        <w:rPr>
          <w:rFonts w:cs="Times New Roman"/>
        </w:rPr>
        <w:t xml:space="preserve">defines </w:t>
      </w:r>
      <m:oMath>
        <m:r>
          <w:rPr>
            <w:rFonts w:ascii="Cambria Math" w:hAnsi="Cambria Math" w:cs="Times New Roman"/>
          </w:rPr>
          <m:t>e</m:t>
        </m:r>
      </m:oMath>
      <w:r w:rsidR="001D0D01">
        <w:rPr>
          <w:rFonts w:cs="Times New Roman"/>
        </w:rPr>
        <w:t xml:space="preserve"> as any </w:t>
      </w:r>
      <w:r w:rsidR="006C2FD7">
        <w:rPr>
          <w:rFonts w:cs="Times New Roman"/>
        </w:rPr>
        <w:t xml:space="preserve">example from </w:t>
      </w:r>
      <m:oMath>
        <m:r>
          <w:rPr>
            <w:rFonts w:ascii="Cambria Math" w:hAnsi="Cambria Math" w:cs="Times New Roman"/>
          </w:rPr>
          <m:t>C</m:t>
        </m:r>
      </m:oMath>
      <w:r w:rsidR="001D0D01">
        <w:rPr>
          <w:rFonts w:cs="Times New Roman"/>
        </w:rPr>
        <w:t xml:space="preserve"> </w:t>
      </w:r>
      <w:r w:rsidR="006C2FD7">
        <w:rPr>
          <w:rFonts w:cs="Times New Roman"/>
        </w:rPr>
        <w:t xml:space="preserve">which is </w:t>
      </w:r>
      <w:r w:rsidR="001D0D01">
        <w:rPr>
          <w:rFonts w:cs="Times New Roman"/>
        </w:rPr>
        <w:t xml:space="preserve">not </w:t>
      </w:r>
      <w:r w:rsidR="006C2FD7">
        <w:rPr>
          <w:rFonts w:cs="Times New Roman"/>
        </w:rPr>
        <w:t>correctly classified by M</w:t>
      </w:r>
      <w:r w:rsidR="004A1B9B">
        <w:rPr>
          <w:rFonts w:cs="Times New Roman"/>
        </w:rPr>
        <w:t xml:space="preserve"> and calls </w:t>
      </w:r>
      <w:r w:rsidR="00225FFA">
        <w:rPr>
          <w:rFonts w:cs="Times New Roman"/>
        </w:rPr>
        <w:t>FindStrictExtStr(</w:t>
      </w:r>
      <m:oMath>
        <m:r>
          <w:rPr>
            <w:rFonts w:ascii="Cambria Math" w:hAnsi="Cambria Math" w:cs="Times New Roman"/>
          </w:rPr>
          <m:t xml:space="preserve">C, </m:t>
        </m:r>
        <m:d>
          <m:dPr>
            <m:ctrlPr>
              <w:rPr>
                <w:rFonts w:ascii="Cambria Math" w:hAnsi="Cambria Math" w:cs="Times New Roman"/>
                <w:i/>
              </w:rPr>
            </m:ctrlPr>
          </m:dPr>
          <m:e>
            <m:r>
              <w:rPr>
                <w:rFonts w:ascii="Cambria Math" w:hAnsi="Cambria Math" w:cs="Times New Roman"/>
              </w:rPr>
              <m:t>M, A</m:t>
            </m:r>
          </m:e>
        </m:d>
        <m:r>
          <w:rPr>
            <w:rFonts w:ascii="Cambria Math" w:hAnsi="Cambria Math" w:cs="Times New Roman"/>
          </w:rPr>
          <m:t>, e</m:t>
        </m:r>
      </m:oMath>
      <w:r w:rsidR="00604505">
        <w:rPr>
          <w:rFonts w:cs="Times New Roman"/>
        </w:rPr>
        <w:t xml:space="preserve">) </w:t>
      </w:r>
      <w:r w:rsidR="00856738">
        <w:rPr>
          <w:rFonts w:cs="Times New Roman"/>
        </w:rPr>
        <w:t xml:space="preserve">which returns a set </w:t>
      </w:r>
      <m:oMath>
        <m:r>
          <w:rPr>
            <w:rFonts w:ascii="Cambria Math" w:hAnsi="Cambria Math" w:cs="Times New Roman"/>
          </w:rPr>
          <m:t>ξ</m:t>
        </m:r>
      </m:oMath>
      <w:r w:rsidR="00856738">
        <w:rPr>
          <w:rFonts w:cs="Times New Roman"/>
        </w:rPr>
        <w:t xml:space="preserve"> </w:t>
      </w:r>
      <w:r w:rsidR="008A75CC">
        <w:rPr>
          <w:rFonts w:cs="Times New Roman"/>
        </w:rPr>
        <w:t xml:space="preserve">of strict extensions for </w:t>
      </w:r>
      <m:oMath>
        <m:d>
          <m:dPr>
            <m:ctrlPr>
              <w:rPr>
                <w:rFonts w:ascii="Cambria Math" w:hAnsi="Cambria Math" w:cs="Times New Roman"/>
                <w:i/>
              </w:rPr>
            </m:ctrlPr>
          </m:dPr>
          <m:e>
            <m:r>
              <w:rPr>
                <w:rFonts w:ascii="Cambria Math" w:hAnsi="Cambria Math" w:cs="Times New Roman"/>
              </w:rPr>
              <m:t>M, A</m:t>
            </m:r>
          </m:e>
        </m:d>
      </m:oMath>
      <w:r w:rsidR="008A75CC">
        <w:rPr>
          <w:rFonts w:cs="Times New Roman"/>
        </w:rPr>
        <w:t xml:space="preserve"> </w:t>
      </w:r>
      <w:r w:rsidR="00965935">
        <w:rPr>
          <w:rFonts w:cs="Times New Roman"/>
        </w:rPr>
        <w:t>for</w:t>
      </w:r>
      <w:r w:rsidR="008A75CC">
        <w:rPr>
          <w:rFonts w:cs="Times New Roman"/>
        </w:rPr>
        <w:t xml:space="preserve"> </w:t>
      </w:r>
      <m:oMath>
        <m:r>
          <w:rPr>
            <w:rFonts w:ascii="Cambria Math" w:hAnsi="Cambria Math" w:cs="Times New Roman"/>
          </w:rPr>
          <m:t>e</m:t>
        </m:r>
      </m:oMath>
      <w:r w:rsidR="007F777D">
        <w:rPr>
          <w:rFonts w:cs="Times New Roman"/>
        </w:rPr>
        <w:t xml:space="preserve"> – which is defined as an example that is incorrectly classified by the current model</w:t>
      </w:r>
      <w:r w:rsidR="008A75CC">
        <w:rPr>
          <w:rFonts w:cs="Times New Roman"/>
        </w:rPr>
        <w:t>.</w:t>
      </w:r>
      <w:r w:rsidR="009E7EB4" w:rsidRPr="009E7EB4">
        <w:t xml:space="preserve"> </w:t>
      </w:r>
      <w:r w:rsidR="009E7EB4">
        <w:t>In terms of this project, a strict extension is defined as</w:t>
      </w:r>
      <w:r w:rsidR="004E46FB">
        <w:t xml:space="preserve"> a new tree</w:t>
      </w:r>
      <w:r w:rsidR="004D3B8E">
        <w:t xml:space="preserve"> which</w:t>
      </w:r>
      <w:r w:rsidR="00CA38CF">
        <w:t xml:space="preserve"> add</w:t>
      </w:r>
      <w:r w:rsidR="004D3B8E">
        <w:t>s</w:t>
      </w:r>
      <w:r w:rsidR="00E92BA4">
        <w:t xml:space="preserve"> two nodes (</w:t>
      </w:r>
      <w:r w:rsidR="00946AF8">
        <w:t>internal and leaf) and</w:t>
      </w:r>
      <w:r w:rsidR="00CA38CF">
        <w:t xml:space="preserve"> a single branch to </w:t>
      </w:r>
      <w:r w:rsidR="004D3B8E">
        <w:t xml:space="preserve">the old </w:t>
      </w:r>
      <w:r w:rsidR="009E0691">
        <w:t xml:space="preserve">tree so that it correctly classifies </w:t>
      </w:r>
      <m:oMath>
        <m:r>
          <w:rPr>
            <w:rFonts w:ascii="Cambria Math" w:hAnsi="Cambria Math"/>
          </w:rPr>
          <m:t>e</m:t>
        </m:r>
      </m:oMath>
      <w:r w:rsidR="009E0691">
        <w:t>.</w:t>
      </w:r>
      <w:r w:rsidR="008A75CC">
        <w:rPr>
          <w:rFonts w:cs="Times New Roman"/>
        </w:rPr>
        <w:t xml:space="preserve"> </w:t>
      </w:r>
      <w:r w:rsidR="00E03FD4">
        <w:rPr>
          <w:rFonts w:cs="Times New Roman"/>
        </w:rPr>
        <w:t xml:space="preserve">The algorithm then </w:t>
      </w:r>
      <w:r w:rsidR="00EC49C4">
        <w:rPr>
          <w:rFonts w:cs="Times New Roman"/>
        </w:rPr>
        <w:t>proceeds</w:t>
      </w:r>
      <w:r w:rsidR="00E03FD4">
        <w:rPr>
          <w:rFonts w:cs="Times New Roman"/>
        </w:rPr>
        <w:t xml:space="preserve"> to call itself for every extension in </w:t>
      </w:r>
      <m:oMath>
        <m:r>
          <w:rPr>
            <w:rFonts w:ascii="Cambria Math" w:hAnsi="Cambria Math" w:cs="Times New Roman"/>
          </w:rPr>
          <m:t>ξ</m:t>
        </m:r>
      </m:oMath>
      <w:r w:rsidR="00A53517">
        <w:rPr>
          <w:rFonts w:cs="Times New Roman"/>
        </w:rPr>
        <w:t xml:space="preserve">, and </w:t>
      </w:r>
      <w:r w:rsidR="004A296B">
        <w:rPr>
          <w:rFonts w:cs="Times New Roman"/>
        </w:rPr>
        <w:t xml:space="preserve">if these extensions are not a model for C it will </w:t>
      </w:r>
      <w:r w:rsidR="00900AB2">
        <w:rPr>
          <w:rFonts w:cs="Times New Roman"/>
        </w:rPr>
        <w:t xml:space="preserve">continue to find extensions for another </w:t>
      </w:r>
      <m:oMath>
        <m:r>
          <w:rPr>
            <w:rFonts w:ascii="Cambria Math" w:hAnsi="Cambria Math" w:cs="Times New Roman"/>
          </w:rPr>
          <m:t>e</m:t>
        </m:r>
      </m:oMath>
      <w:r w:rsidR="00E41801">
        <w:rPr>
          <w:rFonts w:cs="Times New Roman"/>
        </w:rPr>
        <w:t>. I</w:t>
      </w:r>
      <w:r w:rsidR="00073AD5">
        <w:rPr>
          <w:rFonts w:cs="Times New Roman"/>
        </w:rPr>
        <w:t>t does so for every extension</w:t>
      </w:r>
      <w:r w:rsidR="00E41801">
        <w:rPr>
          <w:rFonts w:cs="Times New Roman"/>
        </w:rPr>
        <w:t xml:space="preserve"> of the model </w:t>
      </w:r>
      <m:oMath>
        <m:r>
          <w:rPr>
            <w:rFonts w:ascii="Cambria Math" w:hAnsi="Cambria Math" w:cs="Times New Roman"/>
          </w:rPr>
          <m:t>M</m:t>
        </m:r>
      </m:oMath>
      <w:r w:rsidR="00BB1E1D">
        <w:rPr>
          <w:rFonts w:cs="Times New Roman"/>
        </w:rPr>
        <w:t xml:space="preserve"> </w:t>
      </w:r>
      <w:r w:rsidR="004D43DA">
        <w:rPr>
          <w:rFonts w:cs="Times New Roman"/>
        </w:rPr>
        <w:t xml:space="preserve">and every example in </w:t>
      </w:r>
      <m:oMath>
        <m:r>
          <w:rPr>
            <w:rFonts w:ascii="Cambria Math" w:hAnsi="Cambria Math" w:cs="Times New Roman"/>
          </w:rPr>
          <m:t>C</m:t>
        </m:r>
      </m:oMath>
      <w:r w:rsidR="004D43DA">
        <w:rPr>
          <w:rFonts w:cs="Times New Roman"/>
        </w:rPr>
        <w:t xml:space="preserve"> </w:t>
      </w:r>
      <w:r w:rsidR="00BB1E1D">
        <w:rPr>
          <w:rFonts w:cs="Times New Roman"/>
        </w:rPr>
        <w:t xml:space="preserve">until it is a model for </w:t>
      </w:r>
      <m:oMath>
        <m:r>
          <w:rPr>
            <w:rFonts w:ascii="Cambria Math" w:hAnsi="Cambria Math" w:cs="Times New Roman"/>
          </w:rPr>
          <m:t>C</m:t>
        </m:r>
      </m:oMath>
      <w:r w:rsidR="00BB1E1D">
        <w:rPr>
          <w:rFonts w:cs="Times New Roman"/>
        </w:rPr>
        <w:t xml:space="preserve">, or the size is above or equal to </w:t>
      </w:r>
      <m:oMath>
        <m:r>
          <w:rPr>
            <w:rFonts w:ascii="Cambria Math" w:hAnsi="Cambria Math" w:cs="Times New Roman"/>
          </w:rPr>
          <m:t>s</m:t>
        </m:r>
      </m:oMath>
      <w:r w:rsidR="00BB1E1D">
        <w:rPr>
          <w:rFonts w:cs="Times New Roman"/>
        </w:rPr>
        <w:t>, in which case it returns</w:t>
      </w:r>
      <m:oMath>
        <m:r>
          <w:rPr>
            <w:rFonts w:ascii="Cambria Math" w:hAnsi="Cambria Math" w:cs="Times New Roman"/>
          </w:rPr>
          <m:t xml:space="preserve"> nil</m:t>
        </m:r>
      </m:oMath>
      <w:r w:rsidR="00BB1E1D">
        <w:rPr>
          <w:rFonts w:cs="Times New Roman"/>
        </w:rPr>
        <w:t xml:space="preserve">. </w:t>
      </w:r>
      <w:r w:rsidR="001E3EDC">
        <w:rPr>
          <w:rFonts w:cs="Times New Roman"/>
        </w:rPr>
        <w:t xml:space="preserve">This would be the base case of the recursive function. </w:t>
      </w:r>
      <w:r w:rsidR="00845519">
        <w:rPr>
          <w:rFonts w:cs="Times New Roman"/>
        </w:rPr>
        <w:t xml:space="preserve">Then on line 14, the algorithm checks if the model returned is not </w:t>
      </w:r>
      <m:oMath>
        <m:r>
          <w:rPr>
            <w:rFonts w:ascii="Cambria Math" w:hAnsi="Cambria Math" w:cs="Times New Roman"/>
          </w:rPr>
          <m:t>nil</m:t>
        </m:r>
      </m:oMath>
      <w:r w:rsidR="00845519">
        <w:rPr>
          <w:rFonts w:cs="Times New Roman"/>
        </w:rPr>
        <w:t xml:space="preserve">, and if the size of </w:t>
      </w:r>
      <w:r w:rsidR="00E41DCA">
        <w:rPr>
          <w:rFonts w:cs="Times New Roman"/>
        </w:rPr>
        <w:t xml:space="preserve">the model returned is less than the previous </w:t>
      </w:r>
      <w:r w:rsidR="0078045D">
        <w:rPr>
          <w:rFonts w:cs="Times New Roman"/>
        </w:rPr>
        <w:t xml:space="preserve">model stored in </w:t>
      </w:r>
      <m:oMath>
        <m:r>
          <w:rPr>
            <w:rFonts w:ascii="Cambria Math" w:hAnsi="Cambria Math" w:cs="Times New Roman"/>
          </w:rPr>
          <m:t>B</m:t>
        </m:r>
      </m:oMath>
      <w:r w:rsidR="0078045D">
        <w:rPr>
          <w:rFonts w:cs="Times New Roman"/>
        </w:rPr>
        <w:t xml:space="preserve">, </w:t>
      </w:r>
      <w:r w:rsidR="0035595F">
        <w:rPr>
          <w:rFonts w:cs="Times New Roman"/>
        </w:rPr>
        <w:t xml:space="preserve">if </w:t>
      </w:r>
      <w:r w:rsidR="00862B7F">
        <w:rPr>
          <w:rFonts w:cs="Times New Roman"/>
        </w:rPr>
        <w:t>so,</w:t>
      </w:r>
      <w:r w:rsidR="0035595F">
        <w:rPr>
          <w:rFonts w:cs="Times New Roman"/>
        </w:rPr>
        <w:t xml:space="preserve"> </w:t>
      </w:r>
      <w:r w:rsidR="0078045D">
        <w:rPr>
          <w:rFonts w:cs="Times New Roman"/>
        </w:rPr>
        <w:t xml:space="preserve">it </w:t>
      </w:r>
      <w:r w:rsidR="00843378">
        <w:rPr>
          <w:rFonts w:cs="Times New Roman"/>
        </w:rPr>
        <w:t xml:space="preserve">supersedes the previous best model by updating </w:t>
      </w:r>
      <m:oMath>
        <m:r>
          <w:rPr>
            <w:rFonts w:ascii="Cambria Math" w:hAnsi="Cambria Math" w:cs="Times New Roman"/>
          </w:rPr>
          <m:t>B</m:t>
        </m:r>
      </m:oMath>
      <w:r w:rsidR="0078045D">
        <w:rPr>
          <w:rFonts w:cs="Times New Roman"/>
        </w:rPr>
        <w:t>.</w:t>
      </w:r>
      <w:r w:rsidR="00985140">
        <w:rPr>
          <w:rFonts w:cs="Times New Roman"/>
        </w:rPr>
        <w:t xml:space="preserve"> </w:t>
      </w:r>
      <w:r w:rsidR="00843378">
        <w:rPr>
          <w:rFonts w:cs="Times New Roman"/>
        </w:rPr>
        <w:t xml:space="preserve">This iterative refinement continues across all initial extensions in </w:t>
      </w:r>
      <m:oMath>
        <m:r>
          <w:rPr>
            <w:rFonts w:ascii="Cambria Math" w:hAnsi="Cambria Math" w:cs="Times New Roman"/>
          </w:rPr>
          <m:t>ξ</m:t>
        </m:r>
      </m:oMath>
      <w:r w:rsidR="00174310">
        <w:rPr>
          <w:rFonts w:cs="Times New Roman"/>
        </w:rPr>
        <w:t xml:space="preserve">, progressively extending </w:t>
      </w:r>
      <m:oMath>
        <m:r>
          <w:rPr>
            <w:rFonts w:ascii="Cambria Math" w:hAnsi="Cambria Math" w:cs="Times New Roman"/>
          </w:rPr>
          <m:t>M</m:t>
        </m:r>
      </m:oMath>
      <w:r w:rsidR="00174310">
        <w:rPr>
          <w:rFonts w:cs="Times New Roman"/>
        </w:rPr>
        <w:t xml:space="preserve"> into a model for </w:t>
      </w:r>
      <m:oMath>
        <m:r>
          <w:rPr>
            <w:rFonts w:ascii="Cambria Math" w:hAnsi="Cambria Math" w:cs="Times New Roman"/>
          </w:rPr>
          <m:t>C</m:t>
        </m:r>
      </m:oMath>
      <w:r w:rsidR="00174310">
        <w:rPr>
          <w:rFonts w:cs="Times New Roman"/>
        </w:rPr>
        <w:t>. Ultimately, ensuring the algorithm exhaustively surveys all p</w:t>
      </w:r>
      <w:r w:rsidR="00911562">
        <w:rPr>
          <w:rFonts w:cs="Times New Roman"/>
        </w:rPr>
        <w:t xml:space="preserve">ossible models bounded by the size of </w:t>
      </w:r>
      <m:oMath>
        <m:r>
          <w:rPr>
            <w:rFonts w:ascii="Cambria Math" w:hAnsi="Cambria Math" w:cs="Times New Roman"/>
          </w:rPr>
          <m:t>s</m:t>
        </m:r>
      </m:oMath>
      <w:r w:rsidR="00911562">
        <w:rPr>
          <w:rFonts w:cs="Times New Roman"/>
        </w:rPr>
        <w:t>.</w:t>
      </w:r>
    </w:p>
    <w:p w14:paraId="12C9550D" w14:textId="77777777" w:rsidR="00B56ECE" w:rsidRDefault="000652FC" w:rsidP="00A060D8">
      <w:pPr>
        <w:rPr>
          <w:rFonts w:cs="Times New Roman"/>
        </w:rPr>
      </w:pPr>
      <w:r>
        <w:rPr>
          <w:rFonts w:cs="Times New Roman"/>
        </w:rPr>
        <w:t xml:space="preserve">Before explaining the final function, it is necessary to explain what is meant by </w:t>
      </w:r>
      <m:oMath>
        <m:r>
          <w:rPr>
            <w:rFonts w:ascii="Cambria Math" w:hAnsi="Cambria Math" w:cs="Times New Roman"/>
          </w:rPr>
          <m:t>(f,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oMath>
      <w:r>
        <w:rPr>
          <w:rFonts w:cs="Times New Roman"/>
        </w:rPr>
        <w:t xml:space="preserve">-extensions of </w:t>
      </w:r>
      <m:oMath>
        <m:r>
          <w:rPr>
            <w:rFonts w:ascii="Cambria Math" w:hAnsi="Cambria Math" w:cs="Times New Roman"/>
          </w:rPr>
          <m:t>M</m:t>
        </m:r>
      </m:oMath>
      <w:r>
        <w:rPr>
          <w:rFonts w:cs="Times New Roman"/>
        </w:rPr>
        <w:t xml:space="preserve"> and </w:t>
      </w:r>
      <m:oMath>
        <m:d>
          <m:dPr>
            <m:ctrlPr>
              <w:rPr>
                <w:rFonts w:ascii="Cambria Math" w:hAnsi="Cambria Math" w:cs="Times New Roman"/>
                <w:i/>
              </w:rPr>
            </m:ctrlPr>
          </m:dPr>
          <m:e>
            <m:r>
              <w:rPr>
                <w:rFonts w:ascii="Cambria Math" w:hAnsi="Cambria Math" w:cs="Times New Roman"/>
              </w:rPr>
              <m:t>x, a, 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e>
        </m:d>
      </m:oMath>
      <w:r>
        <w:rPr>
          <w:rFonts w:cs="Times New Roman"/>
        </w:rPr>
        <w:t xml:space="preserve">-extensions of </w:t>
      </w:r>
      <m:oMath>
        <m:r>
          <w:rPr>
            <w:rFonts w:ascii="Cambria Math" w:hAnsi="Cambria Math" w:cs="Times New Roman"/>
          </w:rPr>
          <m:t>M</m:t>
        </m:r>
      </m:oMath>
      <w:r w:rsidR="00F831B1">
        <w:rPr>
          <w:rFonts w:cs="Times New Roman"/>
        </w:rPr>
        <w:t xml:space="preserve">. The first of which works as follows: first we create a new root </w:t>
      </w:r>
      <w:r w:rsidR="004B43B8">
        <w:rPr>
          <w:rFonts w:cs="Times New Roman"/>
        </w:rPr>
        <w:t xml:space="preserve">with the feature </w:t>
      </w:r>
      <m:oMath>
        <m:r>
          <w:rPr>
            <w:rFonts w:ascii="Cambria Math" w:hAnsi="Cambria Math" w:cs="Times New Roman"/>
          </w:rPr>
          <m:t>f</m:t>
        </m:r>
      </m:oMath>
      <w:r w:rsidR="00B406A0">
        <w:rPr>
          <w:rFonts w:cs="Times New Roman"/>
        </w:rPr>
        <w:t xml:space="preserve">, then if </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f</m:t>
            </m:r>
          </m:e>
        </m:d>
      </m:oMath>
      <w:r w:rsidR="00F61836">
        <w:rPr>
          <w:rFonts w:cs="Times New Roman"/>
        </w:rPr>
        <w:t xml:space="preserve">, which refers to </w:t>
      </w:r>
      <w:r w:rsidR="00596FAB">
        <w:rPr>
          <w:rFonts w:cs="Times New Roman"/>
        </w:rPr>
        <w:t xml:space="preserve">the value from the example for the feature </w:t>
      </w:r>
      <m:oMath>
        <m:r>
          <w:rPr>
            <w:rFonts w:ascii="Cambria Math" w:hAnsi="Cambria Math" w:cs="Times New Roman"/>
          </w:rPr>
          <m:t>f</m:t>
        </m:r>
      </m:oMath>
      <w:r w:rsidR="00F61836">
        <w:rPr>
          <w:rFonts w:cs="Times New Roman"/>
        </w:rPr>
        <w:t>,</w:t>
      </w:r>
      <w:r w:rsidR="00B0110B">
        <w:rPr>
          <w:rFonts w:cs="Times New Roman"/>
        </w:rPr>
        <w:t xml:space="preserve"> is 0</w:t>
      </w:r>
      <w:r w:rsidR="00E769AB">
        <w:rPr>
          <w:rFonts w:cs="Times New Roman"/>
        </w:rPr>
        <w:t xml:space="preserve"> then the 0-child of the new root is </w:t>
      </w:r>
      <w:r w:rsidR="005661CA">
        <w:rPr>
          <w:rFonts w:cs="Times New Roman"/>
        </w:rPr>
        <w:t xml:space="preserve">a </w:t>
      </w:r>
      <w:r w:rsidR="00747948">
        <w:rPr>
          <w:rFonts w:cs="Times New Roman"/>
        </w:rPr>
        <w:t xml:space="preserve">new </w:t>
      </w:r>
      <w:r w:rsidR="005661CA">
        <w:rPr>
          <w:rFonts w:cs="Times New Roman"/>
        </w:rPr>
        <w:t xml:space="preserve">leaf which is labelled with the classification of </w:t>
      </w:r>
      <w:r w:rsidR="00596FAB">
        <w:rPr>
          <w:rFonts w:cs="Times New Roman"/>
        </w:rPr>
        <w:t>e</w:t>
      </w:r>
      <w:r w:rsidR="00844E00">
        <w:rPr>
          <w:rFonts w:cs="Times New Roman"/>
        </w:rPr>
        <w:t xml:space="preserve"> and the 1-child is the original root</w:t>
      </w:r>
      <w:r w:rsidR="00596FAB">
        <w:rPr>
          <w:rFonts w:cs="Times New Roman"/>
        </w:rPr>
        <w:t>,</w:t>
      </w:r>
      <w:r w:rsidR="00DA3210">
        <w:rPr>
          <w:rFonts w:cs="Times New Roman"/>
        </w:rPr>
        <w:t xml:space="preserve"> else the 1-child </w:t>
      </w:r>
      <w:r w:rsidR="00747948">
        <w:rPr>
          <w:rFonts w:cs="Times New Roman"/>
        </w:rPr>
        <w:t>of the new root is that new leaf</w:t>
      </w:r>
      <w:r w:rsidR="00844E00">
        <w:rPr>
          <w:rFonts w:cs="Times New Roman"/>
        </w:rPr>
        <w:t xml:space="preserve"> and the 0-child is the old root</w:t>
      </w:r>
      <w:r w:rsidR="00747948">
        <w:rPr>
          <w:rFonts w:cs="Times New Roman"/>
        </w:rPr>
        <w:t>.</w:t>
      </w:r>
      <w:r w:rsidR="00596FAB">
        <w:rPr>
          <w:rFonts w:cs="Times New Roman"/>
        </w:rPr>
        <w:t xml:space="preserve"> </w:t>
      </w:r>
      <m:oMath>
        <m:r>
          <w:rPr>
            <w:rFonts w:ascii="Cambria Math" w:hAnsi="Cambria Math" w:cs="Times New Roman"/>
          </w:rPr>
          <m:t>τ(e)</m:t>
        </m:r>
      </m:oMath>
      <w:r w:rsidR="00596FAB">
        <w:rPr>
          <w:rFonts w:cs="Times New Roman"/>
        </w:rPr>
        <w:t>.</w:t>
      </w:r>
      <w:r w:rsidR="002B0509">
        <w:rPr>
          <w:rFonts w:cs="Times New Roman"/>
        </w:rPr>
        <w:t xml:space="preserve"> </w:t>
      </w:r>
      <m:oMath>
        <m:d>
          <m:dPr>
            <m:ctrlPr>
              <w:rPr>
                <w:rFonts w:ascii="Cambria Math" w:hAnsi="Cambria Math" w:cs="Times New Roman"/>
                <w:i/>
              </w:rPr>
            </m:ctrlPr>
          </m:dPr>
          <m:e>
            <m:r>
              <w:rPr>
                <w:rFonts w:ascii="Cambria Math" w:hAnsi="Cambria Math" w:cs="Times New Roman"/>
              </w:rPr>
              <m:t>x, a, 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e>
        </m:d>
      </m:oMath>
      <w:r w:rsidR="002B0509">
        <w:rPr>
          <w:rFonts w:cs="Times New Roman"/>
        </w:rPr>
        <w:t xml:space="preserve">-extensions of </w:t>
      </w:r>
      <m:oMath>
        <m:r>
          <w:rPr>
            <w:rFonts w:ascii="Cambria Math" w:hAnsi="Cambria Math" w:cs="Times New Roman"/>
          </w:rPr>
          <m:t>M</m:t>
        </m:r>
      </m:oMath>
      <w:r w:rsidR="002B0509">
        <w:rPr>
          <w:rFonts w:cs="Times New Roman"/>
        </w:rPr>
        <w:t xml:space="preserve"> are applied as follows</w:t>
      </w:r>
      <w:r w:rsidR="009F5094">
        <w:rPr>
          <w:rFonts w:cs="Times New Roman"/>
        </w:rPr>
        <w:t>: for every edge</w:t>
      </w:r>
      <w:r w:rsidR="00570F22">
        <w:rPr>
          <w:rFonts w:cs="Times New Roman"/>
        </w:rPr>
        <w:t xml:space="preserve"> </w:t>
      </w:r>
      <m:oMath>
        <m:r>
          <w:rPr>
            <w:rFonts w:ascii="Cambria Math" w:hAnsi="Cambria Math" w:cs="Times New Roman"/>
          </w:rPr>
          <m:t>a</m:t>
        </m:r>
      </m:oMath>
      <w:r w:rsidR="009F5094">
        <w:rPr>
          <w:rFonts w:cs="Times New Roman"/>
        </w:rPr>
        <w:t xml:space="preserve"> in the path</w:t>
      </w:r>
      <w:r w:rsidR="00570F22">
        <w:rPr>
          <w:rFonts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BE0E17">
        <w:rPr>
          <w:rFonts w:cs="Times New Roman"/>
        </w:rPr>
        <w:t xml:space="preserve"> </w:t>
      </w:r>
      <w:r w:rsidR="007B1982">
        <w:rPr>
          <w:rFonts w:cs="Times New Roman"/>
        </w:rPr>
        <w:t xml:space="preserve">let </w:t>
      </w:r>
      <m:oMath>
        <m:r>
          <w:rPr>
            <w:rFonts w:ascii="Cambria Math" w:hAnsi="Cambria Math" w:cs="Times New Roman"/>
          </w:rPr>
          <m:t>a=pc</m:t>
        </m:r>
      </m:oMath>
      <w:r w:rsidR="007B1982">
        <w:rPr>
          <w:rFonts w:cs="Times New Roman"/>
        </w:rPr>
        <w:t xml:space="preserve"> where </w:t>
      </w:r>
      <m:oMath>
        <m:r>
          <w:rPr>
            <w:rFonts w:ascii="Cambria Math" w:hAnsi="Cambria Math" w:cs="Times New Roman"/>
          </w:rPr>
          <m:t>p</m:t>
        </m:r>
      </m:oMath>
      <w:r w:rsidR="00EF0898">
        <w:rPr>
          <w:rFonts w:cs="Times New Roman"/>
        </w:rPr>
        <w:t xml:space="preserve"> </w:t>
      </w:r>
      <w:r w:rsidR="007B1982">
        <w:rPr>
          <w:rFonts w:cs="Times New Roman"/>
        </w:rPr>
        <w:t>is the parent n</w:t>
      </w:r>
      <w:r w:rsidR="00EF0898">
        <w:rPr>
          <w:rFonts w:cs="Times New Roman"/>
        </w:rPr>
        <w:t xml:space="preserve">ode of </w:t>
      </w:r>
      <m:oMath>
        <m:r>
          <w:rPr>
            <w:rFonts w:ascii="Cambria Math" w:hAnsi="Cambria Math" w:cs="Times New Roman"/>
          </w:rPr>
          <m:t>c</m:t>
        </m:r>
      </m:oMath>
      <w:r w:rsidR="00EF0898">
        <w:rPr>
          <w:rFonts w:cs="Times New Roman"/>
        </w:rPr>
        <w:t xml:space="preserve"> in the tree </w:t>
      </w:r>
      <m:oMath>
        <m:r>
          <w:rPr>
            <w:rFonts w:ascii="Cambria Math" w:hAnsi="Cambria Math" w:cs="Times New Roman"/>
          </w:rPr>
          <m:t>T</m:t>
        </m:r>
      </m:oMath>
      <w:r w:rsidR="00832B47">
        <w:rPr>
          <w:rFonts w:cs="Times New Roman"/>
        </w:rPr>
        <w:t xml:space="preserve">, and a is an </w:t>
      </w:r>
      <m:oMath>
        <m:r>
          <w:rPr>
            <w:rFonts w:ascii="Cambria Math" w:hAnsi="Cambria Math" w:cs="Times New Roman"/>
          </w:rPr>
          <m:t>x</m:t>
        </m:r>
      </m:oMath>
      <w:r w:rsidR="00832B47">
        <w:rPr>
          <w:rFonts w:cs="Times New Roman"/>
        </w:rPr>
        <w:t xml:space="preserve">-edge between </w:t>
      </w:r>
      <m:oMath>
        <m:r>
          <w:rPr>
            <w:rFonts w:ascii="Cambria Math" w:hAnsi="Cambria Math" w:cs="Times New Roman"/>
          </w:rPr>
          <m:t>p</m:t>
        </m:r>
      </m:oMath>
      <w:r w:rsidR="00695F36">
        <w:rPr>
          <w:rFonts w:cs="Times New Roman"/>
        </w:rPr>
        <w:t xml:space="preserve"> and </w:t>
      </w:r>
      <m:oMath>
        <m:r>
          <w:rPr>
            <w:rFonts w:ascii="Cambria Math" w:hAnsi="Cambria Math" w:cs="Times New Roman"/>
          </w:rPr>
          <m:t>c</m:t>
        </m:r>
      </m:oMath>
      <w:r w:rsidR="00695F36">
        <w:rPr>
          <w:rFonts w:cs="Times New Roman"/>
        </w:rPr>
        <w:t>.</w:t>
      </w:r>
      <w:r w:rsidR="000774A0">
        <w:rPr>
          <w:rFonts w:cs="Times New Roman"/>
        </w:rPr>
        <w:t xml:space="preserve"> </w:t>
      </w:r>
      <w:r w:rsidR="00695F36">
        <w:rPr>
          <w:rFonts w:cs="Times New Roman"/>
        </w:rPr>
        <w:t>W</w:t>
      </w:r>
      <w:r w:rsidR="000774A0">
        <w:rPr>
          <w:rFonts w:cs="Times New Roman"/>
        </w:rPr>
        <w:t>e create a new node</w:t>
      </w:r>
      <w:r w:rsidR="0084322C">
        <w:rPr>
          <w:rFonts w:cs="Times New Roman"/>
        </w:rPr>
        <w:t xml:space="preserve"> </w:t>
      </w:r>
      <m:oMath>
        <m:r>
          <w:rPr>
            <w:rFonts w:ascii="Cambria Math" w:hAnsi="Cambria Math" w:cs="Times New Roman"/>
          </w:rPr>
          <m:t>n</m:t>
        </m:r>
      </m:oMath>
      <w:r w:rsidR="000774A0">
        <w:rPr>
          <w:rFonts w:cs="Times New Roman"/>
        </w:rPr>
        <w:t xml:space="preserve"> </w:t>
      </w:r>
      <w:r w:rsidR="007D13B9">
        <w:rPr>
          <w:rFonts w:cs="Times New Roman"/>
        </w:rPr>
        <w:t xml:space="preserve">with the feature </w:t>
      </w:r>
      <m:oMath>
        <m:r>
          <w:rPr>
            <w:rFonts w:ascii="Cambria Math" w:hAnsi="Cambria Math" w:cs="Times New Roman"/>
          </w:rPr>
          <m:t>f</m:t>
        </m:r>
      </m:oMath>
      <w:r w:rsidR="004F72D0">
        <w:rPr>
          <w:rFonts w:cs="Times New Roman"/>
        </w:rPr>
        <w:t xml:space="preserve"> and replace the edge </w:t>
      </w:r>
      <m:oMath>
        <m:r>
          <w:rPr>
            <w:rFonts w:ascii="Cambria Math" w:hAnsi="Cambria Math" w:cs="Times New Roman"/>
          </w:rPr>
          <m:t>a</m:t>
        </m:r>
      </m:oMath>
      <w:r w:rsidR="004F72D0">
        <w:rPr>
          <w:rFonts w:cs="Times New Roman"/>
        </w:rPr>
        <w:t xml:space="preserve"> with an </w:t>
      </w:r>
      <m:oMath>
        <m:r>
          <w:rPr>
            <w:rFonts w:ascii="Cambria Math" w:hAnsi="Cambria Math" w:cs="Times New Roman"/>
          </w:rPr>
          <m:t>x</m:t>
        </m:r>
      </m:oMath>
      <w:r w:rsidR="00695F36">
        <w:rPr>
          <w:rFonts w:cs="Times New Roman"/>
        </w:rPr>
        <w:t>-</w:t>
      </w:r>
      <w:r w:rsidR="004F72D0">
        <w:rPr>
          <w:rFonts w:cs="Times New Roman"/>
        </w:rPr>
        <w:t xml:space="preserve">edge </w:t>
      </w:r>
      <w:r w:rsidR="00695F36">
        <w:rPr>
          <w:rFonts w:cs="Times New Roman"/>
        </w:rPr>
        <w:t>to th</w:t>
      </w:r>
      <w:r w:rsidR="0084322C">
        <w:rPr>
          <w:rFonts w:cs="Times New Roman"/>
        </w:rPr>
        <w:t>e</w:t>
      </w:r>
      <w:r w:rsidR="00B64256">
        <w:rPr>
          <w:rFonts w:cs="Times New Roman"/>
        </w:rPr>
        <w:t xml:space="preserve"> node</w:t>
      </w:r>
      <w:r w:rsidR="0084322C">
        <w:rPr>
          <w:rFonts w:cs="Times New Roman"/>
        </w:rPr>
        <w:t xml:space="preserve"> </w:t>
      </w:r>
      <m:oMath>
        <m:r>
          <w:rPr>
            <w:rFonts w:ascii="Cambria Math" w:hAnsi="Cambria Math" w:cs="Times New Roman"/>
          </w:rPr>
          <m:t>n</m:t>
        </m:r>
      </m:oMath>
      <w:r w:rsidR="00456F7C">
        <w:rPr>
          <w:rFonts w:cs="Times New Roman"/>
        </w:rPr>
        <w:t>.</w:t>
      </w:r>
      <w:r w:rsidR="00B64256">
        <w:rPr>
          <w:rFonts w:cs="Times New Roman"/>
        </w:rPr>
        <w:t xml:space="preserve"> </w:t>
      </w:r>
      <w:r w:rsidR="00456F7C">
        <w:rPr>
          <w:rFonts w:cs="Times New Roman"/>
        </w:rPr>
        <w:t xml:space="preserve">If </w:t>
      </w:r>
      <m:oMath>
        <m:r>
          <w:rPr>
            <w:rFonts w:ascii="Cambria Math" w:hAnsi="Cambria Math" w:cs="Times New Roman"/>
          </w:rPr>
          <m:t>e(f)</m:t>
        </m:r>
      </m:oMath>
      <w:r w:rsidR="00456F7C">
        <w:rPr>
          <w:rFonts w:cs="Times New Roman"/>
        </w:rPr>
        <w:t xml:space="preserve"> is 0 then we add a 0</w:t>
      </w:r>
      <w:r w:rsidR="0097331C">
        <w:rPr>
          <w:rFonts w:cs="Times New Roman"/>
        </w:rPr>
        <w:t>-edge</w:t>
      </w:r>
      <w:r w:rsidR="00FB059C">
        <w:rPr>
          <w:rFonts w:cs="Times New Roman"/>
        </w:rPr>
        <w:t xml:space="preserve"> from </w:t>
      </w:r>
      <w:r w:rsidR="0084322C">
        <w:rPr>
          <w:rFonts w:cs="Times New Roman"/>
        </w:rPr>
        <w:t xml:space="preserve">the node </w:t>
      </w:r>
      <m:oMath>
        <m:r>
          <w:rPr>
            <w:rFonts w:ascii="Cambria Math" w:hAnsi="Cambria Math" w:cs="Times New Roman"/>
          </w:rPr>
          <m:t>n</m:t>
        </m:r>
      </m:oMath>
      <w:r w:rsidR="0097331C">
        <w:rPr>
          <w:rFonts w:cs="Times New Roman"/>
        </w:rPr>
        <w:t xml:space="preserve"> to a new leaf labelled with </w:t>
      </w:r>
      <m:oMath>
        <m:r>
          <w:rPr>
            <w:rFonts w:ascii="Cambria Math" w:hAnsi="Cambria Math" w:cs="Times New Roman"/>
          </w:rPr>
          <m:t>τ(e)</m:t>
        </m:r>
      </m:oMath>
      <w:r w:rsidR="008C20F1">
        <w:rPr>
          <w:rFonts w:cs="Times New Roman"/>
        </w:rPr>
        <w:t xml:space="preserve"> and </w:t>
      </w:r>
      <w:r w:rsidR="00456F7C">
        <w:rPr>
          <w:rFonts w:cs="Times New Roman"/>
        </w:rPr>
        <w:t xml:space="preserve">a 1-edge to node </w:t>
      </w:r>
      <m:oMath>
        <m:r>
          <w:rPr>
            <w:rFonts w:ascii="Cambria Math" w:hAnsi="Cambria Math" w:cs="Times New Roman"/>
          </w:rPr>
          <m:t>c</m:t>
        </m:r>
      </m:oMath>
      <w:r w:rsidR="00456F7C">
        <w:rPr>
          <w:rFonts w:cs="Times New Roman"/>
        </w:rPr>
        <w:t xml:space="preserve">, otherwise, we add a </w:t>
      </w:r>
      <w:r w:rsidR="00EB0BC5">
        <w:rPr>
          <w:rFonts w:cs="Times New Roman"/>
        </w:rPr>
        <w:t xml:space="preserve">1-edge to the new leaf and a 0-edge to </w:t>
      </w:r>
      <m:oMath>
        <m:r>
          <w:rPr>
            <w:rFonts w:ascii="Cambria Math" w:hAnsi="Cambria Math" w:cs="Times New Roman"/>
          </w:rPr>
          <m:t>c</m:t>
        </m:r>
      </m:oMath>
      <w:r w:rsidR="00EB0BC5">
        <w:rPr>
          <w:rFonts w:cs="Times New Roman"/>
        </w:rPr>
        <w:t>.</w:t>
      </w:r>
    </w:p>
    <w:p w14:paraId="50D08F11" w14:textId="14363E2C" w:rsidR="009F3297" w:rsidRPr="00061B87" w:rsidRDefault="000652FC" w:rsidP="00A060D8">
      <w:pPr>
        <w:rPr>
          <w:rFonts w:cs="Times New Roman"/>
        </w:rPr>
      </w:pPr>
      <w:r>
        <w:rPr>
          <w:rFonts w:cs="Times New Roman"/>
        </w:rPr>
        <w:t xml:space="preserve">The function </w:t>
      </w:r>
      <w:r w:rsidR="006271A9">
        <w:rPr>
          <w:rFonts w:cs="Times New Roman"/>
        </w:rPr>
        <w:t>FindStrictExtStr(</w:t>
      </w:r>
      <m:oMath>
        <m:r>
          <w:rPr>
            <w:rFonts w:ascii="Cambria Math" w:hAnsi="Cambria Math" w:cs="Times New Roman"/>
          </w:rPr>
          <m:t xml:space="preserve">C, </m:t>
        </m:r>
        <m:d>
          <m:dPr>
            <m:ctrlPr>
              <w:rPr>
                <w:rFonts w:ascii="Cambria Math" w:hAnsi="Cambria Math" w:cs="Times New Roman"/>
                <w:i/>
              </w:rPr>
            </m:ctrlPr>
          </m:dPr>
          <m:e>
            <m:r>
              <w:rPr>
                <w:rFonts w:ascii="Cambria Math" w:hAnsi="Cambria Math" w:cs="Times New Roman"/>
              </w:rPr>
              <m:t>M, A</m:t>
            </m:r>
          </m:e>
        </m:d>
        <m:r>
          <w:rPr>
            <w:rFonts w:ascii="Cambria Math" w:hAnsi="Cambria Math" w:cs="Times New Roman"/>
          </w:rPr>
          <m:t>, e</m:t>
        </m:r>
      </m:oMath>
      <w:r w:rsidR="006271A9">
        <w:rPr>
          <w:rFonts w:cs="Times New Roman"/>
        </w:rPr>
        <w:t xml:space="preserve">) </w:t>
      </w:r>
      <w:r w:rsidR="00E14B43">
        <w:rPr>
          <w:rFonts w:cs="Times New Roman"/>
        </w:rPr>
        <w:t>works as follows</w:t>
      </w:r>
      <w:r w:rsidR="00D52AF5">
        <w:rPr>
          <w:rFonts w:cs="Times New Roman"/>
        </w:rPr>
        <w:t xml:space="preserve">: </w:t>
      </w:r>
      <w:r w:rsidR="00CA2382">
        <w:rPr>
          <w:rFonts w:cs="Times New Roman"/>
        </w:rPr>
        <w:t xml:space="preserve">if the parameter </w:t>
      </w:r>
      <m:oMath>
        <m:r>
          <w:rPr>
            <w:rFonts w:ascii="Cambria Math" w:hAnsi="Cambria Math" w:cs="Times New Roman"/>
          </w:rPr>
          <m:t>(M, A)</m:t>
        </m:r>
      </m:oMath>
      <w:r w:rsidR="00CA2382">
        <w:rPr>
          <w:rFonts w:cs="Times New Roman"/>
        </w:rPr>
        <w:t xml:space="preserve"> is </w:t>
      </w:r>
      <m:oMath>
        <m:r>
          <w:rPr>
            <w:rFonts w:ascii="Cambria Math" w:hAnsi="Cambria Math" w:cs="Times New Roman"/>
          </w:rPr>
          <m:t>nil</m:t>
        </m:r>
      </m:oMath>
      <w:r w:rsidR="00FA03DE">
        <w:rPr>
          <w:rFonts w:cs="Times New Roman"/>
        </w:rPr>
        <w:t xml:space="preserve"> then the function returns </w:t>
      </w:r>
      <w:r w:rsidR="008D35E1">
        <w:rPr>
          <w:rFonts w:cs="Times New Roman"/>
        </w:rPr>
        <w:t>the annotated</w:t>
      </w:r>
      <w:r w:rsidR="00A937FF">
        <w:rPr>
          <w:rFonts w:cs="Times New Roman"/>
        </w:rPr>
        <w:t xml:space="preserve"> decision trees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e>
        </m:d>
      </m:oMath>
      <w:r w:rsidR="002F6BA6">
        <w:rPr>
          <w:rFonts w:cs="Times New Roman"/>
        </w:rPr>
        <w:t xml:space="preserve">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oMath>
      <w:r w:rsidR="002C0E90">
        <w:rPr>
          <w:rFonts w:cs="Times New Roman"/>
        </w:rPr>
        <w:t xml:space="preserve">, </w:t>
      </w:r>
      <w:r w:rsidR="003B3429">
        <w:rPr>
          <w:rFonts w:cs="Times New Roman"/>
        </w:rPr>
        <w:t>the former consists of only</w:t>
      </w:r>
      <w:r w:rsidR="00F71E99">
        <w:rPr>
          <w:rFonts w:cs="Times New Roman"/>
        </w:rPr>
        <w:t xml:space="preserve"> one leaf labelled with a classification of 0 and annotated with </w:t>
      </w:r>
      <m:oMath>
        <m:r>
          <w:rPr>
            <w:rFonts w:ascii="Cambria Math" w:hAnsi="Cambria Math" w:cs="Times New Roman"/>
          </w:rPr>
          <m:t>e</m:t>
        </m:r>
      </m:oMath>
      <w:r w:rsidR="00F71E99">
        <w:rPr>
          <w:rFonts w:cs="Times New Roman"/>
        </w:rPr>
        <w:t xml:space="preserve">, the latter consists of one leaf labelled </w:t>
      </w:r>
      <w:r w:rsidR="00F71E99">
        <w:rPr>
          <w:rFonts w:cs="Times New Roman"/>
        </w:rPr>
        <w:lastRenderedPageBreak/>
        <w:t xml:space="preserve">with a classification of 1 and annotated with </w:t>
      </w:r>
      <m:oMath>
        <m:r>
          <w:rPr>
            <w:rFonts w:ascii="Cambria Math" w:hAnsi="Cambria Math" w:cs="Times New Roman"/>
          </w:rPr>
          <m:t>e</m:t>
        </m:r>
      </m:oMath>
      <w:r w:rsidR="00F71E99">
        <w:rPr>
          <w:rFonts w:cs="Times New Roman"/>
        </w:rPr>
        <w:t xml:space="preserve">. </w:t>
      </w:r>
      <w:r w:rsidR="007279AC">
        <w:rPr>
          <w:rFonts w:cs="Times New Roman"/>
        </w:rPr>
        <w:t>Otherwise,</w:t>
      </w:r>
      <w:r w:rsidR="002C124F">
        <w:rPr>
          <w:rFonts w:cs="Times New Roman"/>
        </w:rPr>
        <w:t xml:space="preserve"> the function continues</w:t>
      </w:r>
      <w:r w:rsidR="008E29DB">
        <w:rPr>
          <w:rFonts w:cs="Times New Roman"/>
        </w:rPr>
        <w:t>.</w:t>
      </w:r>
      <w:r w:rsidR="002C124F">
        <w:rPr>
          <w:rFonts w:cs="Times New Roman"/>
        </w:rPr>
        <w:t xml:space="preserve"> </w:t>
      </w:r>
      <m:oMath>
        <m:r>
          <w:rPr>
            <w:rFonts w:ascii="Cambria Math" w:hAnsi="Cambria Math" w:cs="Times New Roman"/>
          </w:rPr>
          <m:t>X</m:t>
        </m:r>
      </m:oMath>
      <w:r w:rsidR="0031451E">
        <w:rPr>
          <w:rFonts w:cs="Times New Roman"/>
        </w:rPr>
        <w:t xml:space="preserve"> is de</w:t>
      </w:r>
      <w:r w:rsidR="007279AC">
        <w:rPr>
          <w:rFonts w:cs="Times New Roman"/>
        </w:rPr>
        <w:t>clared</w:t>
      </w:r>
      <w:r w:rsidR="0031451E">
        <w:rPr>
          <w:rFonts w:cs="Times New Roman"/>
        </w:rPr>
        <w:t xml:space="preserve"> as an empty set</w:t>
      </w:r>
      <w:r w:rsidR="008E29DB">
        <w:rPr>
          <w:rFonts w:cs="Times New Roman"/>
        </w:rPr>
        <w:t>.</w:t>
      </w:r>
      <w:r w:rsidR="004751B2">
        <w:rPr>
          <w:rFonts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m:t>
            </m:r>
          </m:sub>
        </m:sSub>
      </m:oMath>
      <w:r w:rsidR="004751B2">
        <w:rPr>
          <w:rFonts w:cs="Times New Roman"/>
        </w:rPr>
        <w:t xml:space="preserve"> is de</w:t>
      </w:r>
      <w:r w:rsidR="00DF0943">
        <w:rPr>
          <w:rFonts w:cs="Times New Roman"/>
        </w:rPr>
        <w:t xml:space="preserve">clared </w:t>
      </w:r>
      <w:r w:rsidR="00564CCC">
        <w:rPr>
          <w:rFonts w:cs="Times New Roman"/>
        </w:rPr>
        <w:t xml:space="preserve">as a leaf of the tree </w:t>
      </w:r>
      <m:oMath>
        <m:r>
          <w:rPr>
            <w:rFonts w:ascii="Cambria Math" w:hAnsi="Cambria Math" w:cs="Times New Roman"/>
          </w:rPr>
          <m:t>T</m:t>
        </m:r>
      </m:oMath>
      <w:r w:rsidR="00564CCC">
        <w:rPr>
          <w:rFonts w:cs="Times New Roman"/>
        </w:rPr>
        <w:t xml:space="preserve"> whi</w:t>
      </w:r>
      <w:r w:rsidR="005478FF">
        <w:rPr>
          <w:rFonts w:cs="Times New Roman"/>
        </w:rPr>
        <w:t xml:space="preserve">ch </w:t>
      </w:r>
      <m:oMath>
        <m:r>
          <w:rPr>
            <w:rFonts w:ascii="Cambria Math" w:hAnsi="Cambria Math" w:cs="Times New Roman"/>
          </w:rPr>
          <m:t>e</m:t>
        </m:r>
      </m:oMath>
      <w:r w:rsidR="005478FF">
        <w:rPr>
          <w:rFonts w:cs="Times New Roman"/>
        </w:rPr>
        <w:t xml:space="preserve"> would currently reach </w:t>
      </w:r>
      <w:r w:rsidR="00245DF5">
        <w:rPr>
          <w:rFonts w:cs="Times New Roman"/>
        </w:rPr>
        <w:t>when traversed from the root to a leaf node.</w:t>
      </w:r>
      <w:r w:rsidR="00760246">
        <w:rPr>
          <w:rFonts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760246">
        <w:rPr>
          <w:rFonts w:cs="Times New Roman"/>
        </w:rPr>
        <w:t xml:space="preserve"> is declared </w:t>
      </w:r>
      <w:r w:rsidR="006D574C">
        <w:rPr>
          <w:rFonts w:cs="Times New Roman"/>
        </w:rPr>
        <w:t xml:space="preserve">as the path from the root to the leaf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m:t>
            </m:r>
          </m:sub>
        </m:sSub>
      </m:oMath>
      <w:r w:rsidR="006D574C">
        <w:rPr>
          <w:rFonts w:cs="Times New Roman"/>
        </w:rPr>
        <w:t xml:space="preserve"> and </w:t>
      </w:r>
      <m:oMath>
        <m:r>
          <w:rPr>
            <w:rFonts w:ascii="Cambria Math" w:hAnsi="Cambria Math" w:cs="Times New Roman"/>
          </w:rPr>
          <m:t>e'</m:t>
        </m:r>
      </m:oMath>
      <w:r w:rsidR="003759B4">
        <w:rPr>
          <w:rFonts w:cs="Times New Roman"/>
        </w:rPr>
        <w:t xml:space="preserve"> is declared as the example </w:t>
      </w:r>
      <w:r w:rsidR="008D5E4A">
        <w:rPr>
          <w:rFonts w:cs="Times New Roman"/>
        </w:rPr>
        <w:t xml:space="preserve">which is the current annotation of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m:t>
            </m:r>
          </m:sub>
        </m:sSub>
      </m:oMath>
      <w:r w:rsidR="008D5E4A">
        <w:rPr>
          <w:rFonts w:cs="Times New Roman"/>
        </w:rPr>
        <w:t>.</w:t>
      </w:r>
      <w:r w:rsidR="006657B1">
        <w:rPr>
          <w:rFonts w:cs="Times New Roman"/>
        </w:rPr>
        <w:t xml:space="preserve"> Then for every feature </w:t>
      </w:r>
      <m:oMath>
        <m:r>
          <w:rPr>
            <w:rFonts w:ascii="Cambria Math" w:hAnsi="Cambria Math" w:cs="Times New Roman"/>
          </w:rPr>
          <m:t>f</m:t>
        </m:r>
      </m:oMath>
      <w:r w:rsidR="006657B1">
        <w:rPr>
          <w:rFonts w:cs="Times New Roman"/>
        </w:rPr>
        <w:t xml:space="preserve"> which has a different value between the two examples </w:t>
      </w:r>
      <m:oMath>
        <m:r>
          <w:rPr>
            <w:rFonts w:ascii="Cambria Math" w:hAnsi="Cambria Math" w:cs="Times New Roman"/>
          </w:rPr>
          <m:t>e</m:t>
        </m:r>
      </m:oMath>
      <w:r w:rsidR="006657B1">
        <w:rPr>
          <w:rFonts w:cs="Times New Roman"/>
        </w:rPr>
        <w:t xml:space="preserve"> and </w:t>
      </w:r>
      <m:oMath>
        <m:r>
          <w:rPr>
            <w:rFonts w:ascii="Cambria Math" w:hAnsi="Cambria Math" w:cs="Times New Roman"/>
          </w:rPr>
          <m:t>e'</m:t>
        </m:r>
      </m:oMath>
      <w:r w:rsidR="006213AB">
        <w:rPr>
          <w:rFonts w:cs="Times New Roman"/>
        </w:rPr>
        <w:t xml:space="preserve">, the function adds to </w:t>
      </w:r>
      <m:oMath>
        <m:r>
          <w:rPr>
            <w:rFonts w:ascii="Cambria Math" w:hAnsi="Cambria Math" w:cs="Times New Roman"/>
          </w:rPr>
          <m:t>X</m:t>
        </m:r>
      </m:oMath>
      <w:r w:rsidR="006213AB">
        <w:rPr>
          <w:rFonts w:cs="Times New Roman"/>
        </w:rPr>
        <w:t xml:space="preserve"> all the </w:t>
      </w:r>
      <m:oMath>
        <m:r>
          <w:rPr>
            <w:rFonts w:ascii="Cambria Math" w:hAnsi="Cambria Math" w:cs="Times New Roman"/>
          </w:rPr>
          <m:t>(f,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oMath>
      <w:r w:rsidR="00DD67ED">
        <w:rPr>
          <w:rFonts w:cs="Times New Roman"/>
        </w:rPr>
        <w:t xml:space="preserve">-extensions of </w:t>
      </w:r>
      <m:oMath>
        <m:r>
          <w:rPr>
            <w:rFonts w:ascii="Cambria Math" w:hAnsi="Cambria Math" w:cs="Times New Roman"/>
          </w:rPr>
          <m:t>M</m:t>
        </m:r>
      </m:oMath>
      <w:r w:rsidR="00194DB7">
        <w:rPr>
          <w:rFonts w:cs="Times New Roman"/>
        </w:rPr>
        <w:t xml:space="preserve"> </w:t>
      </w:r>
      <w:r w:rsidR="00537382">
        <w:rPr>
          <w:rFonts w:cs="Times New Roman"/>
        </w:rPr>
        <w:t>and</w:t>
      </w:r>
      <w:r w:rsidR="00194DB7">
        <w:rPr>
          <w:rFonts w:cs="Times New Roman"/>
        </w:rPr>
        <w:t xml:space="preserve"> all the </w:t>
      </w:r>
      <m:oMath>
        <m:d>
          <m:dPr>
            <m:ctrlPr>
              <w:rPr>
                <w:rFonts w:ascii="Cambria Math" w:hAnsi="Cambria Math" w:cs="Times New Roman"/>
                <w:i/>
              </w:rPr>
            </m:ctrlPr>
          </m:dPr>
          <m:e>
            <m:r>
              <w:rPr>
                <w:rFonts w:ascii="Cambria Math" w:hAnsi="Cambria Math" w:cs="Times New Roman"/>
              </w:rPr>
              <m:t>x, a, 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e>
        </m:d>
      </m:oMath>
      <w:r w:rsidR="00537382">
        <w:rPr>
          <w:rFonts w:cs="Times New Roman"/>
        </w:rPr>
        <w:t xml:space="preserve">-extensions of </w:t>
      </w:r>
      <m:oMath>
        <m:r>
          <w:rPr>
            <w:rFonts w:ascii="Cambria Math" w:hAnsi="Cambria Math" w:cs="Times New Roman"/>
          </w:rPr>
          <m:t>M</m:t>
        </m:r>
      </m:oMath>
      <w:r w:rsidR="00E51E8F">
        <w:rPr>
          <w:rFonts w:cs="Times New Roman"/>
        </w:rPr>
        <w:t xml:space="preserve"> for each edge </w:t>
      </w:r>
      <m:oMath>
        <m:r>
          <w:rPr>
            <w:rFonts w:ascii="Cambria Math" w:hAnsi="Cambria Math" w:cs="Times New Roman"/>
          </w:rPr>
          <m:t>a</m:t>
        </m:r>
      </m:oMath>
      <w:r w:rsidR="00E51E8F">
        <w:rPr>
          <w:rFonts w:cs="Times New Roman"/>
        </w:rPr>
        <w:t xml:space="preserve"> in path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281191">
        <w:rPr>
          <w:rFonts w:cs="Times New Roman"/>
        </w:rPr>
        <w:t xml:space="preserve">, where the new leaf is annotated by </w:t>
      </w:r>
      <m:oMath>
        <m:r>
          <w:rPr>
            <w:rFonts w:ascii="Cambria Math" w:hAnsi="Cambria Math" w:cs="Times New Roman"/>
          </w:rPr>
          <m:t>e</m:t>
        </m:r>
      </m:oMath>
      <w:r w:rsidR="00281191">
        <w:rPr>
          <w:rFonts w:cs="Times New Roman"/>
        </w:rPr>
        <w:t>.</w:t>
      </w:r>
    </w:p>
    <w:p w14:paraId="6C0D539E" w14:textId="77777777" w:rsidR="00C9685F" w:rsidRDefault="000652FC" w:rsidP="005F4240">
      <w:pPr>
        <w:pStyle w:val="Heading3"/>
      </w:pPr>
      <w:bookmarkStart w:id="26" w:name="_Toc165925741"/>
      <w:r>
        <w:t>2.4.2 Correctness of Algorithm</w:t>
      </w:r>
      <w:bookmarkEnd w:id="26"/>
    </w:p>
    <w:p w14:paraId="564DC96F" w14:textId="77777777" w:rsidR="002F7452" w:rsidRDefault="000652FC" w:rsidP="00CE2AE5">
      <w:r>
        <w:t xml:space="preserve">To </w:t>
      </w:r>
      <w:r w:rsidR="00513AA0">
        <w:t>show</w:t>
      </w:r>
      <w:r>
        <w:t xml:space="preserve"> the correctness of the algorithm, we will </w:t>
      </w:r>
      <w:r w:rsidR="002F4A4C">
        <w:t>need to</w:t>
      </w:r>
      <w:r>
        <w:t xml:space="preserve"> prove</w:t>
      </w:r>
      <w:r w:rsidR="00FD0924">
        <w:t xml:space="preserve"> the</w:t>
      </w:r>
      <w:r>
        <w:t xml:space="preserve"> following:</w:t>
      </w:r>
      <w:r w:rsidR="002F4A4C">
        <w:t xml:space="preserve"> the algorithm </w:t>
      </w:r>
      <w:r w:rsidR="00F11459">
        <w:t>returns a model M’ which is a model for C</w:t>
      </w:r>
      <w:r>
        <w:t xml:space="preserve"> and of</w:t>
      </w:r>
      <w:r w:rsidR="000F4E69">
        <w:t xml:space="preserve"> minimum size</w:t>
      </w:r>
      <w:r w:rsidR="00F11459">
        <w:t xml:space="preserve">, </w:t>
      </w:r>
      <w:r w:rsidR="000F4E69">
        <w:t xml:space="preserve">and the algorithm considers all models </w:t>
      </w:r>
      <w:r w:rsidR="00E07A75">
        <w:t>of size less than or equal to s.</w:t>
      </w:r>
    </w:p>
    <w:p w14:paraId="01359D0A" w14:textId="77777777" w:rsidR="005A71E3" w:rsidRDefault="000652FC" w:rsidP="00CE2AE5">
      <w:r>
        <w:t xml:space="preserve">The algorithm </w:t>
      </w:r>
      <w:r w:rsidR="00382F45">
        <w:t xml:space="preserve">begins by checking if the current model </w:t>
      </w:r>
      <m:oMath>
        <m:r>
          <w:rPr>
            <w:rFonts w:ascii="Cambria Math" w:hAnsi="Cambria Math"/>
          </w:rPr>
          <m:t>M</m:t>
        </m:r>
      </m:oMath>
      <w:r w:rsidR="00382F45">
        <w:t xml:space="preserve"> already satisfies the classification i</w:t>
      </w:r>
      <w:r w:rsidR="00840502">
        <w:t xml:space="preserve">nstance </w:t>
      </w:r>
      <m:oMath>
        <m:r>
          <w:rPr>
            <w:rFonts w:ascii="Cambria Math" w:hAnsi="Cambria Math"/>
          </w:rPr>
          <m:t>C</m:t>
        </m:r>
      </m:oMath>
      <w:r w:rsidR="00840502">
        <w:t xml:space="preserve">. If </w:t>
      </w:r>
      <m:oMath>
        <m:r>
          <w:rPr>
            <w:rFonts w:ascii="Cambria Math" w:hAnsi="Cambria Math"/>
          </w:rPr>
          <m:t>M</m:t>
        </m:r>
      </m:oMath>
      <w:r w:rsidR="00840502">
        <w:t xml:space="preserve"> is a model for </w:t>
      </w:r>
      <m:oMath>
        <m:r>
          <w:rPr>
            <w:rFonts w:ascii="Cambria Math" w:hAnsi="Cambria Math"/>
          </w:rPr>
          <m:t>C</m:t>
        </m:r>
      </m:oMath>
      <w:r w:rsidR="00840502">
        <w:t xml:space="preserve"> the algorithm terminates and </w:t>
      </w:r>
      <w:r w:rsidR="00F90851">
        <w:t xml:space="preserve">returns </w:t>
      </w:r>
      <m:oMath>
        <m:r>
          <w:rPr>
            <w:rFonts w:ascii="Cambria Math" w:hAnsi="Cambria Math"/>
          </w:rPr>
          <m:t>M</m:t>
        </m:r>
      </m:oMath>
      <w:r w:rsidR="00F90851">
        <w:t xml:space="preserve">, as shown in line 4 of Figure 2, thus affirming </w:t>
      </w:r>
      <w:r w:rsidR="00C81448">
        <w:t xml:space="preserve">the correctness of this trivial case. </w:t>
      </w:r>
      <w:r w:rsidR="002F5D72">
        <w:t xml:space="preserve">If </w:t>
      </w:r>
      <m:oMath>
        <m:r>
          <w:rPr>
            <w:rFonts w:ascii="Cambria Math" w:hAnsi="Cambria Math"/>
          </w:rPr>
          <m:t>M</m:t>
        </m:r>
      </m:oMath>
      <w:r w:rsidR="002F5D72">
        <w:t xml:space="preserve"> is not a model for </w:t>
      </w:r>
      <m:oMath>
        <m:r>
          <w:rPr>
            <w:rFonts w:ascii="Cambria Math" w:hAnsi="Cambria Math"/>
          </w:rPr>
          <m:t>C</m:t>
        </m:r>
      </m:oMath>
      <w:r w:rsidR="002F5D72">
        <w:t xml:space="preserve"> </w:t>
      </w:r>
      <w:r w:rsidR="001F4478">
        <w:t xml:space="preserve">it checks if its size is </w:t>
      </w:r>
      <w:r w:rsidR="00D62713">
        <w:t>at least</w:t>
      </w:r>
      <w:r w:rsidR="001F4478">
        <w:t xml:space="preserve"> </w:t>
      </w:r>
      <m:oMath>
        <m:r>
          <w:rPr>
            <w:rFonts w:ascii="Cambria Math" w:hAnsi="Cambria Math"/>
          </w:rPr>
          <m:t>s</m:t>
        </m:r>
      </m:oMath>
      <w:r w:rsidR="001F4478">
        <w:t xml:space="preserve">, then it returns </w:t>
      </w:r>
      <m:oMath>
        <m:r>
          <w:rPr>
            <w:rFonts w:ascii="Cambria Math" w:hAnsi="Cambria Math"/>
          </w:rPr>
          <m:t>nil</m:t>
        </m:r>
      </m:oMath>
      <w:r w:rsidR="001F4478">
        <w:t xml:space="preserve">. As strict extensions </w:t>
      </w:r>
      <w:r w:rsidR="00D62713">
        <w:t xml:space="preserve">increase the size of the tree by </w:t>
      </w:r>
      <w:r w:rsidR="004546A0">
        <w:t xml:space="preserve">two </w:t>
      </w:r>
      <w:r w:rsidR="00D62713">
        <w:t>(creating two new nodes)</w:t>
      </w:r>
      <w:r w:rsidR="00287F2C">
        <w:t>, the model does not consider model</w:t>
      </w:r>
      <w:r w:rsidR="002937D4">
        <w:t>s</w:t>
      </w:r>
      <w:r w:rsidR="00287F2C">
        <w:t xml:space="preserve"> larger than </w:t>
      </w:r>
      <m:oMath>
        <m:r>
          <w:rPr>
            <w:rFonts w:ascii="Cambria Math" w:hAnsi="Cambria Math"/>
          </w:rPr>
          <m:t>s</m:t>
        </m:r>
      </m:oMath>
      <w:r w:rsidR="00287F2C">
        <w:t>.</w:t>
      </w:r>
    </w:p>
    <w:p w14:paraId="00D649D3" w14:textId="77777777" w:rsidR="008761BF" w:rsidRDefault="000652FC" w:rsidP="00CE2AE5">
      <w:r>
        <w:t xml:space="preserve">For </w:t>
      </w:r>
      <w:r w:rsidR="00BE6BBC">
        <w:t>now,</w:t>
      </w:r>
      <w:r>
        <w:t xml:space="preserve"> we can assume that </w:t>
      </w:r>
      <w:r w:rsidR="0096714C">
        <w:t>FindStrictExtStr</w:t>
      </w:r>
      <w:r>
        <w:t>(</w:t>
      </w:r>
      <m:oMath>
        <m:r>
          <w:rPr>
            <w:rFonts w:ascii="Cambria Math" w:hAnsi="Cambria Math"/>
          </w:rPr>
          <m:t xml:space="preserve">C, </m:t>
        </m:r>
        <m:d>
          <m:dPr>
            <m:ctrlPr>
              <w:rPr>
                <w:rFonts w:ascii="Cambria Math" w:hAnsi="Cambria Math"/>
                <w:i/>
              </w:rPr>
            </m:ctrlPr>
          </m:dPr>
          <m:e>
            <m:r>
              <w:rPr>
                <w:rFonts w:ascii="Cambria Math" w:hAnsi="Cambria Math"/>
              </w:rPr>
              <m:t>M, A</m:t>
            </m:r>
          </m:e>
        </m:d>
        <m:r>
          <w:rPr>
            <w:rFonts w:ascii="Cambria Math" w:hAnsi="Cambria Math"/>
          </w:rPr>
          <m:t>, e)</m:t>
        </m:r>
      </m:oMath>
      <w:r w:rsidR="00085ED5">
        <w:t xml:space="preserve"> returns a full set of strict extensions for M – meaning that </w:t>
      </w:r>
      <w:r w:rsidR="000727A2">
        <w:t xml:space="preserve">it returns all trees which are an extension of M to correctly classify </w:t>
      </w:r>
      <m:oMath>
        <m:r>
          <w:rPr>
            <w:rFonts w:ascii="Cambria Math" w:hAnsi="Cambria Math"/>
          </w:rPr>
          <m:t>e</m:t>
        </m:r>
      </m:oMath>
      <w:r w:rsidR="000727A2">
        <w:t xml:space="preserve">. </w:t>
      </w:r>
      <w:r>
        <w:t xml:space="preserve">For each strict extension </w:t>
      </w:r>
      <m:oMath>
        <m:r>
          <w:rPr>
            <w:rFonts w:ascii="Cambria Math" w:hAnsi="Cambria Math"/>
          </w:rPr>
          <m:t>M</m:t>
        </m:r>
      </m:oMath>
      <w:r>
        <w:t xml:space="preserve">’ produced, the algorithm recursively calls itself, checking if </w:t>
      </w:r>
      <m:oMath>
        <m:r>
          <w:rPr>
            <w:rFonts w:ascii="Cambria Math" w:hAnsi="Cambria Math"/>
          </w:rPr>
          <m:t>M'</m:t>
        </m:r>
      </m:oMath>
      <w:r w:rsidR="00B95EB2">
        <w:t xml:space="preserve"> is not a model for </w:t>
      </w:r>
      <m:oMath>
        <m:r>
          <w:rPr>
            <w:rFonts w:ascii="Cambria Math" w:hAnsi="Cambria Math"/>
          </w:rPr>
          <m:t>C</m:t>
        </m:r>
      </m:oMath>
      <w:r w:rsidR="00B95EB2">
        <w:t xml:space="preserve">, the recursive nature of the algorithm ensures </w:t>
      </w:r>
      <w:r w:rsidR="00583C30">
        <w:t xml:space="preserve">that the further extensions </w:t>
      </w:r>
      <w:r w:rsidR="000727A2">
        <w:t xml:space="preserve">for each tree in </w:t>
      </w:r>
      <m:oMath>
        <m:r>
          <w:rPr>
            <w:rFonts w:ascii="Cambria Math" w:hAnsi="Cambria Math"/>
          </w:rPr>
          <m:t>ξ</m:t>
        </m:r>
      </m:oMath>
      <w:r w:rsidR="000727A2">
        <w:t xml:space="preserve"> </w:t>
      </w:r>
      <w:r w:rsidR="00583C30">
        <w:t>are explored. The recursive calls effectively perform a depth-first search through the space of all possible models</w:t>
      </w:r>
      <w:r w:rsidR="006F715F">
        <w:t xml:space="preserve"> of size less than or equal to </w:t>
      </w:r>
      <m:oMath>
        <m:r>
          <w:rPr>
            <w:rFonts w:ascii="Cambria Math" w:hAnsi="Cambria Math"/>
          </w:rPr>
          <m:t>s</m:t>
        </m:r>
      </m:oMath>
      <w:r w:rsidR="006F715F">
        <w:t>.</w:t>
      </w:r>
    </w:p>
    <w:p w14:paraId="37DAD82E" w14:textId="77777777" w:rsidR="00BE6BBC" w:rsidRDefault="000652FC" w:rsidP="00CE2AE5">
      <w:r>
        <w:t xml:space="preserve">It remains to show that the set of strict extensions returned by </w:t>
      </w:r>
      <w:r w:rsidR="0096714C">
        <w:t>FindStrictExtStr</w:t>
      </w:r>
      <w:r>
        <w:t>(</w:t>
      </w:r>
      <m:oMath>
        <m:r>
          <w:rPr>
            <w:rFonts w:ascii="Cambria Math" w:hAnsi="Cambria Math"/>
          </w:rPr>
          <m:t xml:space="preserve">C, </m:t>
        </m:r>
        <m:d>
          <m:dPr>
            <m:ctrlPr>
              <w:rPr>
                <w:rFonts w:ascii="Cambria Math" w:hAnsi="Cambria Math"/>
                <w:i/>
              </w:rPr>
            </m:ctrlPr>
          </m:dPr>
          <m:e>
            <m:r>
              <w:rPr>
                <w:rFonts w:ascii="Cambria Math" w:hAnsi="Cambria Math"/>
              </w:rPr>
              <m:t>M, A</m:t>
            </m:r>
          </m:e>
        </m:d>
        <m:r>
          <w:rPr>
            <w:rFonts w:ascii="Cambria Math" w:hAnsi="Cambria Math"/>
          </w:rPr>
          <m:t>, e)</m:t>
        </m:r>
      </m:oMath>
      <w:r>
        <w:t xml:space="preserve"> is a full set of strict extension</w:t>
      </w:r>
      <w:r w:rsidR="00933E42">
        <w:t xml:space="preserve">s of </w:t>
      </w:r>
      <m:oMath>
        <m:r>
          <w:rPr>
            <w:rFonts w:ascii="Cambria Math" w:hAnsi="Cambria Math"/>
          </w:rPr>
          <m:t>M</m:t>
        </m:r>
      </m:oMath>
      <w:r w:rsidR="00933E42">
        <w:t>. T</w:t>
      </w:r>
      <w:r w:rsidR="006A67B6">
        <w:t xml:space="preserve">he way to minimally extend a tree so it classifies </w:t>
      </w:r>
      <m:oMath>
        <m:r>
          <w:rPr>
            <w:rFonts w:ascii="Cambria Math" w:hAnsi="Cambria Math"/>
          </w:rPr>
          <m:t>e</m:t>
        </m:r>
      </m:oMath>
      <w:r w:rsidR="006A67B6">
        <w:t xml:space="preserve"> correctly is to create </w:t>
      </w:r>
      <w:r w:rsidR="00981827">
        <w:t xml:space="preserve">2 new nodes, an internal </w:t>
      </w:r>
      <w:r w:rsidR="0096714C">
        <w:t>node,</w:t>
      </w:r>
      <w:r w:rsidR="00981827">
        <w:t xml:space="preserve"> and a leaf.</w:t>
      </w:r>
      <w:r w:rsidR="00292ECB">
        <w:t xml:space="preserve"> T</w:t>
      </w:r>
      <w:r w:rsidR="009B4C30">
        <w:t xml:space="preserve">he </w:t>
      </w:r>
      <w:r w:rsidR="00292ECB">
        <w:t xml:space="preserve">internal </w:t>
      </w:r>
      <w:r w:rsidR="009B4C30">
        <w:t>node could be anywhere in the path</w:t>
      </w:r>
      <w:r w:rsidR="0096714C">
        <w:t xml:space="preserve">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rsidR="00292ECB">
        <w:t>.</w:t>
      </w:r>
      <w:r w:rsidR="00B167A4">
        <w:t xml:space="preserve"> </w:t>
      </w:r>
      <w:r w:rsidR="007E476A">
        <w:t>So,</w:t>
      </w:r>
      <w:r w:rsidR="00B167A4">
        <w:t xml:space="preserve"> for the number of branches in the path, there are as many possible places to add the new node </w:t>
      </w:r>
      <w:r w:rsidR="007E476A">
        <w:t>(</w:t>
      </w:r>
      <m:oMath>
        <m:d>
          <m:dPr>
            <m:ctrlPr>
              <w:rPr>
                <w:rFonts w:ascii="Cambria Math" w:hAnsi="Cambria Math" w:cs="Times New Roman"/>
                <w:i/>
              </w:rPr>
            </m:ctrlPr>
          </m:dPr>
          <m:e>
            <m:r>
              <w:rPr>
                <w:rFonts w:ascii="Cambria Math" w:hAnsi="Cambria Math" w:cs="Times New Roman"/>
              </w:rPr>
              <m:t>x, a, 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e>
        </m:d>
      </m:oMath>
      <w:r w:rsidR="007E476A">
        <w:rPr>
          <w:rFonts w:cs="Times New Roman"/>
        </w:rPr>
        <w:t>-extension</w:t>
      </w:r>
      <w:r w:rsidR="007E476A">
        <w:t xml:space="preserve"> )</w:t>
      </w:r>
      <w:r w:rsidR="0096714C">
        <w:t xml:space="preserve"> </w:t>
      </w:r>
      <w:r w:rsidR="00B167A4">
        <w:t>plus creating a new root</w:t>
      </w:r>
      <w:r w:rsidR="007E476A">
        <w:t xml:space="preserve"> (</w:t>
      </w:r>
      <m:oMath>
        <m:r>
          <w:rPr>
            <w:rFonts w:ascii="Cambria Math" w:hAnsi="Cambria Math" w:cs="Times New Roman"/>
          </w:rPr>
          <m:t>(f,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r>
          <m:rPr>
            <m:sty m:val="p"/>
          </m:rPr>
          <w:rPr>
            <w:rFonts w:ascii="Cambria Math" w:hAnsi="Cambria Math" w:cs="Times New Roman"/>
          </w:rPr>
          <m:t xml:space="preserve">-extensions </m:t>
        </m:r>
      </m:oMath>
      <w:r w:rsidR="007E476A">
        <w:rPr>
          <w:rFonts w:cs="Times New Roman"/>
        </w:rPr>
        <w:t>)</w:t>
      </w:r>
      <w:r w:rsidR="0067302F">
        <w:t>. This new node would branch out to the new leaf</w:t>
      </w:r>
      <w:r w:rsidR="0096714C">
        <w:t xml:space="preserve"> </w:t>
      </w:r>
      <m:oMath>
        <m:r>
          <w:rPr>
            <w:rFonts w:ascii="Cambria Math" w:hAnsi="Cambria Math"/>
          </w:rPr>
          <m:t>l</m:t>
        </m:r>
      </m:oMath>
      <w:r w:rsidR="0067302F">
        <w:t xml:space="preserve"> which would classify </w:t>
      </w:r>
      <m:oMath>
        <m:r>
          <w:rPr>
            <w:rFonts w:ascii="Cambria Math" w:hAnsi="Cambria Math"/>
          </w:rPr>
          <m:t>e</m:t>
        </m:r>
      </m:oMath>
      <w:r w:rsidR="0067302F">
        <w:t xml:space="preserve"> correctly. </w:t>
      </w:r>
      <w:r w:rsidR="005863C1">
        <w:t xml:space="preserve">To change the direction of the example traversing the tree, there must be a difference in at least one of the features in </w:t>
      </w:r>
      <m:oMath>
        <m:r>
          <w:rPr>
            <w:rFonts w:ascii="Cambria Math" w:hAnsi="Cambria Math"/>
          </w:rPr>
          <m:t>e</m:t>
        </m:r>
      </m:oMath>
      <w:r w:rsidR="005863C1">
        <w:t xml:space="preserve"> compared to the </w:t>
      </w:r>
      <w:r w:rsidR="003F318F">
        <w:t xml:space="preserve">annotation of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rsidR="00232465">
        <w:t xml:space="preserve">, therefore there are extensions created for all </w:t>
      </w:r>
      <w:r w:rsidR="000D78FC">
        <w:t xml:space="preserve">features that have different values for </w:t>
      </w:r>
      <m:oMath>
        <m:r>
          <w:rPr>
            <w:rFonts w:ascii="Cambria Math" w:hAnsi="Cambria Math"/>
          </w:rPr>
          <m:t>e</m:t>
        </m:r>
      </m:oMath>
      <w:r w:rsidR="000D78FC">
        <w:t xml:space="preserve"> and </w:t>
      </w:r>
      <m:oMath>
        <m:r>
          <w:rPr>
            <w:rFonts w:ascii="Cambria Math" w:hAnsi="Cambria Math"/>
          </w:rPr>
          <m:t>e'</m:t>
        </m:r>
      </m:oMath>
      <w:r w:rsidR="000D78FC">
        <w:t>.</w:t>
      </w:r>
      <w:r w:rsidR="00C55592">
        <w:t xml:space="preserve"> So</w:t>
      </w:r>
      <w:r w:rsidR="0096714C">
        <w:t>,</w:t>
      </w:r>
      <w:r w:rsidR="00C55592">
        <w:t xml:space="preserve"> applying both types of extensions for each differing feature </w:t>
      </w:r>
      <w:r w:rsidR="0096714C">
        <w:t>the functions create a full set of strict extensions.</w:t>
      </w:r>
    </w:p>
    <w:p w14:paraId="61A42859" w14:textId="77777777" w:rsidR="00C9685F" w:rsidRDefault="000652FC" w:rsidP="00CD4828">
      <w:pPr>
        <w:pStyle w:val="Heading3"/>
      </w:pPr>
      <w:bookmarkStart w:id="27" w:name="_Toc165925742"/>
      <w:r>
        <w:t>2.4.</w:t>
      </w:r>
      <w:r w:rsidR="005F4240">
        <w:t>3</w:t>
      </w:r>
      <w:r w:rsidR="00DC662B">
        <w:t xml:space="preserve"> </w:t>
      </w:r>
      <w:r w:rsidR="00F53CE4">
        <w:t>Runtime</w:t>
      </w:r>
      <w:r w:rsidR="00DC662B">
        <w:t xml:space="preserve"> Analysis of Algorithm</w:t>
      </w:r>
      <w:bookmarkEnd w:id="27"/>
    </w:p>
    <w:p w14:paraId="71ACC26F" w14:textId="2D75632C" w:rsidR="00DB17F7" w:rsidRDefault="000652FC" w:rsidP="00DB17F7">
      <w:r>
        <w:t>Towards s</w:t>
      </w:r>
      <w:r w:rsidR="00DA2807">
        <w:t xml:space="preserve">howing the run time of the </w:t>
      </w:r>
      <w:r>
        <w:t xml:space="preserve">algorithm as a </w:t>
      </w:r>
      <w:r w:rsidR="00172E8F">
        <w:t>whole</w:t>
      </w:r>
      <w:r>
        <w:t xml:space="preserve">, </w:t>
      </w:r>
      <w:r w:rsidR="00172E8F">
        <w:t xml:space="preserve">we </w:t>
      </w:r>
      <w:r w:rsidR="00D3185D">
        <w:t xml:space="preserve">will start </w:t>
      </w:r>
      <w:r w:rsidR="00527C29">
        <w:t xml:space="preserve">with algorithm 6: </w:t>
      </w:r>
      <w:r w:rsidR="00AB1B56">
        <w:t xml:space="preserve">we first note that </w:t>
      </w:r>
      <w:r w:rsidR="005A6A81">
        <w:t>almost all single-line operations in the algorithm can be achieved in constant time (Ordinyak et</w:t>
      </w:r>
      <w:r w:rsidR="006C32ED">
        <w:t xml:space="preserve"> al., 2024). The only exceptions are lines 11 and 12</w:t>
      </w:r>
      <w:r w:rsidR="00AF562C">
        <w:t xml:space="preserve"> to obtain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rsidR="00AF562C">
        <w:t xml:space="preserve"> and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7D3293">
        <w:t xml:space="preserve">. </w:t>
      </w:r>
      <w:r w:rsidR="00E75561">
        <w:t>Both</w:t>
      </w:r>
      <w:r w:rsidR="007D3293">
        <w:t xml:space="preserve"> </w:t>
      </w:r>
      <w:r w:rsidR="00E318B2">
        <w:t xml:space="preserve">exceptions can be </w:t>
      </w:r>
      <w:r w:rsidR="00E318B2">
        <w:lastRenderedPageBreak/>
        <w:t>achieved in</w:t>
      </w:r>
      <w:r w:rsidR="00E75561">
        <w:t xml:space="preserve"> time</w:t>
      </w:r>
      <w:r w:rsidR="00E318B2">
        <w:t xml:space="preserve"> </w:t>
      </w:r>
      <m:oMath>
        <m:r>
          <w:rPr>
            <w:rFonts w:ascii="Cambria Math" w:hAnsi="Cambria Math"/>
          </w:rPr>
          <m:t>O</m:t>
        </m:r>
      </m:oMath>
      <w:r w:rsidR="009C7277">
        <w:t>(</w:t>
      </w:r>
      <w:r w:rsidR="00064A31">
        <w:t>height of tree)</w:t>
      </w:r>
      <w:r w:rsidR="0000742E">
        <w:t>(in the worst case the size of the path is the height of the tree</w:t>
      </w:r>
      <w:r w:rsidR="00064A31">
        <w:t xml:space="preserve">, we obtain that the run time of the function is dominated by </w:t>
      </w:r>
      <w:r w:rsidR="0000742E">
        <w:t xml:space="preserve">the two for loops in line 14 and 19. </w:t>
      </w:r>
      <w:r w:rsidR="00E75561">
        <w:t xml:space="preserve">Together this can be achieved in time </w:t>
      </w:r>
      <m:oMath>
        <m:r>
          <w:rPr>
            <w:rFonts w:ascii="Cambria Math" w:hAnsi="Cambria Math"/>
          </w:rPr>
          <m:t>O</m:t>
        </m:r>
      </m:oMath>
      <w:r w:rsidR="00E75561">
        <w:t>(</w:t>
      </w:r>
      <m:oMath>
        <m:r>
          <w:rPr>
            <w:rFonts w:ascii="Cambria Math" w:hAnsi="Cambria Math"/>
          </w:rPr>
          <m:t>δ*h(T)</m:t>
        </m:r>
      </m:oMath>
      <w:r w:rsidR="00D07B89">
        <w:t>)</w:t>
      </w:r>
      <w:r w:rsidR="006249D3">
        <w:t xml:space="preserve">, let </w:t>
      </w:r>
      <m:oMath>
        <m:r>
          <w:rPr>
            <w:rFonts w:ascii="Cambria Math" w:hAnsi="Cambria Math"/>
          </w:rPr>
          <m:t>δ</m:t>
        </m:r>
      </m:oMath>
      <w:r w:rsidR="006249D3">
        <w:t xml:space="preserve"> be defined as the number of features</w:t>
      </w:r>
      <w:r w:rsidR="00855D88">
        <w:t xml:space="preserve"> any two examples differ</w:t>
      </w:r>
      <w:r w:rsidR="006249D3">
        <w:t xml:space="preserve"> in </w:t>
      </w:r>
      <m:oMath>
        <m:r>
          <w:rPr>
            <w:rFonts w:ascii="Cambria Math" w:hAnsi="Cambria Math"/>
          </w:rPr>
          <m:t>C</m:t>
        </m:r>
      </m:oMath>
      <w:r w:rsidR="00A4225C">
        <w:t xml:space="preserve"> and </w:t>
      </w:r>
      <m:oMath>
        <m:r>
          <w:rPr>
            <w:rFonts w:ascii="Cambria Math" w:hAnsi="Cambria Math"/>
          </w:rPr>
          <m:t>h(T)</m:t>
        </m:r>
      </m:oMath>
      <w:r w:rsidR="00A4225C">
        <w:t xml:space="preserve"> be defined as the height of the tree</w:t>
      </w:r>
      <w:r w:rsidR="008803C4">
        <w:t xml:space="preserve"> </w:t>
      </w:r>
      <m:oMath>
        <m:r>
          <w:rPr>
            <w:rFonts w:ascii="Cambria Math" w:hAnsi="Cambria Math"/>
          </w:rPr>
          <m:t>T</m:t>
        </m:r>
      </m:oMath>
      <w:r w:rsidR="000757A8">
        <w:t xml:space="preserve"> (T being </w:t>
      </w:r>
      <w:r w:rsidR="00A207B2">
        <w:t xml:space="preserve">the tree of </w:t>
      </w:r>
      <m:oMath>
        <m:r>
          <w:rPr>
            <w:rFonts w:ascii="Cambria Math" w:hAnsi="Cambria Math"/>
          </w:rPr>
          <m:t>M)</m:t>
        </m:r>
      </m:oMath>
      <w:r w:rsidR="00A4225C">
        <w:t>. T</w:t>
      </w:r>
      <w:r w:rsidR="0057626E">
        <w:t xml:space="preserve">his is because for the first loop, in the worst case, the algorithm may loop </w:t>
      </w:r>
      <w:r w:rsidR="008C2EC2">
        <w:t xml:space="preserve">for every feature in </w:t>
      </w:r>
      <m:oMath>
        <m:r>
          <w:rPr>
            <w:rFonts w:ascii="Cambria Math" w:hAnsi="Cambria Math"/>
          </w:rPr>
          <m:t>C</m:t>
        </m:r>
      </m:oMath>
      <w:r w:rsidR="008C2EC2">
        <w:t xml:space="preserve"> (such as in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2514AD">
        <w:t xml:space="preserve"> or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oMath>
      <w:r w:rsidR="002514AD">
        <w:t xml:space="preserve">, and within this loop, we have another loop which loops for every edge in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2514AD">
        <w:t xml:space="preserve"> which in the worst </w:t>
      </w:r>
      <w:r w:rsidR="0047460F">
        <w:t>case is equal to the height of the tree.</w:t>
      </w:r>
    </w:p>
    <w:p w14:paraId="0BAC0FF1" w14:textId="77777777" w:rsidR="008A05FB" w:rsidRDefault="000652FC" w:rsidP="00DB17F7">
      <w:r>
        <w:t>For algorithm 1</w:t>
      </w:r>
      <w:r w:rsidR="00CB5860">
        <w:t xml:space="preserve">, the </w:t>
      </w:r>
      <w:r w:rsidR="00BC25B8">
        <w:t xml:space="preserve">initial call to FindOptModelStr merely </w:t>
      </w:r>
      <w:r w:rsidR="004C0F4C">
        <w:t>calls</w:t>
      </w:r>
      <w:r w:rsidR="00BC25B8">
        <w:t xml:space="preserve"> to FindOptExtStr w</w:t>
      </w:r>
      <w:r w:rsidR="00715FE4">
        <w:t>ith t</w:t>
      </w:r>
      <w:r w:rsidR="00CC2D14">
        <w:t xml:space="preserve">he same parameters plus an initialised </w:t>
      </w:r>
      <m:oMath>
        <m:r>
          <w:rPr>
            <w:rFonts w:ascii="Cambria Math" w:hAnsi="Cambria Math"/>
          </w:rPr>
          <m:t>nil</m:t>
        </m:r>
      </m:oMath>
      <w:r w:rsidR="00CC2D14">
        <w:t xml:space="preserve">, so its cost would be </w:t>
      </w:r>
      <w:r w:rsidR="004B632C">
        <w:t>constant</w:t>
      </w:r>
      <w:r w:rsidR="007E4DB1">
        <w:t xml:space="preserve">. </w:t>
      </w:r>
      <w:r w:rsidR="00741CFA">
        <w:t xml:space="preserve">FindOptExtStr checks if the current model </w:t>
      </w:r>
      <m:oMath>
        <m:r>
          <w:rPr>
            <w:rFonts w:ascii="Cambria Math" w:hAnsi="Cambria Math"/>
          </w:rPr>
          <m:t>M</m:t>
        </m:r>
      </m:oMath>
      <w:r w:rsidR="00466CBD">
        <w:t xml:space="preserve"> is a model for </w:t>
      </w:r>
      <m:oMath>
        <m:r>
          <w:rPr>
            <w:rFonts w:ascii="Cambria Math" w:hAnsi="Cambria Math"/>
          </w:rPr>
          <m:t>C</m:t>
        </m:r>
      </m:oMath>
      <w:r w:rsidR="00466CBD">
        <w:t xml:space="preserve">, </w:t>
      </w:r>
      <w:r w:rsidR="00CF1276">
        <w:t xml:space="preserve">This would involve traversing the decision tree for each example in </w:t>
      </w:r>
      <m:oMath>
        <m:r>
          <w:rPr>
            <w:rFonts w:ascii="Cambria Math" w:hAnsi="Cambria Math"/>
          </w:rPr>
          <m:t>C</m:t>
        </m:r>
      </m:oMath>
      <w:r w:rsidR="000E4CDA">
        <w:t xml:space="preserve">. </w:t>
      </w:r>
      <w:r w:rsidR="008D0B87">
        <w:t xml:space="preserve">As previously defined, </w:t>
      </w:r>
      <m:oMath>
        <m:r>
          <w:rPr>
            <w:rFonts w:ascii="Cambria Math" w:hAnsi="Cambria Math"/>
          </w:rPr>
          <m:t>E</m:t>
        </m:r>
      </m:oMath>
      <w:r w:rsidR="008D0B87">
        <w:t xml:space="preserve"> is a set of examples in </w:t>
      </w:r>
      <w:r w:rsidR="000862C3">
        <w:t xml:space="preserve">C, therefore this step would take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oMath>
      <w:r w:rsidR="003226E9">
        <w:t xml:space="preserve"> time.</w:t>
      </w:r>
      <w:r w:rsidR="002A60C2">
        <w:t xml:space="preserve"> Next FindOptExtStr checks if </w:t>
      </w:r>
      <m:oMath>
        <m:r>
          <w:rPr>
            <w:rFonts w:ascii="Cambria Math" w:hAnsi="Cambria Math"/>
          </w:rPr>
          <m:t>M</m:t>
        </m:r>
      </m:oMath>
      <w:r w:rsidR="00A8745B">
        <w:t xml:space="preserve"> is greater than or equal to </w:t>
      </w:r>
      <m:oMath>
        <m:r>
          <w:rPr>
            <w:rFonts w:ascii="Cambria Math" w:hAnsi="Cambria Math"/>
          </w:rPr>
          <m:t>s</m:t>
        </m:r>
      </m:oMath>
      <w:r w:rsidR="00A8745B">
        <w:t xml:space="preserve">, this check would take constant time. </w:t>
      </w:r>
      <w:r w:rsidR="00CE2874">
        <w:t xml:space="preserve">Next, the function finds an example incorrectly classified by </w:t>
      </w:r>
      <w:r w:rsidR="00DD36F9">
        <w:t xml:space="preserve">the tree, in the worst case this would involve traversing the tree for every example and, therefore would take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r>
              <w:rPr>
                <w:rFonts w:ascii="Cambria Math" w:hAnsi="Cambria Math"/>
              </w:rPr>
              <m:t>*h</m:t>
            </m:r>
            <m:d>
              <m:dPr>
                <m:ctrlPr>
                  <w:rPr>
                    <w:rFonts w:ascii="Cambria Math" w:hAnsi="Cambria Math"/>
                    <w:i/>
                  </w:rPr>
                </m:ctrlPr>
              </m:dPr>
              <m:e>
                <m:r>
                  <w:rPr>
                    <w:rFonts w:ascii="Cambria Math" w:hAnsi="Cambria Math"/>
                  </w:rPr>
                  <m:t>T</m:t>
                </m:r>
              </m:e>
            </m:d>
          </m:e>
        </m:d>
      </m:oMath>
      <w:r w:rsidR="004B38FE">
        <w:t xml:space="preserve"> time. The call of </w:t>
      </w:r>
      <w:r w:rsidR="00C22E86">
        <w:t xml:space="preserve">FindStrictExtsStr, as previously explained, would take </w:t>
      </w:r>
      <m:oMath>
        <m:r>
          <w:rPr>
            <w:rFonts w:ascii="Cambria Math" w:hAnsi="Cambria Math"/>
          </w:rPr>
          <m:t>O(δ*h</m:t>
        </m:r>
        <m:d>
          <m:dPr>
            <m:ctrlPr>
              <w:rPr>
                <w:rFonts w:ascii="Cambria Math" w:hAnsi="Cambria Math"/>
                <w:i/>
              </w:rPr>
            </m:ctrlPr>
          </m:dPr>
          <m:e>
            <m:r>
              <w:rPr>
                <w:rFonts w:ascii="Cambria Math" w:hAnsi="Cambria Math"/>
              </w:rPr>
              <m:t>T</m:t>
            </m:r>
          </m:e>
        </m:d>
        <m:r>
          <w:rPr>
            <w:rFonts w:ascii="Cambria Math" w:hAnsi="Cambria Math"/>
          </w:rPr>
          <m:t>)</m:t>
        </m:r>
      </m:oMath>
      <w:r w:rsidR="00BD35EF">
        <w:t xml:space="preserve"> time</w:t>
      </w:r>
      <w:r w:rsidR="002206EC">
        <w:t>. The alg</w:t>
      </w:r>
      <w:r w:rsidR="00F67027">
        <w:t xml:space="preserve">orithm then iterates over generated extensions and calls </w:t>
      </w:r>
      <w:r w:rsidR="00445FFA">
        <w:t>itself;</w:t>
      </w:r>
      <w:r w:rsidR="00F67027">
        <w:t xml:space="preserve"> </w:t>
      </w:r>
      <w:r w:rsidR="00CB76E5">
        <w:t>this recursive step is the most significant contributor to run time. Each call to FindStrictExtStr</w:t>
      </w:r>
      <w:r w:rsidR="00445FFA">
        <w:t xml:space="preserve"> could potentially generate up to </w:t>
      </w:r>
      <m:oMath>
        <m:r>
          <w:rPr>
            <w:rFonts w:ascii="Cambria Math" w:hAnsi="Cambria Math"/>
          </w:rPr>
          <m:t>δ*h(T)</m:t>
        </m:r>
      </m:oMath>
      <w:r w:rsidR="009F6240">
        <w:t xml:space="preserve"> extensions and then the function calls itself on each of these extensions.</w:t>
      </w:r>
      <w:r w:rsidR="00416F12">
        <w:t xml:space="preserve"> Let’s denote the maximum depth </w:t>
      </w:r>
      <w:r w:rsidR="003D40AE">
        <w:t xml:space="preserve">of the recursive call as </w:t>
      </w:r>
      <m:oMath>
        <m:r>
          <w:rPr>
            <w:rFonts w:ascii="Cambria Math" w:hAnsi="Cambria Math"/>
          </w:rPr>
          <m:t>d</m:t>
        </m:r>
      </m:oMath>
      <w:r w:rsidR="003D40AE">
        <w:t xml:space="preserve">, which would be the maximum depth of the recursion tree. This depth </w:t>
      </w:r>
      <w:r w:rsidR="00666631">
        <w:t xml:space="preserve">would not exceed </w:t>
      </w:r>
      <m:oMath>
        <m:r>
          <w:rPr>
            <w:rFonts w:ascii="Cambria Math" w:hAnsi="Cambria Math"/>
          </w:rPr>
          <m:t>s</m:t>
        </m:r>
      </m:oMath>
      <w:r w:rsidR="00666631">
        <w:t xml:space="preserve">, since the size of the tree is bounded by </w:t>
      </w:r>
      <m:oMath>
        <m:r>
          <w:rPr>
            <w:rFonts w:ascii="Cambria Math" w:hAnsi="Cambria Math"/>
          </w:rPr>
          <m:t>s</m:t>
        </m:r>
      </m:oMath>
      <w:r w:rsidR="00666631">
        <w:t xml:space="preserve">. The number of recursive calls at each level can potentially be </w:t>
      </w:r>
      <m:oMath>
        <m:r>
          <w:rPr>
            <w:rFonts w:ascii="Cambria Math" w:hAnsi="Cambria Math"/>
          </w:rPr>
          <m:t>δ*h(T)</m:t>
        </m:r>
      </m:oMath>
      <w:r w:rsidR="00B173A3">
        <w:t xml:space="preserve"> so the total number of recursive calls can be approximated as </w:t>
      </w:r>
      <m:oMath>
        <m:sSup>
          <m:sSupPr>
            <m:ctrlPr>
              <w:rPr>
                <w:rFonts w:ascii="Cambria Math" w:hAnsi="Cambria Math"/>
                <w:i/>
              </w:rPr>
            </m:ctrlPr>
          </m:sSupPr>
          <m:e>
            <m:r>
              <w:rPr>
                <w:rFonts w:ascii="Cambria Math" w:hAnsi="Cambria Math"/>
              </w:rPr>
              <m:t>(δ*h</m:t>
            </m:r>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d</m:t>
            </m:r>
          </m:sup>
        </m:sSup>
      </m:oMath>
      <w:r w:rsidR="00A573F4">
        <w:t xml:space="preserve">. </w:t>
      </w:r>
    </w:p>
    <w:p w14:paraId="3BEAA5B9" w14:textId="13753785" w:rsidR="0038784D" w:rsidRDefault="000652FC">
      <w:r>
        <w:t xml:space="preserve">Each recursive call includes checking the model for </w:t>
      </w:r>
      <m:oMath>
        <m:d>
          <m:dPr>
            <m:begChr m:val="|"/>
            <m:endChr m:val="|"/>
            <m:ctrlPr>
              <w:rPr>
                <w:rFonts w:ascii="Cambria Math" w:hAnsi="Cambria Math"/>
                <w:i/>
              </w:rPr>
            </m:ctrlPr>
          </m:dPr>
          <m:e>
            <m:r>
              <w:rPr>
                <w:rFonts w:ascii="Cambria Math" w:hAnsi="Cambria Math"/>
              </w:rPr>
              <m:t>E</m:t>
            </m:r>
          </m:e>
        </m:d>
      </m:oMath>
      <w:r>
        <w:t xml:space="preserve"> examples </w:t>
      </w:r>
      <w:r w:rsidR="002B14BA">
        <w:t xml:space="preserve">and the generation of up to </w:t>
      </w:r>
      <m:oMath>
        <m:r>
          <w:rPr>
            <w:rFonts w:ascii="Cambria Math" w:hAnsi="Cambria Math"/>
          </w:rPr>
          <m:t>δ*h(T)</m:t>
        </m:r>
      </m:oMath>
      <w:r w:rsidR="002F4687">
        <w:t xml:space="preserve"> strict extensions, thus the complexity of each recursive call remains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δ*h</m:t>
        </m:r>
        <m:d>
          <m:dPr>
            <m:ctrlPr>
              <w:rPr>
                <w:rFonts w:ascii="Cambria Math" w:hAnsi="Cambria Math"/>
                <w:i/>
              </w:rPr>
            </m:ctrlPr>
          </m:dPr>
          <m:e>
            <m:r>
              <w:rPr>
                <w:rFonts w:ascii="Cambria Math" w:hAnsi="Cambria Math"/>
              </w:rPr>
              <m:t>T</m:t>
            </m:r>
          </m:e>
        </m:d>
        <m:r>
          <w:rPr>
            <w:rFonts w:ascii="Cambria Math" w:hAnsi="Cambria Math"/>
          </w:rPr>
          <m:t>)</m:t>
        </m:r>
      </m:oMath>
      <w:r w:rsidR="008A05FB">
        <w:t xml:space="preserve">. </w:t>
      </w:r>
      <w:r w:rsidR="00C13F77">
        <w:t>Therefore,</w:t>
      </w:r>
      <w:r w:rsidR="008A05FB">
        <w:t xml:space="preserve"> the </w:t>
      </w:r>
      <w:r w:rsidR="00D302A1">
        <w:t xml:space="preserve">total runtime for the algorithm as a whole could be approximated as </w:t>
      </w:r>
      <m:oMath>
        <m:r>
          <w:rPr>
            <w:rFonts w:ascii="Cambria Math" w:hAnsi="Cambria Math"/>
          </w:rPr>
          <m:t>O(</m:t>
        </m:r>
        <m:sSup>
          <m:sSupPr>
            <m:ctrlPr>
              <w:rPr>
                <w:rFonts w:ascii="Cambria Math" w:hAnsi="Cambria Math"/>
                <w:i/>
              </w:rPr>
            </m:ctrlPr>
          </m:sSupPr>
          <m:e>
            <m:d>
              <m:dPr>
                <m:ctrlPr>
                  <w:rPr>
                    <w:rFonts w:ascii="Cambria Math" w:hAnsi="Cambria Math"/>
                    <w:i/>
                  </w:rPr>
                </m:ctrlPr>
              </m:dPr>
              <m:e>
                <m:r>
                  <w:rPr>
                    <w:rFonts w:ascii="Cambria Math" w:hAnsi="Cambria Math"/>
                  </w:rPr>
                  <m:t>δ*h</m:t>
                </m:r>
                <m:d>
                  <m:dPr>
                    <m:ctrlPr>
                      <w:rPr>
                        <w:rFonts w:ascii="Cambria Math" w:hAnsi="Cambria Math"/>
                        <w:i/>
                      </w:rPr>
                    </m:ctrlPr>
                  </m:dPr>
                  <m:e>
                    <m:r>
                      <w:rPr>
                        <w:rFonts w:ascii="Cambria Math" w:hAnsi="Cambria Math"/>
                      </w:rPr>
                      <m:t>T</m:t>
                    </m:r>
                  </m:e>
                </m:d>
              </m:e>
            </m:d>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δ*h</m:t>
        </m:r>
        <m:d>
          <m:dPr>
            <m:ctrlPr>
              <w:rPr>
                <w:rFonts w:ascii="Cambria Math" w:hAnsi="Cambria Math"/>
                <w:i/>
              </w:rPr>
            </m:ctrlPr>
          </m:dPr>
          <m:e>
            <m:r>
              <w:rPr>
                <w:rFonts w:ascii="Cambria Math" w:hAnsi="Cambria Math"/>
              </w:rPr>
              <m:t>T</m:t>
            </m:r>
          </m:e>
        </m:d>
        <m:r>
          <w:rPr>
            <w:rFonts w:ascii="Cambria Math" w:hAnsi="Cambria Math"/>
          </w:rPr>
          <m:t>))</m:t>
        </m:r>
      </m:oMath>
      <w:r w:rsidR="00BB2ED0">
        <w:t>.</w:t>
      </w:r>
      <w:r w:rsidR="00C13F77">
        <w:t xml:space="preserve"> Since </w:t>
      </w:r>
      <m:oMath>
        <m:r>
          <w:rPr>
            <w:rFonts w:ascii="Cambria Math" w:hAnsi="Cambria Math"/>
          </w:rPr>
          <m:t>d</m:t>
        </m:r>
      </m:oMath>
      <w:r w:rsidR="00811079">
        <w:t xml:space="preserve"> is bounded by </w:t>
      </w:r>
      <m:oMath>
        <m:r>
          <w:rPr>
            <w:rFonts w:ascii="Cambria Math" w:hAnsi="Cambria Math"/>
          </w:rPr>
          <m:t>s</m:t>
        </m:r>
      </m:oMath>
      <w:r w:rsidR="00811079">
        <w:t xml:space="preserve">, and assuming the height of a tree </w:t>
      </w:r>
      <m:oMath>
        <m:r>
          <w:rPr>
            <w:rFonts w:ascii="Cambria Math" w:hAnsi="Cambria Math"/>
          </w:rPr>
          <m:t>h(T)</m:t>
        </m:r>
      </m:oMath>
      <w:r w:rsidR="00811079">
        <w:t xml:space="preserve"> does not exceed </w:t>
      </w:r>
      <m:oMath>
        <m:r>
          <w:rPr>
            <w:rFonts w:ascii="Cambria Math" w:hAnsi="Cambria Math"/>
          </w:rPr>
          <m:t>s</m:t>
        </m:r>
      </m:oMath>
      <w:r w:rsidR="00CE75F3">
        <w:t xml:space="preserve">, we can simplify the approximation of the runtime to </w:t>
      </w:r>
      <m:oMath>
        <m:r>
          <w:rPr>
            <w:rFonts w:ascii="Cambria Math" w:hAnsi="Cambria Math"/>
          </w:rPr>
          <m:t>O(</m:t>
        </m:r>
        <m:sSup>
          <m:sSupPr>
            <m:ctrlPr>
              <w:rPr>
                <w:rFonts w:ascii="Cambria Math" w:hAnsi="Cambria Math"/>
                <w:i/>
              </w:rPr>
            </m:ctrlPr>
          </m:sSupPr>
          <m:e>
            <m:d>
              <m:dPr>
                <m:ctrlPr>
                  <w:rPr>
                    <w:rFonts w:ascii="Cambria Math" w:hAnsi="Cambria Math"/>
                    <w:i/>
                  </w:rPr>
                </m:ctrlPr>
              </m:dPr>
              <m:e>
                <m:r>
                  <w:rPr>
                    <w:rFonts w:ascii="Cambria Math" w:hAnsi="Cambria Math"/>
                  </w:rPr>
                  <m:t>δ*s</m:t>
                </m:r>
              </m:e>
            </m:d>
          </m:e>
          <m:sup>
            <m:r>
              <w:rPr>
                <w:rFonts w:ascii="Cambria Math" w:hAnsi="Cambria Math"/>
              </w:rPr>
              <m:t>s</m:t>
            </m:r>
          </m:sup>
        </m:sSup>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*s+ δ*s))</m:t>
        </m:r>
      </m:oMath>
      <w:r w:rsidR="00CE75F3">
        <w:t>.</w:t>
      </w:r>
    </w:p>
    <w:p w14:paraId="33E48180" w14:textId="11208726" w:rsidR="00687AEF" w:rsidRDefault="000652FC" w:rsidP="004132D8">
      <w:pPr>
        <w:pStyle w:val="Heading1"/>
      </w:pPr>
      <w:bookmarkStart w:id="28" w:name="_Toc281120922"/>
      <w:bookmarkStart w:id="29" w:name="_Toc281123567"/>
      <w:bookmarkStart w:id="30" w:name="_Toc281125808"/>
      <w:bookmarkStart w:id="31" w:name="_Toc165925743"/>
      <w:r w:rsidRPr="00021DD0">
        <w:lastRenderedPageBreak/>
        <w:t>Ch</w:t>
      </w:r>
      <w:r w:rsidR="00E51E8F">
        <w:t>a</w:t>
      </w:r>
      <w:r w:rsidRPr="00021DD0">
        <w:t xml:space="preserve">pter </w:t>
      </w:r>
      <w:r w:rsidR="007A1179">
        <w:t>3</w:t>
      </w:r>
      <w:r w:rsidR="004132D8">
        <w:t xml:space="preserve"> – Methods</w:t>
      </w:r>
      <w:r w:rsidR="00807B55">
        <w:t xml:space="preserve"> and Implementation</w:t>
      </w:r>
      <w:bookmarkEnd w:id="31"/>
    </w:p>
    <w:bookmarkEnd w:id="28"/>
    <w:bookmarkEnd w:id="29"/>
    <w:bookmarkEnd w:id="30"/>
    <w:p w14:paraId="1374BFA8" w14:textId="14D2DE23" w:rsidR="00F610A1" w:rsidRDefault="00BB37F3" w:rsidP="00F610A1">
      <w:pPr>
        <w:rPr>
          <w:rFonts w:cs="Times New Roman"/>
        </w:rPr>
      </w:pPr>
      <w:r>
        <w:rPr>
          <w:rFonts w:cs="Times New Roman"/>
        </w:rPr>
        <w:t>In this chapter, we detail the methodologies and strategies used to develop and</w:t>
      </w:r>
      <w:r w:rsidR="007A1179">
        <w:rPr>
          <w:rFonts w:cs="Times New Roman"/>
        </w:rPr>
        <w:t xml:space="preserve"> improve the algorithm introduce in chapter 2.4.</w:t>
      </w:r>
      <w:r w:rsidR="00F857F4">
        <w:rPr>
          <w:rFonts w:cs="Times New Roman"/>
        </w:rPr>
        <w:t xml:space="preserve"> </w:t>
      </w:r>
      <w:r w:rsidR="00D04D29">
        <w:rPr>
          <w:rFonts w:cs="Times New Roman"/>
        </w:rPr>
        <w:t xml:space="preserve">We begin by </w:t>
      </w:r>
      <w:r w:rsidR="006A54D0">
        <w:rPr>
          <w:rFonts w:cs="Times New Roman"/>
        </w:rPr>
        <w:t xml:space="preserve">outlining the project management methodology, emphasising the adoption of Agile practices and the importance </w:t>
      </w:r>
      <w:r w:rsidR="00171AE3">
        <w:rPr>
          <w:rFonts w:cs="Times New Roman"/>
        </w:rPr>
        <w:t xml:space="preserve">utilising version control and coding standards, which </w:t>
      </w:r>
      <w:r w:rsidR="00CA6810">
        <w:rPr>
          <w:rFonts w:cs="Times New Roman"/>
        </w:rPr>
        <w:t xml:space="preserve">are crucial for maintaining code integrity. Following this we </w:t>
      </w:r>
      <w:r w:rsidR="00CB1CE5">
        <w:rPr>
          <w:rFonts w:cs="Times New Roman"/>
        </w:rPr>
        <w:t xml:space="preserve">delve into the specifics of each development sprint. The first sprint </w:t>
      </w:r>
      <w:r w:rsidR="00A13DBB">
        <w:rPr>
          <w:rFonts w:cs="Times New Roman"/>
        </w:rPr>
        <w:t>focuses on creating a minimum viable product that implements the decision tree algorithm capable of handling boolean features and classes.</w:t>
      </w:r>
      <w:r w:rsidR="00672DFC">
        <w:rPr>
          <w:rFonts w:cs="Times New Roman"/>
        </w:rPr>
        <w:t xml:space="preserve"> The subsequent sprint expands the algorithm capabilities to allow for a wider range of feature types</w:t>
      </w:r>
      <w:r w:rsidR="00E83E94">
        <w:rPr>
          <w:rFonts w:cs="Times New Roman"/>
        </w:rPr>
        <w:t>. The third sprint</w:t>
      </w:r>
      <w:r w:rsidR="00672DFC">
        <w:rPr>
          <w:rFonts w:cs="Times New Roman"/>
        </w:rPr>
        <w:t xml:space="preserve"> optimises the </w:t>
      </w:r>
      <w:r w:rsidR="00EF74A6">
        <w:rPr>
          <w:rFonts w:cs="Times New Roman"/>
        </w:rPr>
        <w:t>algorithm to enhance performance</w:t>
      </w:r>
      <w:r w:rsidR="00E83E94">
        <w:rPr>
          <w:rFonts w:cs="Times New Roman"/>
        </w:rPr>
        <w:t xml:space="preserve"> and the </w:t>
      </w:r>
      <w:r w:rsidR="00903D28">
        <w:rPr>
          <w:rFonts w:cs="Times New Roman"/>
        </w:rPr>
        <w:t xml:space="preserve">final sprint explores ways to run the algorithm without </w:t>
      </w:r>
      <w:r w:rsidR="00683A54">
        <w:rPr>
          <w:rFonts w:cs="Times New Roman"/>
        </w:rPr>
        <w:t>a predetermined bound on the decision tree size, “s”.</w:t>
      </w:r>
    </w:p>
    <w:p w14:paraId="3233E5EF" w14:textId="094C7A7A" w:rsidR="006A62A2" w:rsidRDefault="006A62A2" w:rsidP="00F610A1">
      <w:pPr>
        <w:rPr>
          <w:rFonts w:cs="Times New Roman"/>
        </w:rPr>
      </w:pPr>
      <w:r>
        <w:rPr>
          <w:rFonts w:cs="Times New Roman"/>
        </w:rPr>
        <w:t xml:space="preserve">The decision tree algorithms are implemented entirely in python, using its native functionalities using only </w:t>
      </w:r>
      <w:r w:rsidR="00612A94">
        <w:rPr>
          <w:rFonts w:cs="Times New Roman"/>
        </w:rPr>
        <w:t>two</w:t>
      </w:r>
      <w:r>
        <w:rPr>
          <w:rFonts w:cs="Times New Roman"/>
        </w:rPr>
        <w:t xml:space="preserve"> external librar</w:t>
      </w:r>
      <w:r w:rsidR="00612A94">
        <w:rPr>
          <w:rFonts w:cs="Times New Roman"/>
        </w:rPr>
        <w:t>ies</w:t>
      </w:r>
      <w:r>
        <w:rPr>
          <w:rFonts w:cs="Times New Roman"/>
        </w:rPr>
        <w:t xml:space="preserve"> – copy</w:t>
      </w:r>
      <w:r w:rsidR="00612A94">
        <w:rPr>
          <w:rFonts w:cs="Times New Roman"/>
        </w:rPr>
        <w:t xml:space="preserve"> and OrderedDict from collections</w:t>
      </w:r>
      <w:r>
        <w:rPr>
          <w:rFonts w:cs="Times New Roman"/>
        </w:rPr>
        <w:t>.</w:t>
      </w:r>
    </w:p>
    <w:p w14:paraId="600FBACB" w14:textId="46349C09" w:rsidR="00C62E7B" w:rsidRDefault="004B328D" w:rsidP="005740AE">
      <w:pPr>
        <w:pStyle w:val="Heading2"/>
        <w:ind w:left="0" w:firstLine="0"/>
      </w:pPr>
      <w:bookmarkStart w:id="32" w:name="_Toc165925744"/>
      <w:r>
        <w:t>3</w:t>
      </w:r>
      <w:r w:rsidR="00C62E7B" w:rsidRPr="00711A54">
        <w:t>.1 Project Management Methodology</w:t>
      </w:r>
      <w:bookmarkEnd w:id="32"/>
    </w:p>
    <w:p w14:paraId="1C4333DF" w14:textId="710BD00B" w:rsidR="0068364C" w:rsidRDefault="004B328D" w:rsidP="00711A54">
      <w:pPr>
        <w:rPr>
          <w:rStyle w:val="Heading3Char"/>
        </w:rPr>
      </w:pPr>
      <w:bookmarkStart w:id="33" w:name="_Toc165925745"/>
      <w:r>
        <w:rPr>
          <w:rStyle w:val="Heading3Char"/>
        </w:rPr>
        <w:t>3</w:t>
      </w:r>
      <w:r w:rsidR="0068364C">
        <w:rPr>
          <w:rStyle w:val="Heading3Char"/>
        </w:rPr>
        <w:t xml:space="preserve">.1.1 </w:t>
      </w:r>
      <w:r w:rsidR="00C62E7B" w:rsidRPr="0068364C">
        <w:rPr>
          <w:rStyle w:val="Heading3Char"/>
        </w:rPr>
        <w:t>Agile Development with Sprints</w:t>
      </w:r>
      <w:bookmarkEnd w:id="33"/>
    </w:p>
    <w:p w14:paraId="018A9261" w14:textId="3F199515" w:rsidR="006F06E5" w:rsidRDefault="004117D6" w:rsidP="004117D6">
      <w:r>
        <w:t>Agile project management was chosen for its iterative nature, which supports structured development through clearly defined, short passes known as sprints</w:t>
      </w:r>
      <w:r w:rsidR="00080FE1">
        <w:t>. This approach is particularly effective for a project like ours, where the goal is to initially develop a minimum viable product and incrementally enhance its capabilities</w:t>
      </w:r>
      <w:r w:rsidR="00A1644F">
        <w:t>. Agile allows for systematic testing and refinement at the end of each sprint, facilitating continuous improvement</w:t>
      </w:r>
      <w:r w:rsidR="00DB36C0">
        <w:t xml:space="preserve">. Splitting the project into sprints, </w:t>
      </w:r>
      <w:r w:rsidR="00A23C46">
        <w:t xml:space="preserve">ensure that each phase of the project contributes to a progressively </w:t>
      </w:r>
      <w:r w:rsidR="00952834">
        <w:t>more efficient and capable software, with opportunities for refinement.</w:t>
      </w:r>
    </w:p>
    <w:p w14:paraId="3F63F956" w14:textId="6274CEAC" w:rsidR="0068364C" w:rsidRDefault="004B328D" w:rsidP="0068364C">
      <w:pPr>
        <w:pStyle w:val="Heading3"/>
      </w:pPr>
      <w:bookmarkStart w:id="34" w:name="_Toc165925746"/>
      <w:r>
        <w:rPr>
          <w:rStyle w:val="Strong"/>
          <w:b/>
          <w:bCs w:val="0"/>
        </w:rPr>
        <w:t>3</w:t>
      </w:r>
      <w:r w:rsidR="0068364C">
        <w:rPr>
          <w:rStyle w:val="Strong"/>
          <w:b/>
          <w:bCs w:val="0"/>
        </w:rPr>
        <w:t xml:space="preserve">.1.2 </w:t>
      </w:r>
      <w:r w:rsidR="00C62E7B" w:rsidRPr="0068364C">
        <w:rPr>
          <w:rStyle w:val="Strong"/>
          <w:b/>
          <w:bCs w:val="0"/>
        </w:rPr>
        <w:t>Version Control and Coding Practices</w:t>
      </w:r>
      <w:r w:rsidR="00C62E7B" w:rsidRPr="0068364C">
        <w:t>:</w:t>
      </w:r>
      <w:bookmarkEnd w:id="34"/>
      <w:r w:rsidR="00C62E7B" w:rsidRPr="0068364C">
        <w:t xml:space="preserve"> </w:t>
      </w:r>
    </w:p>
    <w:p w14:paraId="444880F9" w14:textId="18DDFB90" w:rsidR="00F83A4B" w:rsidRPr="00F83A4B" w:rsidRDefault="00F83A4B" w:rsidP="00F83A4B">
      <w:r>
        <w:t>Version control was managed using Git, which facilitated efficient handling of code changes</w:t>
      </w:r>
      <w:r w:rsidR="00CE7EB4">
        <w:t>. Regular commits were made to track progress and ensure that each alteration was documented and reversible. For coding standards, functions and variables were named clearly</w:t>
      </w:r>
      <w:r w:rsidR="00DC7222">
        <w:t xml:space="preserve"> and descriptively to improve readability and maintainability. Comments within the code were made concise and informative. </w:t>
      </w:r>
      <w:r w:rsidR="0023375E">
        <w:t>Additionally</w:t>
      </w:r>
      <w:r w:rsidR="00DC7222">
        <w:t xml:space="preserve">, documentation comments were used to explain each </w:t>
      </w:r>
      <w:r w:rsidR="0023375E">
        <w:t>function’s</w:t>
      </w:r>
      <w:r w:rsidR="00DC7222">
        <w:t xml:space="preserve"> purpose, its parameters, and the expected return values, further ensuring that the code could be easily understood when reviewing, for example in subsequent sprints or when debugging. </w:t>
      </w:r>
      <w:r w:rsidR="005917B4">
        <w:t xml:space="preserve">Commit history can be seen on the following </w:t>
      </w:r>
      <w:r w:rsidR="00584819">
        <w:t>GitHub</w:t>
      </w:r>
      <w:r w:rsidR="005917B4">
        <w:t xml:space="preserve"> link </w:t>
      </w:r>
      <w:r w:rsidR="00584819">
        <w:t>–</w:t>
      </w:r>
      <w:r w:rsidR="005917B4">
        <w:t xml:space="preserve"> </w:t>
      </w:r>
      <w:r w:rsidR="00584819">
        <w:t>INSERT GITHUB LINK.</w:t>
      </w:r>
    </w:p>
    <w:p w14:paraId="2209863B" w14:textId="77777777" w:rsidR="00C62E7B" w:rsidRPr="00711A54" w:rsidRDefault="00C62E7B" w:rsidP="00711A54">
      <w:pPr>
        <w:pStyle w:val="Heading2"/>
      </w:pPr>
      <w:bookmarkStart w:id="35" w:name="_Toc165925747"/>
      <w:r w:rsidRPr="00711A54">
        <w:lastRenderedPageBreak/>
        <w:t>2.2 Sprint 1: Initial Implementation</w:t>
      </w:r>
      <w:bookmarkEnd w:id="35"/>
    </w:p>
    <w:p w14:paraId="626F3D2E" w14:textId="5AD73A5B" w:rsidR="00C62E7B" w:rsidRDefault="004B328D" w:rsidP="0068364C">
      <w:pPr>
        <w:pStyle w:val="Heading3"/>
      </w:pPr>
      <w:bookmarkStart w:id="36" w:name="_Toc165925748"/>
      <w:r>
        <w:t>3</w:t>
      </w:r>
      <w:r w:rsidR="0068364C">
        <w:t>.2.1</w:t>
      </w:r>
      <w:r w:rsidR="00B81814">
        <w:t xml:space="preserve"> </w:t>
      </w:r>
      <w:r w:rsidR="00C62E7B" w:rsidRPr="00711A54">
        <w:t>Goals of Sprint 1</w:t>
      </w:r>
      <w:bookmarkEnd w:id="36"/>
    </w:p>
    <w:p w14:paraId="54A37E1D" w14:textId="6D90C5C0" w:rsidR="00512A38" w:rsidRDefault="00BE07DE" w:rsidP="00711A54">
      <w:pPr>
        <w:rPr>
          <w:rFonts w:cs="Times New Roman"/>
        </w:rPr>
      </w:pPr>
      <w:r>
        <w:rPr>
          <w:rFonts w:cs="Times New Roman"/>
        </w:rPr>
        <w:t>The objectives of Sprint 1 of the project focussed on establishing a solid foundation by creating the minimum viable project</w:t>
      </w:r>
      <w:r w:rsidR="0026165B">
        <w:rPr>
          <w:rFonts w:cs="Times New Roman"/>
        </w:rPr>
        <w:t xml:space="preserve"> (MVP). The key goals were:</w:t>
      </w:r>
    </w:p>
    <w:p w14:paraId="27D3BB03" w14:textId="58FA6AA7" w:rsidR="00512A38" w:rsidRDefault="00512A38" w:rsidP="00E33C22">
      <w:pPr>
        <w:pStyle w:val="ListParagraph"/>
        <w:numPr>
          <w:ilvl w:val="0"/>
          <w:numId w:val="4"/>
        </w:numPr>
        <w:rPr>
          <w:rFonts w:ascii="Times New Roman" w:hAnsi="Times New Roman" w:cs="Times New Roman"/>
        </w:rPr>
      </w:pPr>
      <w:r>
        <w:rPr>
          <w:rFonts w:ascii="Times New Roman" w:hAnsi="Times New Roman" w:cs="Times New Roman"/>
        </w:rPr>
        <w:t>Development of the algorithm: Implementing the simpl</w:t>
      </w:r>
      <w:r w:rsidR="00900CFC">
        <w:rPr>
          <w:rFonts w:ascii="Times New Roman" w:hAnsi="Times New Roman" w:cs="Times New Roman"/>
        </w:rPr>
        <w:t xml:space="preserve">est iteration of the algorithm outline in section 2.4, capable of classifying datasets with boolean features and </w:t>
      </w:r>
      <w:r w:rsidR="002514EF">
        <w:rPr>
          <w:rFonts w:ascii="Times New Roman" w:hAnsi="Times New Roman" w:cs="Times New Roman"/>
        </w:rPr>
        <w:t>classes.</w:t>
      </w:r>
    </w:p>
    <w:p w14:paraId="0DF3C5D4" w14:textId="62746247" w:rsidR="00900CFC" w:rsidRDefault="00900CFC" w:rsidP="00E33C22">
      <w:pPr>
        <w:pStyle w:val="ListParagraph"/>
        <w:numPr>
          <w:ilvl w:val="0"/>
          <w:numId w:val="4"/>
        </w:numPr>
        <w:rPr>
          <w:rFonts w:ascii="Times New Roman" w:hAnsi="Times New Roman" w:cs="Times New Roman"/>
        </w:rPr>
      </w:pPr>
      <w:r>
        <w:rPr>
          <w:rFonts w:ascii="Times New Roman" w:hAnsi="Times New Roman" w:cs="Times New Roman"/>
        </w:rPr>
        <w:t xml:space="preserve">Ensuring </w:t>
      </w:r>
      <w:r w:rsidR="00F613D1">
        <w:rPr>
          <w:rFonts w:ascii="Times New Roman" w:hAnsi="Times New Roman" w:cs="Times New Roman"/>
        </w:rPr>
        <w:t xml:space="preserve">accurate Classification: Verification of the algorithm’s capability to precisely </w:t>
      </w:r>
      <w:r w:rsidR="002514EF">
        <w:rPr>
          <w:rFonts w:ascii="Times New Roman" w:hAnsi="Times New Roman" w:cs="Times New Roman"/>
        </w:rPr>
        <w:t>classify all examples in the dataset.</w:t>
      </w:r>
    </w:p>
    <w:p w14:paraId="473B706B" w14:textId="65FF3EF9" w:rsidR="002514EF" w:rsidRDefault="002514EF" w:rsidP="00E33C22">
      <w:pPr>
        <w:pStyle w:val="ListParagraph"/>
        <w:numPr>
          <w:ilvl w:val="0"/>
          <w:numId w:val="4"/>
        </w:numPr>
        <w:rPr>
          <w:rFonts w:ascii="Times New Roman" w:hAnsi="Times New Roman" w:cs="Times New Roman"/>
        </w:rPr>
      </w:pPr>
      <w:r>
        <w:rPr>
          <w:rFonts w:ascii="Times New Roman" w:hAnsi="Times New Roman" w:cs="Times New Roman"/>
        </w:rPr>
        <w:t>Validation of the algorithm’s integrity: Utilising classification instances with known minimum decision trees to validate the algorithm’s functionality.</w:t>
      </w:r>
    </w:p>
    <w:p w14:paraId="3A8C7950" w14:textId="65EF82B9" w:rsidR="002514EF" w:rsidRPr="00612A4D" w:rsidRDefault="002514EF" w:rsidP="00E33C22">
      <w:pPr>
        <w:pStyle w:val="ListParagraph"/>
        <w:numPr>
          <w:ilvl w:val="0"/>
          <w:numId w:val="4"/>
        </w:numPr>
        <w:rPr>
          <w:rFonts w:ascii="Times New Roman" w:hAnsi="Times New Roman" w:cs="Times New Roman"/>
        </w:rPr>
      </w:pPr>
      <w:r>
        <w:rPr>
          <w:rFonts w:ascii="Times New Roman" w:hAnsi="Times New Roman" w:cs="Times New Roman"/>
        </w:rPr>
        <w:t>Implementing terminal output: Ensuring the algorithm can print a representation of decision trees</w:t>
      </w:r>
      <w:r w:rsidR="004C75F6">
        <w:rPr>
          <w:rFonts w:ascii="Times New Roman" w:hAnsi="Times New Roman" w:cs="Times New Roman"/>
        </w:rPr>
        <w:t xml:space="preserve"> generated to the terminal</w:t>
      </w:r>
      <w:r w:rsidR="005C7FDC">
        <w:rPr>
          <w:rFonts w:ascii="Times New Roman" w:hAnsi="Times New Roman" w:cs="Times New Roman"/>
        </w:rPr>
        <w:t>.</w:t>
      </w:r>
    </w:p>
    <w:p w14:paraId="4CB0D495" w14:textId="07BCC4D9" w:rsidR="00C62E7B" w:rsidRPr="00711A54" w:rsidRDefault="004B328D" w:rsidP="0026165B">
      <w:pPr>
        <w:pStyle w:val="Heading3"/>
        <w:ind w:left="0" w:firstLine="0"/>
      </w:pPr>
      <w:bookmarkStart w:id="37" w:name="_Toc165925749"/>
      <w:r>
        <w:t>3</w:t>
      </w:r>
      <w:r w:rsidR="00B81814">
        <w:t xml:space="preserve">.2.2 </w:t>
      </w:r>
      <w:r w:rsidR="00C62E7B" w:rsidRPr="00711A54">
        <w:t>Implementation Details</w:t>
      </w:r>
      <w:bookmarkEnd w:id="37"/>
    </w:p>
    <w:p w14:paraId="34A5EBC0" w14:textId="33B5CA4B" w:rsidR="00CC27B7" w:rsidRDefault="004B328D" w:rsidP="00711A54">
      <w:pPr>
        <w:rPr>
          <w:rFonts w:cs="Times New Roman"/>
        </w:rPr>
      </w:pPr>
      <w:bookmarkStart w:id="38" w:name="_Toc165925750"/>
      <w:r>
        <w:rPr>
          <w:rStyle w:val="Heading4Char"/>
        </w:rPr>
        <w:t>3</w:t>
      </w:r>
      <w:r w:rsidR="00CC27B7">
        <w:rPr>
          <w:rStyle w:val="Heading4Char"/>
        </w:rPr>
        <w:t xml:space="preserve">.2.2.1 </w:t>
      </w:r>
      <w:r w:rsidR="00C62E7B" w:rsidRPr="00CC27B7">
        <w:rPr>
          <w:rStyle w:val="Heading4Char"/>
        </w:rPr>
        <w:t>Software Architecture Overview</w:t>
      </w:r>
      <w:bookmarkEnd w:id="38"/>
      <w:r w:rsidR="00C62E7B" w:rsidRPr="00711A54">
        <w:rPr>
          <w:rFonts w:cs="Times New Roman"/>
        </w:rPr>
        <w:t>:</w:t>
      </w:r>
    </w:p>
    <w:p w14:paraId="349A2BA9" w14:textId="587EE226" w:rsidR="00B37C4F" w:rsidRDefault="00327A3B" w:rsidP="00711A54">
      <w:pPr>
        <w:rPr>
          <w:rFonts w:cs="Times New Roman"/>
        </w:rPr>
      </w:pPr>
      <w:r>
        <w:rPr>
          <w:rFonts w:cs="Times New Roman"/>
        </w:rPr>
        <w:t xml:space="preserve">The software architecture of the </w:t>
      </w:r>
      <w:r w:rsidR="003E760A">
        <w:rPr>
          <w:rFonts w:cs="Times New Roman"/>
        </w:rPr>
        <w:t>project is designed to be modular and clear, involving th</w:t>
      </w:r>
      <w:r w:rsidR="0065257D">
        <w:rPr>
          <w:rFonts w:cs="Times New Roman"/>
        </w:rPr>
        <w:t>r</w:t>
      </w:r>
      <w:r w:rsidR="003E760A">
        <w:rPr>
          <w:rFonts w:cs="Times New Roman"/>
        </w:rPr>
        <w:t>ee Python files</w:t>
      </w:r>
      <w:r w:rsidR="006F4766">
        <w:rPr>
          <w:rFonts w:cs="Times New Roman"/>
        </w:rPr>
        <w:t>: ‘main.py’, ‘dt.py’, and ‘config.py’. Each file has a specific role</w:t>
      </w:r>
      <w:r w:rsidR="00B05332">
        <w:rPr>
          <w:rFonts w:cs="Times New Roman"/>
        </w:rPr>
        <w:t xml:space="preserve">, allowing easier debugging and </w:t>
      </w:r>
      <w:r w:rsidR="000F2BAE">
        <w:rPr>
          <w:rFonts w:cs="Times New Roman"/>
        </w:rPr>
        <w:t xml:space="preserve">better </w:t>
      </w:r>
      <w:r w:rsidR="00B05332">
        <w:rPr>
          <w:rFonts w:cs="Times New Roman"/>
        </w:rPr>
        <w:t>scalability.</w:t>
      </w:r>
    </w:p>
    <w:p w14:paraId="7828D288" w14:textId="6B92BFDE" w:rsidR="00B05332" w:rsidRDefault="00B05332" w:rsidP="00D3253B">
      <w:r w:rsidRPr="00DC7084">
        <w:t xml:space="preserve">‘main.py’: Acts as the entry point of the application. </w:t>
      </w:r>
      <w:r w:rsidR="00E80DAC">
        <w:t xml:space="preserve">Housing key functions </w:t>
      </w:r>
      <w:r w:rsidR="00B902CE" w:rsidRPr="00DC7084">
        <w:t xml:space="preserve">‘FindOptModelStr’ and ‘FindOptExtStr’, </w:t>
      </w:r>
      <w:r w:rsidR="00E80DAC">
        <w:t>as outline</w:t>
      </w:r>
      <w:r w:rsidR="00483342">
        <w:t>d</w:t>
      </w:r>
      <w:r w:rsidR="00E80DAC">
        <w:t xml:space="preserve"> in </w:t>
      </w:r>
      <w:r w:rsidR="007326BA" w:rsidRPr="00DC7084">
        <w:t>section 2.4.</w:t>
      </w:r>
      <w:r w:rsidR="00B46924">
        <w:t xml:space="preserve"> The integration between ‘main.py’ and ‘dt.py’ is established through the invocation of ‘FindStrictExtStr’ within ‘FindOptExtStr’.</w:t>
      </w:r>
    </w:p>
    <w:p w14:paraId="24F8AB86" w14:textId="38CB7D48" w:rsidR="00A01304" w:rsidRPr="00DC7084" w:rsidRDefault="00A01304" w:rsidP="00D3253B">
      <w:r>
        <w:t>‘dt.py’: Hosts the core functionalities and definitions related to the decision tree structure.</w:t>
      </w:r>
      <w:r w:rsidR="00A97A8A">
        <w:t xml:space="preserve"> This includes the ‘TreeNode’ class, responsible for defining the nodes of the decision tree</w:t>
      </w:r>
      <w:r w:rsidR="004D74E2">
        <w:t>, and the ‘DecisionTree’ class, managing the overall tree structure and providing essential methods.</w:t>
      </w:r>
    </w:p>
    <w:p w14:paraId="600146E0" w14:textId="6DA969D5" w:rsidR="003C0302" w:rsidRDefault="00F46F88" w:rsidP="00D3253B">
      <w:r>
        <w:t>‘config.py’</w:t>
      </w:r>
      <w:r w:rsidR="00D92076">
        <w:t xml:space="preserve">: </w:t>
      </w:r>
      <w:r w:rsidR="00231EB2">
        <w:t xml:space="preserve">Declares a </w:t>
      </w:r>
      <w:r w:rsidR="00D3253B">
        <w:t>two-dimensional</w:t>
      </w:r>
      <w:r w:rsidR="00231EB2">
        <w:t xml:space="preserve"> array </w:t>
      </w:r>
      <w:r w:rsidR="006065E3">
        <w:t xml:space="preserve">‘C’, representing the dataset, and a </w:t>
      </w:r>
      <w:r w:rsidR="00706145">
        <w:t>one-dimensional</w:t>
      </w:r>
      <w:r w:rsidR="006065E3">
        <w:t xml:space="preserve"> array ‘CFeatures’, listing the names of the features in C</w:t>
      </w:r>
      <w:r w:rsidR="003C0302">
        <w:t>, for universal accessibility across modules.</w:t>
      </w:r>
      <w:r w:rsidR="00303D05">
        <w:t xml:space="preserve"> </w:t>
      </w:r>
      <w:r w:rsidR="003C0302">
        <w:t>This compart</w:t>
      </w:r>
      <w:r w:rsidR="00403740">
        <w:t>mentalisation fosters ease of modification and scalability, permitting alterations to specific components without disrupting unrelated segments.</w:t>
      </w:r>
    </w:p>
    <w:p w14:paraId="24421EA3" w14:textId="7FC96C90" w:rsidR="00F12426" w:rsidRDefault="004B328D" w:rsidP="00711A54">
      <w:pPr>
        <w:rPr>
          <w:rStyle w:val="Heading4Char"/>
        </w:rPr>
      </w:pPr>
      <w:bookmarkStart w:id="39" w:name="_Toc165925751"/>
      <w:r>
        <w:rPr>
          <w:rStyle w:val="Heading4Char"/>
        </w:rPr>
        <w:t>3</w:t>
      </w:r>
      <w:r w:rsidR="00F12426" w:rsidRPr="00F12426">
        <w:rPr>
          <w:rStyle w:val="Heading4Char"/>
        </w:rPr>
        <w:t xml:space="preserve">.2.2.2 </w:t>
      </w:r>
      <w:r w:rsidR="00C62E7B" w:rsidRPr="00F12426">
        <w:rPr>
          <w:rStyle w:val="Heading4Char"/>
        </w:rPr>
        <w:t>Data Structures</w:t>
      </w:r>
      <w:r w:rsidR="00843935">
        <w:rPr>
          <w:rStyle w:val="Heading4Char"/>
        </w:rPr>
        <w:t xml:space="preserve"> and Objects</w:t>
      </w:r>
      <w:bookmarkEnd w:id="39"/>
    </w:p>
    <w:p w14:paraId="77A3562A" w14:textId="6120E527" w:rsidR="00122FC9" w:rsidRDefault="00122FC9" w:rsidP="00711A54">
      <w:pPr>
        <w:rPr>
          <w:rFonts w:cs="Times New Roman"/>
        </w:rPr>
      </w:pPr>
      <w:r w:rsidRPr="00DB2A36">
        <w:rPr>
          <w:rFonts w:cs="Times New Roman"/>
        </w:rPr>
        <w:t xml:space="preserve">In the </w:t>
      </w:r>
      <w:r w:rsidR="003C5DE2" w:rsidRPr="00DB2A36">
        <w:rPr>
          <w:rFonts w:cs="Times New Roman"/>
        </w:rPr>
        <w:t>implem</w:t>
      </w:r>
      <w:r w:rsidR="00E95F50" w:rsidRPr="00DB2A36">
        <w:rPr>
          <w:rFonts w:cs="Times New Roman"/>
        </w:rPr>
        <w:t xml:space="preserve">entation, </w:t>
      </w:r>
      <w:r w:rsidR="00373058">
        <w:rPr>
          <w:rFonts w:cs="Times New Roman"/>
        </w:rPr>
        <w:t>various data structures are strategically employed to enhance system efficiency and functionality.</w:t>
      </w:r>
      <w:r w:rsidR="005918DF">
        <w:rPr>
          <w:rFonts w:cs="Times New Roman"/>
        </w:rPr>
        <w:t xml:space="preserve"> Arrays </w:t>
      </w:r>
      <w:r w:rsidR="00B52DE7">
        <w:rPr>
          <w:rFonts w:cs="Times New Roman"/>
        </w:rPr>
        <w:t xml:space="preserve">are used for storing and accessing classification instances and feature lists. The linear structure of arrays </w:t>
      </w:r>
      <w:r w:rsidR="00984428">
        <w:rPr>
          <w:rFonts w:cs="Times New Roman"/>
        </w:rPr>
        <w:t>facilitates</w:t>
      </w:r>
      <w:r w:rsidR="00B52DE7">
        <w:rPr>
          <w:rFonts w:cs="Times New Roman"/>
        </w:rPr>
        <w:t xml:space="preserve"> efficient indexing and iteration</w:t>
      </w:r>
      <w:r w:rsidR="00A56710">
        <w:rPr>
          <w:rFonts w:cs="Times New Roman"/>
        </w:rPr>
        <w:t xml:space="preserve"> (such as accessing feature values for traversal of the tree)</w:t>
      </w:r>
      <w:r w:rsidR="00B52DE7">
        <w:rPr>
          <w:rFonts w:cs="Times New Roman"/>
        </w:rPr>
        <w:t xml:space="preserve">, aligning </w:t>
      </w:r>
      <w:r w:rsidR="00C633CB">
        <w:rPr>
          <w:rFonts w:cs="Times New Roman"/>
        </w:rPr>
        <w:t xml:space="preserve">with the representation of the dataset ‘C’, where each row represents an </w:t>
      </w:r>
      <w:r w:rsidR="00A56710">
        <w:rPr>
          <w:rFonts w:cs="Times New Roman"/>
        </w:rPr>
        <w:t>example,</w:t>
      </w:r>
      <w:r w:rsidR="00C633CB">
        <w:rPr>
          <w:rFonts w:cs="Times New Roman"/>
        </w:rPr>
        <w:t xml:space="preserve"> and </w:t>
      </w:r>
      <w:r w:rsidR="00984428">
        <w:rPr>
          <w:rFonts w:cs="Times New Roman"/>
        </w:rPr>
        <w:t>the</w:t>
      </w:r>
      <w:r w:rsidR="00C633CB">
        <w:rPr>
          <w:rFonts w:cs="Times New Roman"/>
        </w:rPr>
        <w:t xml:space="preserve"> final index is the classification of that example.</w:t>
      </w:r>
      <w:r w:rsidR="00305F0D">
        <w:rPr>
          <w:rFonts w:cs="Times New Roman"/>
        </w:rPr>
        <w:t xml:space="preserve"> The indexing of ‘CFeatures’ aligns seamlessly with the examples within ‘C’, ensuring that the </w:t>
      </w:r>
      <w:r w:rsidR="00D52CC4">
        <w:rPr>
          <w:rFonts w:cs="Times New Roman"/>
        </w:rPr>
        <w:t>values</w:t>
      </w:r>
      <w:r w:rsidR="00305F0D">
        <w:rPr>
          <w:rFonts w:cs="Times New Roman"/>
        </w:rPr>
        <w:t xml:space="preserve"> </w:t>
      </w:r>
      <w:r w:rsidR="00D52CC4">
        <w:rPr>
          <w:rFonts w:cs="Times New Roman"/>
        </w:rPr>
        <w:t>within</w:t>
      </w:r>
      <w:r w:rsidR="00305F0D">
        <w:rPr>
          <w:rFonts w:cs="Times New Roman"/>
        </w:rPr>
        <w:t xml:space="preserve"> each example corresponds </w:t>
      </w:r>
      <w:r w:rsidR="00457F45">
        <w:rPr>
          <w:rFonts w:cs="Times New Roman"/>
        </w:rPr>
        <w:t>to the feature of the same index. This alignment simplifies data retrieval within the algorithm.</w:t>
      </w:r>
    </w:p>
    <w:p w14:paraId="7ECEA8BA" w14:textId="3DAF8ED4" w:rsidR="00845713" w:rsidRDefault="009E32A5" w:rsidP="00711A54">
      <w:pPr>
        <w:rPr>
          <w:rFonts w:cs="Times New Roman"/>
        </w:rPr>
      </w:pPr>
      <w:r>
        <w:rPr>
          <w:rFonts w:cs="Times New Roman"/>
        </w:rPr>
        <w:lastRenderedPageBreak/>
        <w:t>Moreover, hash tables (dictionaries in python) are utilised within the ‘DecisionTree’ class to enable efficient mapping and lookup operations. This choice ensures constant-time complexity for add and lookup operations, optimising performance during tree operations.</w:t>
      </w:r>
    </w:p>
    <w:p w14:paraId="59E35BB3" w14:textId="516F1E3C" w:rsidR="005C3125" w:rsidRDefault="005C3125" w:rsidP="00711A54">
      <w:pPr>
        <w:rPr>
          <w:rFonts w:cs="Times New Roman"/>
        </w:rPr>
      </w:pPr>
      <w:r>
        <w:rPr>
          <w:rFonts w:cs="Times New Roman"/>
        </w:rPr>
        <w:t>The decision tree implementation revolves around two essential classes: ‘TreeNode’ and ‘DecisionTree’. The ‘TreeNode’ class encapsulates the properties of each node in the tree structure.</w:t>
      </w:r>
      <w:r w:rsidR="00285FBD">
        <w:rPr>
          <w:rFonts w:cs="Times New Roman"/>
        </w:rPr>
        <w:t xml:space="preserve"> ‘TreeNode’ stores the following attributes:</w:t>
      </w:r>
    </w:p>
    <w:p w14:paraId="2E57164E" w14:textId="2378D68F" w:rsidR="00285FBD" w:rsidRPr="00D82484" w:rsidRDefault="00285FBD" w:rsidP="00E33C22">
      <w:pPr>
        <w:pStyle w:val="ListParagraph"/>
        <w:numPr>
          <w:ilvl w:val="0"/>
          <w:numId w:val="6"/>
        </w:numPr>
        <w:rPr>
          <w:rFonts w:ascii="Times New Roman" w:hAnsi="Times New Roman" w:cs="Times New Roman"/>
        </w:rPr>
      </w:pPr>
      <w:r w:rsidRPr="00D82484">
        <w:rPr>
          <w:rFonts w:ascii="Times New Roman" w:hAnsi="Times New Roman" w:cs="Times New Roman"/>
        </w:rPr>
        <w:t>‘feature</w:t>
      </w:r>
      <w:r w:rsidR="00067215" w:rsidRPr="00D82484">
        <w:rPr>
          <w:rFonts w:ascii="Times New Roman" w:hAnsi="Times New Roman" w:cs="Times New Roman"/>
        </w:rPr>
        <w:t>’: Represents the feature associated with node. For leaf nodes, this attribute is set to ‘None’.</w:t>
      </w:r>
    </w:p>
    <w:p w14:paraId="6484C9B7" w14:textId="04194867" w:rsidR="00067215" w:rsidRPr="00D82484" w:rsidRDefault="00067215" w:rsidP="00E33C22">
      <w:pPr>
        <w:pStyle w:val="ListParagraph"/>
        <w:numPr>
          <w:ilvl w:val="0"/>
          <w:numId w:val="6"/>
        </w:numPr>
        <w:rPr>
          <w:rFonts w:ascii="Times New Roman" w:hAnsi="Times New Roman" w:cs="Times New Roman"/>
        </w:rPr>
      </w:pPr>
      <w:r w:rsidRPr="00D82484">
        <w:rPr>
          <w:rFonts w:ascii="Times New Roman" w:hAnsi="Times New Roman" w:cs="Times New Roman"/>
        </w:rPr>
        <w:t xml:space="preserve">‘value’: </w:t>
      </w:r>
      <w:r w:rsidR="00AC1BD8" w:rsidRPr="00D82484">
        <w:rPr>
          <w:rFonts w:ascii="Times New Roman" w:hAnsi="Times New Roman" w:cs="Times New Roman"/>
        </w:rPr>
        <w:t>Indicates the classification outcome for leaf nodes, denoted as either 0 or 1. For other nodes, this attribute remains ‘None’.</w:t>
      </w:r>
    </w:p>
    <w:p w14:paraId="6EACE8BF" w14:textId="1C9D7ABE" w:rsidR="00067215" w:rsidRPr="00D82484" w:rsidRDefault="00067215" w:rsidP="00E33C22">
      <w:pPr>
        <w:pStyle w:val="ListParagraph"/>
        <w:numPr>
          <w:ilvl w:val="0"/>
          <w:numId w:val="6"/>
        </w:numPr>
        <w:rPr>
          <w:rFonts w:ascii="Times New Roman" w:hAnsi="Times New Roman" w:cs="Times New Roman"/>
        </w:rPr>
      </w:pPr>
      <w:r w:rsidRPr="00D82484">
        <w:rPr>
          <w:rFonts w:ascii="Times New Roman" w:hAnsi="Times New Roman" w:cs="Times New Roman"/>
        </w:rPr>
        <w:t>‘child0’:</w:t>
      </w:r>
      <w:r w:rsidR="00AC1BD8" w:rsidRPr="00D82484">
        <w:rPr>
          <w:rFonts w:ascii="Times New Roman" w:hAnsi="Times New Roman" w:cs="Times New Roman"/>
        </w:rPr>
        <w:t xml:space="preserve"> Points to the left child node.</w:t>
      </w:r>
    </w:p>
    <w:p w14:paraId="72A4E039" w14:textId="4A2F6D3D" w:rsidR="00067215" w:rsidRPr="00D82484" w:rsidRDefault="00067215" w:rsidP="00E33C22">
      <w:pPr>
        <w:pStyle w:val="ListParagraph"/>
        <w:numPr>
          <w:ilvl w:val="0"/>
          <w:numId w:val="6"/>
        </w:numPr>
        <w:rPr>
          <w:rFonts w:ascii="Times New Roman" w:hAnsi="Times New Roman" w:cs="Times New Roman"/>
        </w:rPr>
      </w:pPr>
      <w:r w:rsidRPr="00D82484">
        <w:rPr>
          <w:rFonts w:ascii="Times New Roman" w:hAnsi="Times New Roman" w:cs="Times New Roman"/>
        </w:rPr>
        <w:t>‘child1’:</w:t>
      </w:r>
      <w:r w:rsidR="00AC1BD8" w:rsidRPr="00D82484">
        <w:rPr>
          <w:rFonts w:ascii="Times New Roman" w:hAnsi="Times New Roman" w:cs="Times New Roman"/>
        </w:rPr>
        <w:t>Points to the right child node.</w:t>
      </w:r>
    </w:p>
    <w:p w14:paraId="3A4E90D4" w14:textId="20B2888D" w:rsidR="00067215" w:rsidRPr="00D82484" w:rsidRDefault="00067215" w:rsidP="00E33C22">
      <w:pPr>
        <w:pStyle w:val="ListParagraph"/>
        <w:numPr>
          <w:ilvl w:val="0"/>
          <w:numId w:val="6"/>
        </w:numPr>
        <w:rPr>
          <w:rFonts w:ascii="Times New Roman" w:hAnsi="Times New Roman" w:cs="Times New Roman"/>
        </w:rPr>
      </w:pPr>
      <w:r w:rsidRPr="00D82484">
        <w:rPr>
          <w:rFonts w:ascii="Times New Roman" w:hAnsi="Times New Roman" w:cs="Times New Roman"/>
        </w:rPr>
        <w:t>‘id’:</w:t>
      </w:r>
      <w:r w:rsidR="00AC1BD8" w:rsidRPr="00D82484">
        <w:rPr>
          <w:rFonts w:ascii="Times New Roman" w:hAnsi="Times New Roman" w:cs="Times New Roman"/>
        </w:rPr>
        <w:t xml:space="preserve"> Uniquely identifies each node, ensuring consistency when making copies of the tree structure</w:t>
      </w:r>
      <w:r w:rsidR="00BF3CAF" w:rsidRPr="00D82484">
        <w:rPr>
          <w:rFonts w:ascii="Times New Roman" w:hAnsi="Times New Roman" w:cs="Times New Roman"/>
        </w:rPr>
        <w:t>.</w:t>
      </w:r>
    </w:p>
    <w:p w14:paraId="2C8C473F" w14:textId="4EE52286" w:rsidR="00BF3CAF" w:rsidRPr="00BF3CAF" w:rsidRDefault="00BF3CAF" w:rsidP="00BF3CAF">
      <w:pPr>
        <w:rPr>
          <w:rFonts w:cs="Times New Roman"/>
        </w:rPr>
      </w:pPr>
      <w:r>
        <w:rPr>
          <w:rFonts w:cs="Times New Roman"/>
        </w:rPr>
        <w:t>The ‘DecisionTree’ class manages the overall tree</w:t>
      </w:r>
      <w:r w:rsidR="005F5DFF">
        <w:rPr>
          <w:rFonts w:cs="Times New Roman"/>
        </w:rPr>
        <w:t xml:space="preserve"> s</w:t>
      </w:r>
      <w:r>
        <w:rPr>
          <w:rFonts w:cs="Times New Roman"/>
        </w:rPr>
        <w:t>tructure by holding the root node. Leveraging the ‘child0’ and ‘child1’ attributes of each node, the class facilitates the construction of the decision tree. Additionally, it maintains a dictionary named ‘leafExampleMap</w:t>
      </w:r>
      <w:r w:rsidR="005F5DFF">
        <w:rPr>
          <w:rFonts w:cs="Times New Roman"/>
        </w:rPr>
        <w:t>’, which associates an example with each leaf node, contributing to the representation of an annotated decision tree.</w:t>
      </w:r>
    </w:p>
    <w:p w14:paraId="78DECB28" w14:textId="529F5561" w:rsidR="00F12426" w:rsidRDefault="004B328D" w:rsidP="00711A54">
      <w:pPr>
        <w:rPr>
          <w:rFonts w:cs="Times New Roman"/>
        </w:rPr>
      </w:pPr>
      <w:bookmarkStart w:id="40" w:name="_Toc165925752"/>
      <w:r>
        <w:rPr>
          <w:rStyle w:val="Heading4Char"/>
        </w:rPr>
        <w:t>3</w:t>
      </w:r>
      <w:r w:rsidR="00F12426">
        <w:rPr>
          <w:rStyle w:val="Heading4Char"/>
        </w:rPr>
        <w:t>.2.2.3</w:t>
      </w:r>
      <w:r w:rsidR="009D5636">
        <w:rPr>
          <w:rStyle w:val="Heading4Char"/>
        </w:rPr>
        <w:t xml:space="preserve"> Implementation of Key</w:t>
      </w:r>
      <w:r w:rsidR="00F12426">
        <w:rPr>
          <w:rStyle w:val="Heading4Char"/>
        </w:rPr>
        <w:t xml:space="preserve"> </w:t>
      </w:r>
      <w:r w:rsidR="00C62E7B" w:rsidRPr="00F12426">
        <w:rPr>
          <w:rStyle w:val="Heading4Char"/>
        </w:rPr>
        <w:t>Functions</w:t>
      </w:r>
      <w:bookmarkEnd w:id="40"/>
    </w:p>
    <w:p w14:paraId="5E2423C2" w14:textId="2BC7E581" w:rsidR="00D51E7C" w:rsidRDefault="00316D8B" w:rsidP="00B42817">
      <w:pPr>
        <w:rPr>
          <w:rFonts w:cs="Times New Roman"/>
        </w:rPr>
      </w:pPr>
      <w:r>
        <w:rPr>
          <w:rFonts w:cs="Times New Roman"/>
        </w:rPr>
        <w:t>‘Find</w:t>
      </w:r>
      <w:r w:rsidR="00495598">
        <w:rPr>
          <w:rFonts w:cs="Times New Roman"/>
        </w:rPr>
        <w:t>OptExtStr’ in ‘main.py’:</w:t>
      </w:r>
    </w:p>
    <w:p w14:paraId="5D2327C4" w14:textId="1B8293A1" w:rsidR="00F0124E" w:rsidRDefault="00D9012B" w:rsidP="00B42817">
      <w:pPr>
        <w:rPr>
          <w:rFonts w:cs="Times New Roman"/>
        </w:rPr>
      </w:pPr>
      <w:r w:rsidRPr="00D9012B">
        <w:rPr>
          <w:rFonts w:cs="Times New Roman"/>
        </w:rPr>
        <w:drawing>
          <wp:anchor distT="0" distB="0" distL="114300" distR="114300" simplePos="0" relativeHeight="251638784" behindDoc="0" locked="0" layoutInCell="1" allowOverlap="1" wp14:anchorId="3EECBEA0" wp14:editId="4E03D921">
            <wp:simplePos x="0" y="0"/>
            <wp:positionH relativeFrom="column">
              <wp:posOffset>285750</wp:posOffset>
            </wp:positionH>
            <wp:positionV relativeFrom="page">
              <wp:posOffset>6604000</wp:posOffset>
            </wp:positionV>
            <wp:extent cx="5111750" cy="2969260"/>
            <wp:effectExtent l="0" t="0" r="0" b="2540"/>
            <wp:wrapSquare wrapText="bothSides"/>
            <wp:docPr id="1802613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335" name="Picture 1"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11750" cy="2969260"/>
                    </a:xfrm>
                    <a:prstGeom prst="rect">
                      <a:avLst/>
                    </a:prstGeom>
                  </pic:spPr>
                </pic:pic>
              </a:graphicData>
            </a:graphic>
          </wp:anchor>
        </w:drawing>
      </w:r>
      <w:r>
        <w:rPr>
          <w:noProof/>
        </w:rPr>
        <mc:AlternateContent>
          <mc:Choice Requires="wps">
            <w:drawing>
              <wp:anchor distT="0" distB="0" distL="114300" distR="114300" simplePos="0" relativeHeight="251568128" behindDoc="0" locked="0" layoutInCell="1" allowOverlap="1" wp14:anchorId="1744465F" wp14:editId="0F82E0B4">
                <wp:simplePos x="0" y="0"/>
                <wp:positionH relativeFrom="column">
                  <wp:posOffset>266700</wp:posOffset>
                </wp:positionH>
                <wp:positionV relativeFrom="paragraph">
                  <wp:posOffset>3838575</wp:posOffset>
                </wp:positionV>
                <wp:extent cx="5731510" cy="635"/>
                <wp:effectExtent l="0" t="0" r="2540" b="0"/>
                <wp:wrapSquare wrapText="bothSides"/>
                <wp:docPr id="100355681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06A2AE8" w14:textId="075C3B23" w:rsidR="006021B0" w:rsidRPr="006021B0" w:rsidRDefault="006021B0" w:rsidP="006021B0">
                            <w:pPr>
                              <w:pStyle w:val="Caption"/>
                              <w:rPr>
                                <w:b w:val="0"/>
                                <w:bCs w:val="0"/>
                                <w:i/>
                                <w:iCs/>
                                <w:sz w:val="20"/>
                                <w:szCs w:val="22"/>
                              </w:rPr>
                            </w:pPr>
                            <w:r w:rsidRPr="006021B0">
                              <w:rPr>
                                <w:b w:val="0"/>
                                <w:bCs w:val="0"/>
                                <w:i/>
                                <w:iCs/>
                                <w:sz w:val="20"/>
                                <w:szCs w:val="22"/>
                              </w:rPr>
                              <w:t>Figure 3: the code for ‘</w:t>
                            </w:r>
                            <w:r w:rsidR="00D9012B">
                              <w:rPr>
                                <w:b w:val="0"/>
                                <w:bCs w:val="0"/>
                                <w:i/>
                                <w:iCs/>
                                <w:sz w:val="20"/>
                                <w:szCs w:val="22"/>
                              </w:rPr>
                              <w:t>Classification</w:t>
                            </w:r>
                            <w:r w:rsidRPr="006021B0">
                              <w:rPr>
                                <w:b w:val="0"/>
                                <w:bCs w:val="0"/>
                                <w:i/>
                                <w:iCs/>
                                <w:sz w:val="20"/>
                                <w:szCs w:val="22"/>
                              </w:rP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4465F" id="_x0000_s1030" type="#_x0000_t202" style="position:absolute;margin-left:21pt;margin-top:302.25pt;width:451.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" filled="f" stroked="f">
                <v:textbox style="mso-fit-shape-to-text:t" inset="0,0,0,0">
                  <w:txbxContent>
                    <w:p w14:paraId="606A2AE8" w14:textId="075C3B23" w:rsidR="006021B0" w:rsidRPr="006021B0" w:rsidRDefault="006021B0" w:rsidP="006021B0">
                      <w:pPr>
                        <w:pStyle w:val="Caption"/>
                        <w:rPr>
                          <w:b w:val="0"/>
                          <w:bCs w:val="0"/>
                          <w:i/>
                          <w:iCs/>
                          <w:sz w:val="20"/>
                          <w:szCs w:val="22"/>
                        </w:rPr>
                      </w:pPr>
                      <w:r w:rsidRPr="006021B0">
                        <w:rPr>
                          <w:b w:val="0"/>
                          <w:bCs w:val="0"/>
                          <w:i/>
                          <w:iCs/>
                          <w:sz w:val="20"/>
                          <w:szCs w:val="22"/>
                        </w:rPr>
                        <w:t>Figure 3: the code for ‘</w:t>
                      </w:r>
                      <w:r w:rsidR="00D9012B">
                        <w:rPr>
                          <w:b w:val="0"/>
                          <w:bCs w:val="0"/>
                          <w:i/>
                          <w:iCs/>
                          <w:sz w:val="20"/>
                          <w:szCs w:val="22"/>
                        </w:rPr>
                        <w:t>Classification</w:t>
                      </w:r>
                      <w:r w:rsidRPr="006021B0">
                        <w:rPr>
                          <w:b w:val="0"/>
                          <w:bCs w:val="0"/>
                          <w:i/>
                          <w:iCs/>
                          <w:sz w:val="20"/>
                          <w:szCs w:val="22"/>
                        </w:rPr>
                        <w:t>’ function.</w:t>
                      </w:r>
                    </w:p>
                  </w:txbxContent>
                </v:textbox>
                <w10:wrap type="square"/>
              </v:shape>
            </w:pict>
          </mc:Fallback>
        </mc:AlternateContent>
      </w:r>
      <w:r w:rsidR="00F0124E">
        <w:rPr>
          <w:rFonts w:cs="Times New Roman"/>
        </w:rPr>
        <w:t>The ‘FindOptExt</w:t>
      </w:r>
      <w:r w:rsidR="00B450BF">
        <w:rPr>
          <w:rFonts w:cs="Times New Roman"/>
        </w:rPr>
        <w:t xml:space="preserve">Str’ function plays a pivotal role in constructing the minimal decision tree for </w:t>
      </w:r>
      <w:r w:rsidR="00716AF8">
        <w:rPr>
          <w:rFonts w:cs="Times New Roman"/>
        </w:rPr>
        <w:t>dataset ‘C’</w:t>
      </w:r>
      <w:r w:rsidR="005F12F7">
        <w:rPr>
          <w:rFonts w:cs="Times New Roman"/>
        </w:rPr>
        <w:t xml:space="preserve">, as per </w:t>
      </w:r>
      <w:r w:rsidR="00716AF8">
        <w:rPr>
          <w:rFonts w:cs="Times New Roman"/>
        </w:rPr>
        <w:t>Algorithm 6 outlined in section 2.4.</w:t>
      </w:r>
      <w:r w:rsidR="005F12F7">
        <w:rPr>
          <w:rFonts w:cs="Times New Roman"/>
        </w:rPr>
        <w:t xml:space="preserve"> It initiates </w:t>
      </w:r>
      <w:r w:rsidR="00B64464">
        <w:rPr>
          <w:rFonts w:cs="Times New Roman"/>
        </w:rPr>
        <w:t>by validating</w:t>
      </w:r>
      <w:r w:rsidR="008C1D2D">
        <w:rPr>
          <w:rFonts w:cs="Times New Roman"/>
        </w:rPr>
        <w:t xml:space="preserve"> whether the decision tree ‘M’</w:t>
      </w:r>
      <w:r w:rsidR="00873EA3">
        <w:rPr>
          <w:rFonts w:cs="Times New Roman"/>
        </w:rPr>
        <w:t xml:space="preserve"> correctly </w:t>
      </w:r>
      <w:r w:rsidR="009F692B">
        <w:rPr>
          <w:rFonts w:cs="Times New Roman"/>
        </w:rPr>
        <w:t xml:space="preserve">models ‘C’, iteratively assessing </w:t>
      </w:r>
      <w:r w:rsidR="008D6703">
        <w:rPr>
          <w:rFonts w:cs="Times New Roman"/>
        </w:rPr>
        <w:t>each example’s classification through the ‘</w:t>
      </w:r>
      <w:r w:rsidR="005C2B98">
        <w:rPr>
          <w:rFonts w:cs="Times New Roman"/>
        </w:rPr>
        <w:t>Classification</w:t>
      </w:r>
      <w:r w:rsidR="008D6703">
        <w:rPr>
          <w:rFonts w:cs="Times New Roman"/>
        </w:rPr>
        <w:t>’ function from the ‘</w:t>
      </w:r>
      <w:r w:rsidR="00097A9E">
        <w:rPr>
          <w:rFonts w:cs="Times New Roman"/>
        </w:rPr>
        <w:t>DecisionTree’ class.</w:t>
      </w:r>
      <w:r w:rsidR="00716AF8">
        <w:rPr>
          <w:rFonts w:cs="Times New Roman"/>
        </w:rPr>
        <w:t xml:space="preserve"> </w:t>
      </w:r>
    </w:p>
    <w:p w14:paraId="2F5FF727" w14:textId="4634D096" w:rsidR="00A11C6A" w:rsidRDefault="00B61EF8" w:rsidP="00B42817">
      <w:pPr>
        <w:rPr>
          <w:rFonts w:cs="Times New Roman"/>
        </w:rPr>
      </w:pPr>
      <w:r>
        <w:rPr>
          <w:rFonts w:cs="Times New Roman"/>
        </w:rPr>
        <w:lastRenderedPageBreak/>
        <w:t xml:space="preserve">The </w:t>
      </w:r>
      <w:r w:rsidR="002E2710">
        <w:rPr>
          <w:rFonts w:cs="Times New Roman"/>
        </w:rPr>
        <w:t>“</w:t>
      </w:r>
      <w:r w:rsidR="00D9012B">
        <w:rPr>
          <w:rFonts w:cs="Times New Roman"/>
        </w:rPr>
        <w:t>Classification</w:t>
      </w:r>
      <w:r w:rsidR="00CD6F54">
        <w:rPr>
          <w:rFonts w:cs="Times New Roman"/>
        </w:rPr>
        <w:t>”</w:t>
      </w:r>
      <w:r w:rsidR="00CF6AB3">
        <w:rPr>
          <w:rFonts w:cs="Times New Roman"/>
        </w:rPr>
        <w:t xml:space="preserve"> </w:t>
      </w:r>
      <w:r w:rsidR="00D9012B">
        <w:rPr>
          <w:rFonts w:cs="Times New Roman"/>
        </w:rPr>
        <w:t>f</w:t>
      </w:r>
      <w:r w:rsidR="00CF6AB3">
        <w:rPr>
          <w:rFonts w:cs="Times New Roman"/>
        </w:rPr>
        <w:t xml:space="preserve">unction involves traversing the decision tree based on the </w:t>
      </w:r>
      <w:r w:rsidR="00CD6F54">
        <w:rPr>
          <w:rFonts w:cs="Times New Roman"/>
        </w:rPr>
        <w:t>“</w:t>
      </w:r>
      <w:r w:rsidR="00CF6AB3">
        <w:rPr>
          <w:rFonts w:cs="Times New Roman"/>
        </w:rPr>
        <w:t>feature</w:t>
      </w:r>
      <w:r w:rsidR="00CD6F54">
        <w:rPr>
          <w:rFonts w:cs="Times New Roman"/>
        </w:rPr>
        <w:t>” attr</w:t>
      </w:r>
      <w:r w:rsidR="00466987">
        <w:rPr>
          <w:rFonts w:cs="Times New Roman"/>
        </w:rPr>
        <w:t>ibute</w:t>
      </w:r>
      <w:r w:rsidR="00CF6AB3">
        <w:rPr>
          <w:rFonts w:cs="Times New Roman"/>
        </w:rPr>
        <w:t xml:space="preserve"> of the node</w:t>
      </w:r>
      <w:r w:rsidR="003029E8">
        <w:rPr>
          <w:rFonts w:cs="Times New Roman"/>
        </w:rPr>
        <w:t xml:space="preserve"> and the corresponding value in the example, as shown in </w:t>
      </w:r>
      <w:r w:rsidR="00173632">
        <w:rPr>
          <w:rFonts w:cs="Times New Roman"/>
        </w:rPr>
        <w:t>Figure 3. This approach is used in different function</w:t>
      </w:r>
      <w:r w:rsidR="00B51856">
        <w:rPr>
          <w:rFonts w:cs="Times New Roman"/>
        </w:rPr>
        <w:t>s</w:t>
      </w:r>
      <w:r w:rsidR="00173632">
        <w:rPr>
          <w:rFonts w:cs="Times New Roman"/>
        </w:rPr>
        <w:t xml:space="preserve"> where traversing through the decision tree is needed.</w:t>
      </w:r>
      <w:r w:rsidR="00C55E05">
        <w:rPr>
          <w:rFonts w:cs="Times New Roman"/>
        </w:rPr>
        <w:t xml:space="preserve"> </w:t>
      </w:r>
      <w:r w:rsidR="004636A4">
        <w:rPr>
          <w:rFonts w:cs="Times New Roman"/>
        </w:rPr>
        <w:t xml:space="preserve">By abstracting the classification process into a separate function, it becomes easier to extend the </w:t>
      </w:r>
      <w:r w:rsidR="00776913">
        <w:rPr>
          <w:rFonts w:cs="Times New Roman"/>
        </w:rPr>
        <w:t>algorithm to handle more complex classification scenarios, such as handling an increased domain fo</w:t>
      </w:r>
      <w:r w:rsidR="00E76DF7">
        <w:rPr>
          <w:rFonts w:cs="Times New Roman"/>
        </w:rPr>
        <w:t>r feature values, without modifying ‘FindOptExtStr’.</w:t>
      </w:r>
    </w:p>
    <w:p w14:paraId="3F3C1D10" w14:textId="609BAC6B" w:rsidR="00C55E05" w:rsidRDefault="00C55E05" w:rsidP="00B42817">
      <w:pPr>
        <w:rPr>
          <w:rFonts w:cs="Times New Roman"/>
        </w:rPr>
      </w:pPr>
      <w:r>
        <w:rPr>
          <w:rFonts w:cs="Times New Roman"/>
        </w:rPr>
        <w:t>If an incorrect classific</w:t>
      </w:r>
      <w:r w:rsidR="00E76DF7">
        <w:rPr>
          <w:rFonts w:cs="Times New Roman"/>
        </w:rPr>
        <w:t xml:space="preserve">ation is detected </w:t>
      </w:r>
      <w:r w:rsidR="00DA69C5">
        <w:rPr>
          <w:rFonts w:cs="Times New Roman"/>
        </w:rPr>
        <w:t xml:space="preserve">, the function breaks out the loop, to ensure that it doesn’t perform unnecessary checks, </w:t>
      </w:r>
      <w:r w:rsidR="006837EC">
        <w:rPr>
          <w:rFonts w:cs="Times New Roman"/>
        </w:rPr>
        <w:t>storing the current example in ‘incorrectExample’. If ‘M’ fails to model ‘C’ correctly</w:t>
      </w:r>
      <w:r w:rsidR="00CD4005">
        <w:rPr>
          <w:rFonts w:cs="Times New Roman"/>
        </w:rPr>
        <w:t>, ‘FindOptExtStr’ compares the size of ‘M’ to the parameter ‘s’</w:t>
      </w:r>
      <w:r w:rsidR="00521520">
        <w:rPr>
          <w:rFonts w:cs="Times New Roman"/>
        </w:rPr>
        <w:t>, the maximum allowed size of the tree</w:t>
      </w:r>
      <w:r w:rsidR="00863E96">
        <w:rPr>
          <w:rFonts w:cs="Times New Roman"/>
        </w:rPr>
        <w:t xml:space="preserve">, if the size is equal to or more than ‘s’ the function returns ‘None’. </w:t>
      </w:r>
      <w:r w:rsidR="00646CDD">
        <w:rPr>
          <w:rFonts w:cs="Times New Roman"/>
        </w:rPr>
        <w:t>Otherwise,</w:t>
      </w:r>
      <w:r w:rsidR="00863E96">
        <w:rPr>
          <w:rFonts w:cs="Times New Roman"/>
        </w:rPr>
        <w:t xml:space="preserve"> </w:t>
      </w:r>
      <w:r w:rsidR="00B2219C">
        <w:rPr>
          <w:rFonts w:cs="Times New Roman"/>
        </w:rPr>
        <w:t xml:space="preserve">the function invokes ‘FindStrictExt’ from ‘dt.py’ to generate strict extensions using ‘M’ and ‘incorrectExample’. It then recursively explores these extensions </w:t>
      </w:r>
      <w:r w:rsidR="00EB6AC6">
        <w:rPr>
          <w:rFonts w:cs="Times New Roman"/>
        </w:rPr>
        <w:t>using a recursive depth first search strategy</w:t>
      </w:r>
      <w:r w:rsidR="00433106">
        <w:rPr>
          <w:rFonts w:cs="Times New Roman"/>
        </w:rPr>
        <w:t xml:space="preserve"> to identify a minimal tree that correctly </w:t>
      </w:r>
      <w:r w:rsidR="00BB5048">
        <w:rPr>
          <w:rFonts w:cs="Times New Roman"/>
        </w:rPr>
        <w:t xml:space="preserve">models </w:t>
      </w:r>
      <w:r w:rsidR="00433106">
        <w:rPr>
          <w:rFonts w:cs="Times New Roman"/>
        </w:rPr>
        <w:t>‘C’.</w:t>
      </w:r>
      <w:r w:rsidR="005428CA">
        <w:rPr>
          <w:rFonts w:cs="Times New Roman"/>
        </w:rPr>
        <w:t xml:space="preserve"> </w:t>
      </w:r>
      <w:r w:rsidR="004741D4">
        <w:rPr>
          <w:rFonts w:cs="Times New Roman"/>
        </w:rPr>
        <w:t xml:space="preserve">This approach is particularly effective for </w:t>
      </w:r>
      <w:r w:rsidR="00D67097">
        <w:rPr>
          <w:rFonts w:cs="Times New Roman"/>
        </w:rPr>
        <w:t xml:space="preserve">this use case because it </w:t>
      </w:r>
      <w:r w:rsidR="00124E28">
        <w:rPr>
          <w:rFonts w:cs="Times New Roman"/>
        </w:rPr>
        <w:t>explores all possible trees</w:t>
      </w:r>
      <w:r w:rsidR="00BB5048">
        <w:rPr>
          <w:rFonts w:cs="Times New Roman"/>
        </w:rPr>
        <w:t xml:space="preserve"> that classify ‘C’ and returns the smallest one.</w:t>
      </w:r>
    </w:p>
    <w:p w14:paraId="1B891A92" w14:textId="4739D09A" w:rsidR="00B46418" w:rsidRDefault="00B46418" w:rsidP="00B46418">
      <w:pPr>
        <w:rPr>
          <w:rFonts w:cs="Times New Roman"/>
        </w:rPr>
      </w:pPr>
      <w:r>
        <w:rPr>
          <w:rFonts w:cs="Times New Roman"/>
        </w:rPr>
        <w:t>‘FindStrictExtStr’ in ‘dt.py’:</w:t>
      </w:r>
    </w:p>
    <w:p w14:paraId="3B10338E" w14:textId="09B5A0F4" w:rsidR="00D06305" w:rsidRDefault="009E1BF6" w:rsidP="00B42817">
      <w:pPr>
        <w:rPr>
          <w:rFonts w:cs="Times New Roman"/>
        </w:rPr>
      </w:pPr>
      <w:r>
        <w:rPr>
          <w:rFonts w:cs="Times New Roman"/>
        </w:rPr>
        <w:t xml:space="preserve">The function begins by checking if </w:t>
      </w:r>
      <w:r w:rsidR="00F63A53">
        <w:rPr>
          <w:rFonts w:cs="Times New Roman"/>
        </w:rPr>
        <w:t xml:space="preserve">‘M’ is ‘None’, in which case it creates two basic trees consisting of a node each </w:t>
      </w:r>
      <w:r w:rsidR="00417E20">
        <w:rPr>
          <w:rFonts w:cs="Times New Roman"/>
        </w:rPr>
        <w:t>–</w:t>
      </w:r>
      <w:r w:rsidR="00F63A53">
        <w:rPr>
          <w:rFonts w:cs="Times New Roman"/>
        </w:rPr>
        <w:t xml:space="preserve"> </w:t>
      </w:r>
      <w:r w:rsidR="00417E20">
        <w:rPr>
          <w:rFonts w:cs="Times New Roman"/>
        </w:rPr>
        <w:t xml:space="preserve">one for each classification (0 and 1). </w:t>
      </w:r>
      <w:r w:rsidR="006E318B">
        <w:rPr>
          <w:rFonts w:cs="Times New Roman"/>
        </w:rPr>
        <w:t>Otherwise</w:t>
      </w:r>
      <w:r w:rsidR="009D5ED3">
        <w:rPr>
          <w:rFonts w:cs="Times New Roman"/>
        </w:rPr>
        <w:t>, ‘FindStrictExtStr’ proceeds by</w:t>
      </w:r>
      <w:r w:rsidR="004C0613">
        <w:rPr>
          <w:rFonts w:cs="Times New Roman"/>
        </w:rPr>
        <w:t xml:space="preserve"> identifying the leaf (‘eLeaf’) and path (‘ePath’) the misclassified example reaches in the current tree</w:t>
      </w:r>
      <w:r w:rsidR="00A8267A">
        <w:rPr>
          <w:rFonts w:cs="Times New Roman"/>
        </w:rPr>
        <w:t>. This is accomplished</w:t>
      </w:r>
      <w:r w:rsidR="004C0613">
        <w:rPr>
          <w:rFonts w:cs="Times New Roman"/>
        </w:rPr>
        <w:t xml:space="preserve"> </w:t>
      </w:r>
      <w:r w:rsidR="006E318B">
        <w:rPr>
          <w:rFonts w:cs="Times New Roman"/>
        </w:rPr>
        <w:t>using</w:t>
      </w:r>
      <w:r w:rsidR="009B0E02">
        <w:rPr>
          <w:rFonts w:cs="Times New Roman"/>
        </w:rPr>
        <w:t xml:space="preserve"> the function</w:t>
      </w:r>
      <w:r w:rsidR="006E318B">
        <w:rPr>
          <w:rFonts w:cs="Times New Roman"/>
        </w:rPr>
        <w:t xml:space="preserve"> ‘</w:t>
      </w:r>
      <w:r w:rsidR="004C0613">
        <w:rPr>
          <w:rFonts w:cs="Times New Roman"/>
        </w:rPr>
        <w:t>FindLeafAndPathForExample</w:t>
      </w:r>
      <w:r w:rsidR="00BB74D0">
        <w:rPr>
          <w:rFonts w:cs="Times New Roman"/>
        </w:rPr>
        <w:t>’</w:t>
      </w:r>
      <w:r w:rsidR="00805C09">
        <w:rPr>
          <w:rFonts w:cs="Times New Roman"/>
        </w:rPr>
        <w:t>, which</w:t>
      </w:r>
      <w:r w:rsidR="00BB74D0">
        <w:rPr>
          <w:rFonts w:cs="Times New Roman"/>
        </w:rPr>
        <w:t xml:space="preserve"> traces the path and example takes through the tree</w:t>
      </w:r>
      <w:r w:rsidR="007F3877">
        <w:rPr>
          <w:rFonts w:cs="Times New Roman"/>
        </w:rPr>
        <w:t xml:space="preserve"> (traversal occurs in similar way to ‘predict’ function shown above)</w:t>
      </w:r>
      <w:r w:rsidR="004D08B3">
        <w:rPr>
          <w:rFonts w:cs="Times New Roman"/>
        </w:rPr>
        <w:t>, adding each node it passes to an array ‘path’ and return both this path and the last node in the path as a tuple.</w:t>
      </w:r>
    </w:p>
    <w:p w14:paraId="7A1FF227" w14:textId="2DF39257" w:rsidR="0058516D" w:rsidRDefault="003D5ABC" w:rsidP="00B42817">
      <w:pPr>
        <w:rPr>
          <w:rFonts w:cs="Times New Roman"/>
        </w:rPr>
      </w:pPr>
      <w:r>
        <w:rPr>
          <w:rFonts w:cs="Times New Roman"/>
        </w:rPr>
        <w:t>Subsequently, ‘getExampleForLeaf’ retrieves an example (‘e_’)</w:t>
      </w:r>
      <w:r w:rsidR="00965E07">
        <w:rPr>
          <w:rFonts w:cs="Times New Roman"/>
        </w:rPr>
        <w:t xml:space="preserve"> at the leaf ‘e</w:t>
      </w:r>
      <w:r w:rsidR="00805C09">
        <w:rPr>
          <w:rFonts w:cs="Times New Roman"/>
        </w:rPr>
        <w:t>L</w:t>
      </w:r>
      <w:r w:rsidR="00965E07">
        <w:rPr>
          <w:rFonts w:cs="Times New Roman"/>
        </w:rPr>
        <w:t>eaf’.</w:t>
      </w:r>
      <w:r w:rsidR="009407C8">
        <w:rPr>
          <w:rFonts w:cs="Times New Roman"/>
        </w:rPr>
        <w:t xml:space="preserve"> Next the</w:t>
      </w:r>
      <w:r w:rsidR="00965E07">
        <w:rPr>
          <w:rFonts w:cs="Times New Roman"/>
        </w:rPr>
        <w:t xml:space="preserve"> array ‘disagreeFeatures’ is populated by invoking</w:t>
      </w:r>
      <w:r w:rsidR="001E3311">
        <w:rPr>
          <w:rFonts w:cs="Times New Roman"/>
        </w:rPr>
        <w:t xml:space="preserve"> the function</w:t>
      </w:r>
      <w:r w:rsidR="00965E07">
        <w:rPr>
          <w:rFonts w:cs="Times New Roman"/>
        </w:rPr>
        <w:t xml:space="preserve"> ‘DisagreeFeatures’, which identifies the specific features where ‘e’ and e_’ differ by comparing their values.</w:t>
      </w:r>
      <w:r w:rsidR="007A7349">
        <w:rPr>
          <w:rFonts w:cs="Times New Roman"/>
        </w:rPr>
        <w:t xml:space="preserve"> For each feature in </w:t>
      </w:r>
      <w:r w:rsidR="00D13D3B">
        <w:rPr>
          <w:rFonts w:cs="Times New Roman"/>
        </w:rPr>
        <w:t xml:space="preserve">disagreeFeatures we perform a </w:t>
      </w:r>
      <m:oMath>
        <m:r>
          <w:rPr>
            <w:rFonts w:ascii="Cambria Math" w:hAnsi="Cambria Math" w:cs="Times New Roman"/>
          </w:rPr>
          <m:t>(f,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oMath>
      <w:r w:rsidR="00D13D3B">
        <w:rPr>
          <w:rFonts w:cs="Times New Roman"/>
        </w:rPr>
        <w:t>-extension</w:t>
      </w:r>
      <w:r w:rsidR="00FA39F2">
        <w:rPr>
          <w:rFonts w:cs="Times New Roman"/>
        </w:rPr>
        <w:t xml:space="preserve"> to </w:t>
      </w:r>
      <w:r w:rsidR="001F61C4">
        <w:rPr>
          <w:rFonts w:cs="Times New Roman"/>
        </w:rPr>
        <w:t>create</w:t>
      </w:r>
      <w:r w:rsidR="00FA39F2">
        <w:rPr>
          <w:rFonts w:cs="Times New Roman"/>
        </w:rPr>
        <w:t xml:space="preserve"> a tree ‘M_’</w:t>
      </w:r>
      <w:r w:rsidR="003141F8">
        <w:rPr>
          <w:rFonts w:cs="Times New Roman"/>
        </w:rPr>
        <w:t xml:space="preserve">. This is done by first creating a new </w:t>
      </w:r>
      <w:r w:rsidR="005E2B68">
        <w:rPr>
          <w:rFonts w:cs="Times New Roman"/>
        </w:rPr>
        <w:t>leaf</w:t>
      </w:r>
      <w:r w:rsidR="0068417E">
        <w:rPr>
          <w:rFonts w:cs="Times New Roman"/>
        </w:rPr>
        <w:t xml:space="preserve"> (‘l’)</w:t>
      </w:r>
      <w:r w:rsidR="00121703">
        <w:rPr>
          <w:rFonts w:cs="Times New Roman"/>
        </w:rPr>
        <w:t xml:space="preserve"> which has a ‘value’ equal to the classification of incorrect example </w:t>
      </w:r>
      <w:r w:rsidR="00FA39F2">
        <w:rPr>
          <w:rFonts w:cs="Times New Roman"/>
        </w:rPr>
        <w:t>(</w:t>
      </w:r>
      <w:r w:rsidR="003E47D4">
        <w:rPr>
          <w:rFonts w:cs="Times New Roman"/>
        </w:rPr>
        <w:t>‘</w:t>
      </w:r>
      <w:r w:rsidR="00121703">
        <w:rPr>
          <w:rFonts w:cs="Times New Roman"/>
        </w:rPr>
        <w:t>e</w:t>
      </w:r>
      <w:r w:rsidR="003E47D4">
        <w:rPr>
          <w:rFonts w:cs="Times New Roman"/>
        </w:rPr>
        <w:t>’</w:t>
      </w:r>
      <w:r w:rsidR="00FA39F2">
        <w:rPr>
          <w:rFonts w:cs="Times New Roman"/>
        </w:rPr>
        <w:t>)</w:t>
      </w:r>
      <w:r w:rsidR="003636F1">
        <w:rPr>
          <w:rFonts w:cs="Times New Roman"/>
        </w:rPr>
        <w:t>, and a new node ‘n’</w:t>
      </w:r>
      <w:r w:rsidR="00FC7EC1">
        <w:rPr>
          <w:rFonts w:cs="Times New Roman"/>
        </w:rPr>
        <w:t xml:space="preserve"> which </w:t>
      </w:r>
      <w:r w:rsidR="000B59CD">
        <w:rPr>
          <w:rFonts w:cs="Times New Roman"/>
        </w:rPr>
        <w:t xml:space="preserve">extends the tree by acting as the new root and </w:t>
      </w:r>
      <w:r w:rsidR="00EF2C7C">
        <w:rPr>
          <w:rFonts w:cs="Times New Roman"/>
        </w:rPr>
        <w:t xml:space="preserve">setting its children </w:t>
      </w:r>
      <w:r w:rsidR="000B59CD">
        <w:rPr>
          <w:rFonts w:cs="Times New Roman"/>
        </w:rPr>
        <w:t xml:space="preserve">to </w:t>
      </w:r>
      <w:r w:rsidR="00805E93">
        <w:rPr>
          <w:rFonts w:cs="Times New Roman"/>
        </w:rPr>
        <w:t>a copy of the</w:t>
      </w:r>
      <w:r w:rsidR="000B59CD">
        <w:rPr>
          <w:rFonts w:cs="Times New Roman"/>
        </w:rPr>
        <w:t xml:space="preserve"> existing tree </w:t>
      </w:r>
      <w:r w:rsidR="00EF2C7C">
        <w:rPr>
          <w:rFonts w:cs="Times New Roman"/>
        </w:rPr>
        <w:t>and</w:t>
      </w:r>
      <w:r w:rsidR="000B59CD">
        <w:rPr>
          <w:rFonts w:cs="Times New Roman"/>
        </w:rPr>
        <w:t xml:space="preserve"> ‘l’.</w:t>
      </w:r>
      <w:r w:rsidR="003636F1">
        <w:rPr>
          <w:rFonts w:cs="Times New Roman"/>
        </w:rPr>
        <w:t xml:space="preserve"> </w:t>
      </w:r>
      <w:r w:rsidR="00144AFE">
        <w:rPr>
          <w:rFonts w:cs="Times New Roman"/>
        </w:rPr>
        <w:t xml:space="preserve">When extending the tree we </w:t>
      </w:r>
      <w:r w:rsidR="00596B9E">
        <w:rPr>
          <w:rFonts w:cs="Times New Roman"/>
        </w:rPr>
        <w:t>make a copy of ‘M’ and ‘LeafExampleMap</w:t>
      </w:r>
      <w:r w:rsidR="00FA39F2">
        <w:rPr>
          <w:rFonts w:cs="Times New Roman"/>
        </w:rPr>
        <w:t>’,</w:t>
      </w:r>
      <w:r w:rsidR="00596B9E">
        <w:rPr>
          <w:rFonts w:cs="Times New Roman"/>
        </w:rPr>
        <w:t xml:space="preserve"> so we don’t alter the structure of the old tree.</w:t>
      </w:r>
      <w:r w:rsidR="009521D4">
        <w:rPr>
          <w:rFonts w:cs="Times New Roman"/>
        </w:rPr>
        <w:t xml:space="preserve"> We then </w:t>
      </w:r>
      <w:r w:rsidR="00C50D99">
        <w:rPr>
          <w:rFonts w:cs="Times New Roman"/>
        </w:rPr>
        <w:t>call the function ‘AddExampleToLeaf’ on ‘M_’ to assign ‘e’ to the newly created leaf ‘l’.</w:t>
      </w:r>
      <w:r w:rsidR="00465957">
        <w:rPr>
          <w:rFonts w:cs="Times New Roman"/>
        </w:rPr>
        <w:t xml:space="preserve"> ‘M_</w:t>
      </w:r>
      <w:r w:rsidR="00FA39F2">
        <w:rPr>
          <w:rFonts w:cs="Times New Roman"/>
        </w:rPr>
        <w:t xml:space="preserve">’ </w:t>
      </w:r>
      <w:r w:rsidR="00465957">
        <w:rPr>
          <w:rFonts w:cs="Times New Roman"/>
        </w:rPr>
        <w:t xml:space="preserve">is appended to the array of </w:t>
      </w:r>
      <w:r w:rsidR="0011787F">
        <w:rPr>
          <w:rFonts w:cs="Times New Roman"/>
        </w:rPr>
        <w:t>strict extension ‘X’.</w:t>
      </w:r>
    </w:p>
    <w:p w14:paraId="5A77A6B8" w14:textId="6AAEE2F2" w:rsidR="00585DC9" w:rsidRPr="003B773D" w:rsidRDefault="005E5EC5" w:rsidP="003B773D">
      <w:pPr>
        <w:rPr>
          <w:rFonts w:cs="Times New Roman"/>
        </w:rPr>
      </w:pPr>
      <w:r>
        <w:rPr>
          <w:rFonts w:cs="Times New Roman"/>
        </w:rPr>
        <w:t xml:space="preserve">The function then continues by </w:t>
      </w:r>
      <w:r w:rsidR="000262F8">
        <w:rPr>
          <w:rFonts w:cs="Times New Roman"/>
        </w:rPr>
        <w:t xml:space="preserve">looping over the nodes in ‘ePath’ within the previous loop. </w:t>
      </w:r>
      <w:r w:rsidR="001F61C4">
        <w:rPr>
          <w:rFonts w:cs="Times New Roman"/>
        </w:rPr>
        <w:t>For each iteration,</w:t>
      </w:r>
      <w:r w:rsidR="00B45332">
        <w:rPr>
          <w:rFonts w:cs="Times New Roman"/>
        </w:rPr>
        <w:t xml:space="preserve"> we perform</w:t>
      </w:r>
      <w:r w:rsidR="001F61C4">
        <w:rPr>
          <w:rFonts w:cs="Times New Roman"/>
        </w:rPr>
        <w:t xml:space="preserve"> a</w:t>
      </w:r>
      <w:r w:rsidR="00B45332">
        <w:rPr>
          <w:rFonts w:cs="Times New Roman"/>
        </w:rPr>
        <w:t xml:space="preserve"> </w:t>
      </w:r>
      <m:oMath>
        <m:d>
          <m:dPr>
            <m:ctrlPr>
              <w:rPr>
                <w:rFonts w:ascii="Cambria Math" w:hAnsi="Cambria Math" w:cs="Times New Roman"/>
                <w:i/>
              </w:rPr>
            </m:ctrlPr>
          </m:dPr>
          <m:e>
            <m:r>
              <w:rPr>
                <w:rFonts w:ascii="Cambria Math" w:hAnsi="Cambria Math" w:cs="Times New Roman"/>
              </w:rPr>
              <m:t>x, a, f, e</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τ</m:t>
            </m:r>
            <m:d>
              <m:dPr>
                <m:ctrlPr>
                  <w:rPr>
                    <w:rFonts w:ascii="Cambria Math" w:hAnsi="Cambria Math" w:cs="Times New Roman"/>
                    <w:i/>
                  </w:rPr>
                </m:ctrlPr>
              </m:dPr>
              <m:e>
                <m:r>
                  <w:rPr>
                    <w:rFonts w:ascii="Cambria Math" w:hAnsi="Cambria Math" w:cs="Times New Roman"/>
                  </w:rPr>
                  <m:t>e</m:t>
                </m:r>
              </m:e>
            </m:d>
          </m:e>
        </m:d>
      </m:oMath>
      <w:r w:rsidR="00B45332">
        <w:rPr>
          <w:rFonts w:cs="Times New Roman"/>
        </w:rPr>
        <w:t xml:space="preserve">-extension </w:t>
      </w:r>
      <w:r w:rsidR="001F61C4">
        <w:rPr>
          <w:rFonts w:cs="Times New Roman"/>
        </w:rPr>
        <w:t xml:space="preserve">creating a tree ‘M_copy’ </w:t>
      </w:r>
      <w:r w:rsidR="007B1EB1">
        <w:rPr>
          <w:rFonts w:cs="Times New Roman"/>
        </w:rPr>
        <w:t>. First the function creat</w:t>
      </w:r>
      <w:r w:rsidR="00805E93">
        <w:rPr>
          <w:rFonts w:cs="Times New Roman"/>
        </w:rPr>
        <w:t>e</w:t>
      </w:r>
      <w:r w:rsidR="007B1EB1">
        <w:rPr>
          <w:rFonts w:cs="Times New Roman"/>
        </w:rPr>
        <w:t xml:space="preserve">s a deep copy of </w:t>
      </w:r>
      <w:r w:rsidR="00BA052D">
        <w:rPr>
          <w:rFonts w:cs="Times New Roman"/>
        </w:rPr>
        <w:t>‘M’</w:t>
      </w:r>
      <w:r w:rsidR="0082000E">
        <w:rPr>
          <w:rFonts w:cs="Times New Roman"/>
        </w:rPr>
        <w:t xml:space="preserve"> (‘M_copy’) </w:t>
      </w:r>
      <w:r w:rsidR="00BA052D">
        <w:rPr>
          <w:rFonts w:cs="Times New Roman"/>
        </w:rPr>
        <w:t xml:space="preserve"> using ‘deepcopy’ from the copy library. Then we use</w:t>
      </w:r>
      <w:r w:rsidR="00C93270">
        <w:rPr>
          <w:rFonts w:cs="Times New Roman"/>
        </w:rPr>
        <w:t xml:space="preserve"> two functions (‘computePath’ and ‘findEquivalentNode’) to find </w:t>
      </w:r>
      <w:r w:rsidR="00825E62">
        <w:rPr>
          <w:rFonts w:cs="Times New Roman"/>
        </w:rPr>
        <w:t>the equivalent node</w:t>
      </w:r>
      <w:r w:rsidR="00E235E2">
        <w:rPr>
          <w:rFonts w:cs="Times New Roman"/>
        </w:rPr>
        <w:t xml:space="preserve"> </w:t>
      </w:r>
      <w:r w:rsidR="0082000E">
        <w:rPr>
          <w:rFonts w:cs="Times New Roman"/>
        </w:rPr>
        <w:t>(node in ‘M_copy’ that is in the same position in the tree structure</w:t>
      </w:r>
      <w:r w:rsidR="00160405">
        <w:rPr>
          <w:rFonts w:cs="Times New Roman"/>
        </w:rPr>
        <w:t xml:space="preserve"> as the node in ‘M’)</w:t>
      </w:r>
      <w:r w:rsidR="00E235E2">
        <w:rPr>
          <w:rFonts w:cs="Times New Roman"/>
        </w:rPr>
        <w:t xml:space="preserve"> of the current node in ePath</w:t>
      </w:r>
      <w:r w:rsidR="00E62404">
        <w:rPr>
          <w:rFonts w:cs="Times New Roman"/>
        </w:rPr>
        <w:t xml:space="preserve"> (‘copyEPathNode’)</w:t>
      </w:r>
      <w:r w:rsidR="00160405">
        <w:rPr>
          <w:rFonts w:cs="Times New Roman"/>
        </w:rPr>
        <w:t xml:space="preserve"> and the </w:t>
      </w:r>
      <w:r w:rsidR="00E431ED">
        <w:rPr>
          <w:rFonts w:cs="Times New Roman"/>
        </w:rPr>
        <w:t xml:space="preserve">equivalent of the </w:t>
      </w:r>
      <w:r w:rsidR="00160405">
        <w:rPr>
          <w:rFonts w:cs="Times New Roman"/>
        </w:rPr>
        <w:t>next node</w:t>
      </w:r>
      <w:r w:rsidR="00E62404">
        <w:rPr>
          <w:rFonts w:cs="Times New Roman"/>
        </w:rPr>
        <w:t xml:space="preserve"> (‘copyEPathChild’)</w:t>
      </w:r>
      <w:r w:rsidR="00E431ED">
        <w:rPr>
          <w:rFonts w:cs="Times New Roman"/>
        </w:rPr>
        <w:t xml:space="preserve">. Then </w:t>
      </w:r>
      <w:r w:rsidR="00E276E5">
        <w:rPr>
          <w:rFonts w:cs="Times New Roman"/>
        </w:rPr>
        <w:t xml:space="preserve">in a similar way as </w:t>
      </w:r>
      <w:r w:rsidR="00E276E5">
        <w:rPr>
          <w:rFonts w:cs="Times New Roman"/>
        </w:rPr>
        <w:lastRenderedPageBreak/>
        <w:t>previously we create a new leaf, ‘l’ and new node ‘n’</w:t>
      </w:r>
      <w:r w:rsidR="00F340BF">
        <w:rPr>
          <w:rFonts w:cs="Times New Roman"/>
        </w:rPr>
        <w:t xml:space="preserve"> (setting the children of ‘n’ to ‘l’ and ‘copyEPathNodeChild’)</w:t>
      </w:r>
      <w:r w:rsidR="00805E93">
        <w:rPr>
          <w:rFonts w:cs="Times New Roman"/>
        </w:rPr>
        <w:t>. W</w:t>
      </w:r>
      <w:r w:rsidR="006C3C43">
        <w:rPr>
          <w:rFonts w:cs="Times New Roman"/>
        </w:rPr>
        <w:t xml:space="preserve">e set </w:t>
      </w:r>
      <w:r w:rsidR="001734CA">
        <w:rPr>
          <w:rFonts w:cs="Times New Roman"/>
        </w:rPr>
        <w:t>one of</w:t>
      </w:r>
      <w:r w:rsidR="006C3C43">
        <w:rPr>
          <w:rFonts w:cs="Times New Roman"/>
        </w:rPr>
        <w:t xml:space="preserve"> </w:t>
      </w:r>
      <w:r w:rsidR="001734CA">
        <w:rPr>
          <w:rFonts w:cs="Times New Roman"/>
        </w:rPr>
        <w:t xml:space="preserve">the </w:t>
      </w:r>
      <w:r w:rsidR="006C3C43">
        <w:rPr>
          <w:rFonts w:cs="Times New Roman"/>
        </w:rPr>
        <w:t>child</w:t>
      </w:r>
      <w:r w:rsidR="001734CA">
        <w:rPr>
          <w:rFonts w:cs="Times New Roman"/>
        </w:rPr>
        <w:t>ren</w:t>
      </w:r>
      <w:r w:rsidR="006C3C43">
        <w:rPr>
          <w:rFonts w:cs="Times New Roman"/>
        </w:rPr>
        <w:t xml:space="preserve"> of </w:t>
      </w:r>
      <w:r w:rsidR="00971858">
        <w:rPr>
          <w:rFonts w:cs="Times New Roman"/>
        </w:rPr>
        <w:t xml:space="preserve">‘copyEPathNode’ to ‘n’ to link it to the tree. </w:t>
      </w:r>
      <w:r w:rsidR="00DE2189">
        <w:rPr>
          <w:rFonts w:cs="Times New Roman"/>
        </w:rPr>
        <w:t>Finally,</w:t>
      </w:r>
      <w:r w:rsidR="00971858">
        <w:rPr>
          <w:rFonts w:cs="Times New Roman"/>
        </w:rPr>
        <w:t xml:space="preserve"> we add </w:t>
      </w:r>
      <w:r w:rsidR="00DE2189">
        <w:rPr>
          <w:rFonts w:cs="Times New Roman"/>
        </w:rPr>
        <w:t>the example to the leaf ‘l’ and add the tree ‘M_copy’ to ‘X’. Once the nested loop has completed the function return ‘X’</w:t>
      </w:r>
      <w:r w:rsidR="0045719E">
        <w:rPr>
          <w:rFonts w:cs="Times New Roman"/>
        </w:rPr>
        <w:t>, which is a list of all possible “strict extensions” of “M” which correctly classify the given example “e”.</w:t>
      </w:r>
    </w:p>
    <w:p w14:paraId="3BC59A21" w14:textId="4E32C202" w:rsidR="00F12426" w:rsidRDefault="00F12426" w:rsidP="00711A54">
      <w:pPr>
        <w:rPr>
          <w:rStyle w:val="Heading4Char"/>
        </w:rPr>
      </w:pPr>
      <w:bookmarkStart w:id="41" w:name="_Toc165925753"/>
      <w:r>
        <w:rPr>
          <w:rStyle w:val="Heading4Char"/>
        </w:rPr>
        <w:t xml:space="preserve">2.2.2.4 </w:t>
      </w:r>
      <w:r w:rsidR="00C62E7B" w:rsidRPr="00F12426">
        <w:rPr>
          <w:rStyle w:val="Heading4Char"/>
        </w:rPr>
        <w:t>Testing</w:t>
      </w:r>
      <w:r w:rsidR="00994901">
        <w:rPr>
          <w:rStyle w:val="Heading4Char"/>
        </w:rPr>
        <w:t xml:space="preserve"> Completion of Goals of Sprint 1</w:t>
      </w:r>
      <w:bookmarkEnd w:id="41"/>
    </w:p>
    <w:p w14:paraId="268134FA" w14:textId="24454F16" w:rsidR="001667FD" w:rsidRDefault="001667FD" w:rsidP="000C79A7">
      <w:pPr>
        <w:rPr>
          <w:rFonts w:cs="Times New Roman"/>
        </w:rPr>
      </w:pPr>
      <w:r>
        <w:rPr>
          <w:rFonts w:cs="Times New Roman"/>
        </w:rPr>
        <w:t>During Sprint 1, the primary objectives centred on establishing a minimum viable product, verifying correct classification, and ensuring comprehensible visual output of decision tree structures.</w:t>
      </w:r>
    </w:p>
    <w:p w14:paraId="0CF8E7D6" w14:textId="33498D3B" w:rsidR="00643F30" w:rsidRPr="001610D9" w:rsidRDefault="006203A3" w:rsidP="001610D9">
      <w:pPr>
        <w:rPr>
          <w:rFonts w:cs="Times New Roman"/>
        </w:rPr>
      </w:pPr>
      <w:r w:rsidRPr="00057A65">
        <w:rPr>
          <w:rFonts w:cs="Times New Roman"/>
        </w:rPr>
        <w:t xml:space="preserve">‘TestDecisionTree’ function was developed to validate correct classification </w:t>
      </w:r>
      <w:r w:rsidR="00721B6E" w:rsidRPr="00057A65">
        <w:rPr>
          <w:rFonts w:cs="Times New Roman"/>
        </w:rPr>
        <w:t>of all examples within the dataset.</w:t>
      </w:r>
      <w:r w:rsidR="001610D9">
        <w:rPr>
          <w:rFonts w:cs="Times New Roman"/>
        </w:rPr>
        <w:t xml:space="preserve"> </w:t>
      </w:r>
      <w:r w:rsidR="00643F30" w:rsidRPr="001610D9">
        <w:rPr>
          <w:rFonts w:cs="Times New Roman"/>
        </w:rPr>
        <w:t>‘PrintTree’ function was manually tested to ensure clear depiction of decision tree structures in the terminal,</w:t>
      </w:r>
      <w:r w:rsidR="00B33DF7" w:rsidRPr="001610D9">
        <w:rPr>
          <w:rFonts w:cs="Times New Roman"/>
        </w:rPr>
        <w:t xml:space="preserve"> aligning output with expected tree structures.</w:t>
      </w:r>
      <w:r w:rsidR="001610D9">
        <w:rPr>
          <w:rFonts w:cs="Times New Roman"/>
        </w:rPr>
        <w:t xml:space="preserve"> Using these functions, we were able to perform a</w:t>
      </w:r>
      <w:r w:rsidR="001610D9" w:rsidRPr="00057A65">
        <w:rPr>
          <w:rFonts w:cs="Times New Roman"/>
        </w:rPr>
        <w:t>cceptance testing</w:t>
      </w:r>
      <w:r w:rsidR="001610D9">
        <w:rPr>
          <w:rFonts w:cs="Times New Roman"/>
        </w:rPr>
        <w:t>,</w:t>
      </w:r>
      <w:r w:rsidR="001610D9" w:rsidRPr="00057A65">
        <w:rPr>
          <w:rFonts w:cs="Times New Roman"/>
        </w:rPr>
        <w:t xml:space="preserve"> involv</w:t>
      </w:r>
      <w:r w:rsidR="001610D9">
        <w:rPr>
          <w:rFonts w:cs="Times New Roman"/>
        </w:rPr>
        <w:t>ing</w:t>
      </w:r>
      <w:r w:rsidR="001610D9" w:rsidRPr="00057A65">
        <w:rPr>
          <w:rFonts w:cs="Times New Roman"/>
        </w:rPr>
        <w:t xml:space="preserve"> manual execution of the algorithm using datasets with established minimum decision trees, confirming output alignment with expected results.</w:t>
      </w:r>
    </w:p>
    <w:p w14:paraId="4213FA79" w14:textId="04641820" w:rsidR="000067A6" w:rsidRPr="001E235F" w:rsidRDefault="001610D9" w:rsidP="00B33DF7">
      <w:r>
        <w:rPr>
          <w:noProof/>
        </w:rPr>
        <mc:AlternateContent>
          <mc:Choice Requires="wps">
            <w:drawing>
              <wp:anchor distT="0" distB="0" distL="114300" distR="114300" simplePos="0" relativeHeight="251585536" behindDoc="1" locked="0" layoutInCell="1" allowOverlap="1" wp14:anchorId="59B15996" wp14:editId="4CC529D7">
                <wp:simplePos x="0" y="0"/>
                <wp:positionH relativeFrom="column">
                  <wp:posOffset>50800</wp:posOffset>
                </wp:positionH>
                <wp:positionV relativeFrom="page">
                  <wp:posOffset>6451600</wp:posOffset>
                </wp:positionV>
                <wp:extent cx="3841750" cy="381000"/>
                <wp:effectExtent l="0" t="0" r="6350" b="0"/>
                <wp:wrapSquare wrapText="bothSides"/>
                <wp:docPr id="219552059" name="Text Box 1"/>
                <wp:cNvGraphicFramePr/>
                <a:graphic xmlns:a="http://schemas.openxmlformats.org/drawingml/2006/main">
                  <a:graphicData uri="http://schemas.microsoft.com/office/word/2010/wordprocessingShape">
                    <wps:wsp>
                      <wps:cNvSpPr txBox="1"/>
                      <wps:spPr>
                        <a:xfrm>
                          <a:off x="0" y="0"/>
                          <a:ext cx="3841750" cy="381000"/>
                        </a:xfrm>
                        <a:prstGeom prst="rect">
                          <a:avLst/>
                        </a:prstGeom>
                        <a:noFill/>
                        <a:ln>
                          <a:noFill/>
                        </a:ln>
                      </wps:spPr>
                      <wps:txbx>
                        <w:txbxContent>
                          <w:p w14:paraId="1AD1487E" w14:textId="55349A8B" w:rsidR="004F2A80" w:rsidRPr="00D72DBE" w:rsidRDefault="004F2A80" w:rsidP="00D72DBE">
                            <w:pPr>
                              <w:pStyle w:val="Caption"/>
                              <w:rPr>
                                <w:b w:val="0"/>
                                <w:bCs w:val="0"/>
                                <w:i/>
                                <w:iCs/>
                                <w:sz w:val="20"/>
                                <w:szCs w:val="22"/>
                              </w:rPr>
                            </w:pPr>
                            <w:r w:rsidRPr="00D72DBE">
                              <w:rPr>
                                <w:b w:val="0"/>
                                <w:bCs w:val="0"/>
                                <w:i/>
                                <w:iCs/>
                                <w:sz w:val="20"/>
                                <w:szCs w:val="22"/>
                              </w:rPr>
                              <w:t>Figure 4</w:t>
                            </w:r>
                            <w:r w:rsidR="00D72DBE">
                              <w:rPr>
                                <w:b w:val="0"/>
                                <w:bCs w:val="0"/>
                                <w:i/>
                                <w:iCs/>
                                <w:sz w:val="20"/>
                                <w:szCs w:val="22"/>
                              </w:rPr>
                              <w:t>:</w:t>
                            </w:r>
                            <w:r w:rsidRPr="00D72DBE">
                              <w:rPr>
                                <w:b w:val="0"/>
                                <w:bCs w:val="0"/>
                                <w:i/>
                                <w:iCs/>
                                <w:sz w:val="20"/>
                                <w:szCs w:val="22"/>
                              </w:rPr>
                              <w:t xml:space="preserve"> Final output of the implementation, as displayed in terminal</w:t>
                            </w:r>
                            <w:r w:rsidR="00D72DBE" w:rsidRPr="00D72DBE">
                              <w:rPr>
                                <w:b w:val="0"/>
                                <w:bCs w:val="0"/>
                                <w:i/>
                                <w:iCs/>
                                <w:sz w:val="20"/>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15996" id="_x0000_s1031" type="#_x0000_t202" style="position:absolute;margin-left:4pt;margin-top:508pt;width:302.5pt;height:30pt;z-index:-2517309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" filled="f" stroked="f">
                <v:textbox style="mso-fit-shape-to-text:t" inset="0,0,0,0">
                  <w:txbxContent>
                    <w:p w14:paraId="1AD1487E" w14:textId="55349A8B" w:rsidR="004F2A80" w:rsidRPr="00D72DBE" w:rsidRDefault="004F2A80" w:rsidP="00D72DBE">
                      <w:pPr>
                        <w:pStyle w:val="Caption"/>
                        <w:rPr>
                          <w:b w:val="0"/>
                          <w:bCs w:val="0"/>
                          <w:i/>
                          <w:iCs/>
                          <w:sz w:val="20"/>
                          <w:szCs w:val="22"/>
                        </w:rPr>
                      </w:pPr>
                      <w:r w:rsidRPr="00D72DBE">
                        <w:rPr>
                          <w:b w:val="0"/>
                          <w:bCs w:val="0"/>
                          <w:i/>
                          <w:iCs/>
                          <w:sz w:val="20"/>
                          <w:szCs w:val="22"/>
                        </w:rPr>
                        <w:t>Figure 4</w:t>
                      </w:r>
                      <w:r w:rsidR="00D72DBE">
                        <w:rPr>
                          <w:b w:val="0"/>
                          <w:bCs w:val="0"/>
                          <w:i/>
                          <w:iCs/>
                          <w:sz w:val="20"/>
                          <w:szCs w:val="22"/>
                        </w:rPr>
                        <w:t>:</w:t>
                      </w:r>
                      <w:r w:rsidRPr="00D72DBE">
                        <w:rPr>
                          <w:b w:val="0"/>
                          <w:bCs w:val="0"/>
                          <w:i/>
                          <w:iCs/>
                          <w:sz w:val="20"/>
                          <w:szCs w:val="22"/>
                        </w:rPr>
                        <w:t xml:space="preserve"> Final output of the implementation, as displayed in terminal</w:t>
                      </w:r>
                      <w:r w:rsidR="00D72DBE" w:rsidRPr="00D72DBE">
                        <w:rPr>
                          <w:b w:val="0"/>
                          <w:bCs w:val="0"/>
                          <w:i/>
                          <w:iCs/>
                          <w:sz w:val="20"/>
                          <w:szCs w:val="22"/>
                        </w:rPr>
                        <w:t>.</w:t>
                      </w:r>
                    </w:p>
                  </w:txbxContent>
                </v:textbox>
                <w10:wrap type="square" anchory="page"/>
              </v:shape>
            </w:pict>
          </mc:Fallback>
        </mc:AlternateContent>
      </w:r>
      <w:r w:rsidRPr="000828DF">
        <w:rPr>
          <w:rFonts w:cs="Times New Roman"/>
          <w:noProof/>
        </w:rPr>
        <w:drawing>
          <wp:anchor distT="0" distB="0" distL="114300" distR="114300" simplePos="0" relativeHeight="251577344" behindDoc="0" locked="0" layoutInCell="1" allowOverlap="1" wp14:anchorId="6A0B46C2" wp14:editId="2AF32452">
            <wp:simplePos x="0" y="0"/>
            <wp:positionH relativeFrom="column">
              <wp:posOffset>88900</wp:posOffset>
            </wp:positionH>
            <wp:positionV relativeFrom="page">
              <wp:posOffset>4260850</wp:posOffset>
            </wp:positionV>
            <wp:extent cx="3854450" cy="2332355"/>
            <wp:effectExtent l="0" t="0" r="0" b="0"/>
            <wp:wrapSquare wrapText="bothSides"/>
            <wp:docPr id="1417732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2226"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54450" cy="2332355"/>
                    </a:xfrm>
                    <a:prstGeom prst="rect">
                      <a:avLst/>
                    </a:prstGeom>
                  </pic:spPr>
                </pic:pic>
              </a:graphicData>
            </a:graphic>
            <wp14:sizeRelH relativeFrom="margin">
              <wp14:pctWidth>0</wp14:pctWidth>
            </wp14:sizeRelH>
            <wp14:sizeRelV relativeFrom="margin">
              <wp14:pctHeight>0</wp14:pctHeight>
            </wp14:sizeRelV>
          </wp:anchor>
        </w:drawing>
      </w:r>
      <w:r w:rsidR="001E235F">
        <w:t>The output of the implementation is shown in Figure 4,</w:t>
      </w:r>
      <w:r w:rsidR="0074672E">
        <w:t xml:space="preserve"> show</w:t>
      </w:r>
      <w:r w:rsidR="00B33DF7">
        <w:t>casing</w:t>
      </w:r>
      <w:r w:rsidR="0074672E">
        <w:t xml:space="preserve"> the structure of the decision tree </w:t>
      </w:r>
      <w:r w:rsidR="00B33DF7">
        <w:t>generated by</w:t>
      </w:r>
      <w:r w:rsidR="00564CC9">
        <w:t xml:space="preserve"> the</w:t>
      </w:r>
      <w:r w:rsidR="00B33DF7">
        <w:t xml:space="preserve"> ‘PrintTree’</w:t>
      </w:r>
      <w:r w:rsidR="00564CC9">
        <w:t xml:space="preserve"> function. Additionally,</w:t>
      </w:r>
      <w:r w:rsidR="0074672E">
        <w:t xml:space="preserve"> </w:t>
      </w:r>
      <w:r w:rsidR="000C79A7">
        <w:t xml:space="preserve">‘TestDecisionTree’ </w:t>
      </w:r>
      <w:r w:rsidR="00564CC9">
        <w:t xml:space="preserve">verifies all </w:t>
      </w:r>
      <w:r w:rsidR="000E322B">
        <w:t>examples’ correct classification according to the constructed decision tree.</w:t>
      </w:r>
    </w:p>
    <w:p w14:paraId="3B9D4023" w14:textId="18DE5131" w:rsidR="00C62E7B" w:rsidRPr="00711A54" w:rsidRDefault="004B328D" w:rsidP="00B81814">
      <w:pPr>
        <w:pStyle w:val="Heading3"/>
      </w:pPr>
      <w:bookmarkStart w:id="42" w:name="_Toc165925754"/>
      <w:r>
        <w:t>3</w:t>
      </w:r>
      <w:r w:rsidR="00B81814">
        <w:t xml:space="preserve">.2.3 </w:t>
      </w:r>
      <w:r w:rsidR="00C62E7B" w:rsidRPr="00711A54">
        <w:t>Challenges Encountered</w:t>
      </w:r>
      <w:bookmarkEnd w:id="42"/>
    </w:p>
    <w:p w14:paraId="6AA05CA8" w14:textId="0F764169" w:rsidR="00D56573" w:rsidRDefault="000E330D" w:rsidP="000E330D">
      <w:pPr>
        <w:rPr>
          <w:rFonts w:cs="Times New Roman"/>
        </w:rPr>
      </w:pPr>
      <w:r>
        <w:rPr>
          <w:rFonts w:cs="Times New Roman"/>
        </w:rPr>
        <w:t xml:space="preserve">During </w:t>
      </w:r>
      <w:r w:rsidR="00BF7D23">
        <w:rPr>
          <w:rFonts w:cs="Times New Roman"/>
        </w:rPr>
        <w:t xml:space="preserve">Sprint 1, a significant challenge arose involving the creation of </w:t>
      </w:r>
      <w:r w:rsidR="000E322B">
        <w:rPr>
          <w:rFonts w:cs="Times New Roman"/>
        </w:rPr>
        <w:t>leaves</w:t>
      </w:r>
      <w:r w:rsidR="00BF7D23">
        <w:rPr>
          <w:rFonts w:cs="Times New Roman"/>
        </w:rPr>
        <w:t xml:space="preserve"> within the decision tree</w:t>
      </w:r>
      <w:r w:rsidR="000E322B">
        <w:rPr>
          <w:rFonts w:cs="Times New Roman"/>
        </w:rPr>
        <w:t xml:space="preserve"> </w:t>
      </w:r>
      <w:r w:rsidR="00D56573">
        <w:rPr>
          <w:rFonts w:cs="Times New Roman"/>
        </w:rPr>
        <w:t>that lacked</w:t>
      </w:r>
      <w:r w:rsidR="00786DD6">
        <w:rPr>
          <w:rFonts w:cs="Times New Roman"/>
        </w:rPr>
        <w:t xml:space="preserve"> assigned examples. </w:t>
      </w:r>
      <w:r w:rsidR="00D56573">
        <w:rPr>
          <w:rFonts w:cs="Times New Roman"/>
        </w:rPr>
        <w:t>This issue arose due to a flaw in the copying strategy of the tree structures. Specifically, the nodes we</w:t>
      </w:r>
      <w:r w:rsidR="00B73D57">
        <w:rPr>
          <w:rFonts w:cs="Times New Roman"/>
        </w:rPr>
        <w:t>re identified in the dictionary “LeafExampleMap” using their memory addresses. When the tree was copied, new nodes were created, and their original examples were not properly mapped to these newly created nodes because their memory addresses were different. As a result, the copies of the tree lacked the correct assignment of examples.</w:t>
      </w:r>
    </w:p>
    <w:p w14:paraId="1BEBD6E7" w14:textId="40BA3975" w:rsidR="00B73D57" w:rsidRDefault="00B73D57" w:rsidP="000E330D">
      <w:pPr>
        <w:rPr>
          <w:rFonts w:cs="Times New Roman"/>
        </w:rPr>
      </w:pPr>
      <w:r>
        <w:rPr>
          <w:rFonts w:cs="Times New Roman"/>
        </w:rPr>
        <w:t>To address this, we introduced an “id” attribute for each instance within the “TreeNode” class. This ensured that each node maintained a consistent identification within the dictionary “leafExampleMap”</w:t>
      </w:r>
      <w:r w:rsidR="00392F45">
        <w:rPr>
          <w:rFonts w:cs="Times New Roman"/>
        </w:rPr>
        <w:t xml:space="preserve">. Consequently, the examples assigned to the original nodes were correctly transferred to the copied tree, maintaining the integrity of data throughout the copying process. This </w:t>
      </w:r>
      <w:r w:rsidR="00392F45">
        <w:rPr>
          <w:rFonts w:cs="Times New Roman"/>
        </w:rPr>
        <w:lastRenderedPageBreak/>
        <w:t>solution eliminated the problem of unassigned examples and ensure the accuracy of the copied decision trees.</w:t>
      </w:r>
    </w:p>
    <w:p w14:paraId="45EAFD8B" w14:textId="2E8AA75D" w:rsidR="00C62E7B" w:rsidRPr="00711A54" w:rsidRDefault="00C62E7B" w:rsidP="00686908">
      <w:pPr>
        <w:pStyle w:val="Heading2"/>
        <w:ind w:left="0" w:firstLine="0"/>
      </w:pPr>
      <w:bookmarkStart w:id="43" w:name="_Toc165925755"/>
      <w:r w:rsidRPr="00711A54">
        <w:t>.3 Sprint 2: Feature Expansion</w:t>
      </w:r>
      <w:bookmarkEnd w:id="43"/>
    </w:p>
    <w:p w14:paraId="630D9EC0" w14:textId="21BFD925" w:rsidR="00C62E7B" w:rsidRDefault="004B328D" w:rsidP="00194E06">
      <w:pPr>
        <w:pStyle w:val="Heading3"/>
      </w:pPr>
      <w:bookmarkStart w:id="44" w:name="_Toc165925756"/>
      <w:r>
        <w:t>3</w:t>
      </w:r>
      <w:r w:rsidR="00194E06">
        <w:t xml:space="preserve">.3.1 </w:t>
      </w:r>
      <w:r w:rsidR="00C62E7B" w:rsidRPr="00711A54">
        <w:t>Goals of Sprint 2</w:t>
      </w:r>
      <w:bookmarkEnd w:id="44"/>
    </w:p>
    <w:p w14:paraId="1E8115EB" w14:textId="160C8840" w:rsidR="00350FC6" w:rsidRDefault="00350FC6" w:rsidP="00711A54">
      <w:pPr>
        <w:rPr>
          <w:rFonts w:cs="Times New Roman"/>
        </w:rPr>
      </w:pPr>
      <w:r>
        <w:rPr>
          <w:rFonts w:cs="Times New Roman"/>
        </w:rPr>
        <w:t xml:space="preserve">For Sprint 2 of the project, the objectives </w:t>
      </w:r>
      <w:r w:rsidR="007B021F">
        <w:rPr>
          <w:rFonts w:cs="Times New Roman"/>
        </w:rPr>
        <w:t xml:space="preserve">are focused on expanding the functionality of the decision tree developed in </w:t>
      </w:r>
      <w:r w:rsidR="007E5768">
        <w:rPr>
          <w:rFonts w:cs="Times New Roman"/>
        </w:rPr>
        <w:t>S</w:t>
      </w:r>
      <w:r w:rsidR="007B021F">
        <w:rPr>
          <w:rFonts w:cs="Times New Roman"/>
        </w:rPr>
        <w:t>print 1</w:t>
      </w:r>
      <w:r w:rsidR="00D82B9B">
        <w:rPr>
          <w:rFonts w:cs="Times New Roman"/>
        </w:rPr>
        <w:t>. The key goals for this sprint include:</w:t>
      </w:r>
    </w:p>
    <w:p w14:paraId="4B28A7F9" w14:textId="798BAEFC" w:rsidR="00D82B9B" w:rsidRPr="009E44D3" w:rsidRDefault="00063D35" w:rsidP="00E33C22">
      <w:pPr>
        <w:pStyle w:val="ListParagraph"/>
        <w:numPr>
          <w:ilvl w:val="0"/>
          <w:numId w:val="5"/>
        </w:numPr>
        <w:rPr>
          <w:rFonts w:ascii="Times New Roman" w:hAnsi="Times New Roman" w:cs="Times New Roman"/>
        </w:rPr>
      </w:pPr>
      <w:r w:rsidRPr="009E44D3">
        <w:rPr>
          <w:rFonts w:ascii="Times New Roman" w:hAnsi="Times New Roman" w:cs="Times New Roman"/>
        </w:rPr>
        <w:t>Extend the algorithm to efficiently hand</w:t>
      </w:r>
      <w:r w:rsidR="000D42BB" w:rsidRPr="009E44D3">
        <w:rPr>
          <w:rFonts w:ascii="Times New Roman" w:hAnsi="Times New Roman" w:cs="Times New Roman"/>
        </w:rPr>
        <w:t>le</w:t>
      </w:r>
      <w:r w:rsidRPr="009E44D3">
        <w:rPr>
          <w:rFonts w:ascii="Times New Roman" w:hAnsi="Times New Roman" w:cs="Times New Roman"/>
        </w:rPr>
        <w:t xml:space="preserve"> datasets with more than two class labels.</w:t>
      </w:r>
    </w:p>
    <w:p w14:paraId="50B00D2B" w14:textId="7EC4E969" w:rsidR="00063D35" w:rsidRPr="009E44D3" w:rsidRDefault="000D42BB" w:rsidP="00E33C22">
      <w:pPr>
        <w:pStyle w:val="ListParagraph"/>
        <w:numPr>
          <w:ilvl w:val="0"/>
          <w:numId w:val="5"/>
        </w:numPr>
        <w:rPr>
          <w:rFonts w:ascii="Times New Roman" w:hAnsi="Times New Roman" w:cs="Times New Roman"/>
        </w:rPr>
      </w:pPr>
      <w:r w:rsidRPr="009E44D3">
        <w:rPr>
          <w:rFonts w:ascii="Times New Roman" w:hAnsi="Times New Roman" w:cs="Times New Roman"/>
        </w:rPr>
        <w:t>Modify the algorithm to accommodate numerical features in addition to boolean values.</w:t>
      </w:r>
    </w:p>
    <w:p w14:paraId="792C1867" w14:textId="12BD6376" w:rsidR="000D42BB" w:rsidRPr="009E44D3" w:rsidRDefault="000D42BB" w:rsidP="00E33C22">
      <w:pPr>
        <w:pStyle w:val="ListParagraph"/>
        <w:numPr>
          <w:ilvl w:val="0"/>
          <w:numId w:val="5"/>
        </w:numPr>
        <w:rPr>
          <w:rFonts w:ascii="Times New Roman" w:hAnsi="Times New Roman" w:cs="Times New Roman"/>
        </w:rPr>
      </w:pPr>
      <w:r w:rsidRPr="009E44D3">
        <w:rPr>
          <w:rFonts w:ascii="Times New Roman" w:hAnsi="Times New Roman" w:cs="Times New Roman"/>
        </w:rPr>
        <w:t>Modify the ‘Print</w:t>
      </w:r>
      <w:r w:rsidR="00703051" w:rsidRPr="009E44D3">
        <w:rPr>
          <w:rFonts w:ascii="Times New Roman" w:hAnsi="Times New Roman" w:cs="Times New Roman"/>
        </w:rPr>
        <w:t xml:space="preserve">Tree’ function for a </w:t>
      </w:r>
      <w:r w:rsidR="009E44D3" w:rsidRPr="009E44D3">
        <w:rPr>
          <w:rFonts w:ascii="Times New Roman" w:hAnsi="Times New Roman" w:cs="Times New Roman"/>
        </w:rPr>
        <w:t>more intuitive display of decision nodes that involve numerical thresholds.</w:t>
      </w:r>
    </w:p>
    <w:p w14:paraId="71A1E64C" w14:textId="6D4222EC" w:rsidR="00421D8C" w:rsidRPr="00E8482E" w:rsidRDefault="004B328D" w:rsidP="00E8482E">
      <w:pPr>
        <w:pStyle w:val="Heading3"/>
        <w:rPr>
          <w:rStyle w:val="Heading4Char"/>
          <w:b/>
          <w:sz w:val="26"/>
        </w:rPr>
      </w:pPr>
      <w:bookmarkStart w:id="45" w:name="_Toc165925757"/>
      <w:r>
        <w:t>3</w:t>
      </w:r>
      <w:r w:rsidR="007F5F07">
        <w:t>.3.</w:t>
      </w:r>
      <w:r w:rsidR="00B03FA8">
        <w:t xml:space="preserve">2 </w:t>
      </w:r>
      <w:r w:rsidR="00C62E7B" w:rsidRPr="00711A54">
        <w:t>Implementation Details</w:t>
      </w:r>
      <w:bookmarkEnd w:id="45"/>
    </w:p>
    <w:p w14:paraId="5D9F09FB" w14:textId="15F1EEFD" w:rsidR="00AE08FC" w:rsidRDefault="004B328D" w:rsidP="00711A54">
      <w:pPr>
        <w:rPr>
          <w:rStyle w:val="Heading4Char"/>
        </w:rPr>
      </w:pPr>
      <w:bookmarkStart w:id="46" w:name="_Toc165925758"/>
      <w:r>
        <w:rPr>
          <w:rStyle w:val="Heading4Char"/>
        </w:rPr>
        <w:t>3</w:t>
      </w:r>
      <w:r w:rsidR="00AE08FC">
        <w:rPr>
          <w:rStyle w:val="Heading4Char"/>
        </w:rPr>
        <w:t>.3.2.</w:t>
      </w:r>
      <w:r w:rsidR="00E8482E">
        <w:rPr>
          <w:rStyle w:val="Heading4Char"/>
        </w:rPr>
        <w:t>1</w:t>
      </w:r>
      <w:r w:rsidR="00AE08FC">
        <w:rPr>
          <w:rStyle w:val="Heading4Char"/>
        </w:rPr>
        <w:t xml:space="preserve"> </w:t>
      </w:r>
      <w:r w:rsidR="00C62E7B" w:rsidRPr="00AE08FC">
        <w:rPr>
          <w:rStyle w:val="Heading4Char"/>
        </w:rPr>
        <w:t>Implementation</w:t>
      </w:r>
      <w:bookmarkEnd w:id="46"/>
    </w:p>
    <w:p w14:paraId="2FA12945" w14:textId="68CF24E8" w:rsidR="00031FDE" w:rsidRPr="00031FDE" w:rsidRDefault="005B305D" w:rsidP="004B328D">
      <w:r>
        <w:t xml:space="preserve">To extend the algorithm from Sprint 1, </w:t>
      </w:r>
      <w:r w:rsidR="00575FA8">
        <w:t>‘main.py’ remain unchanged</w:t>
      </w:r>
      <w:r w:rsidR="00A77491">
        <w:t xml:space="preserve">. However, </w:t>
      </w:r>
      <w:r w:rsidR="00575FA8">
        <w:t>a new file , ‘dt_integer.py’ was created to replace ‘dt.py’. In thi</w:t>
      </w:r>
      <w:r w:rsidR="00A77491">
        <w:t>s file, only a few changes were mad</w:t>
      </w:r>
      <w:r w:rsidR="002C36BB">
        <w:t>e</w:t>
      </w:r>
      <w:r w:rsidR="00A77491">
        <w:t xml:space="preserve"> to accommodate for an increased domain for feature values.</w:t>
      </w:r>
    </w:p>
    <w:p w14:paraId="26162693" w14:textId="13B1DEF4" w:rsidR="00855893" w:rsidRDefault="00855893" w:rsidP="004B328D">
      <w:pPr>
        <w:rPr>
          <w:rStyle w:val="Heading4Char"/>
          <w:b w:val="0"/>
          <w:bCs/>
          <w:sz w:val="22"/>
          <w:szCs w:val="18"/>
        </w:rPr>
      </w:pPr>
      <w:bookmarkStart w:id="47" w:name="_Toc165925759"/>
      <w:r w:rsidRPr="003A1A34">
        <w:rPr>
          <w:rStyle w:val="Heading4Char"/>
          <w:b w:val="0"/>
          <w:bCs/>
          <w:sz w:val="22"/>
          <w:szCs w:val="18"/>
        </w:rPr>
        <w:t>Extending the algorithm to manage dat</w:t>
      </w:r>
      <w:r>
        <w:rPr>
          <w:rStyle w:val="Heading4Char"/>
          <w:b w:val="0"/>
          <w:bCs/>
          <w:sz w:val="22"/>
          <w:szCs w:val="18"/>
        </w:rPr>
        <w:t>a</w:t>
      </w:r>
      <w:r w:rsidRPr="003A1A34">
        <w:rPr>
          <w:rStyle w:val="Heading4Char"/>
          <w:b w:val="0"/>
          <w:bCs/>
          <w:sz w:val="22"/>
          <w:szCs w:val="18"/>
        </w:rPr>
        <w:t>sets with more than two clas</w:t>
      </w:r>
      <w:r>
        <w:rPr>
          <w:rStyle w:val="Heading4Char"/>
          <w:b w:val="0"/>
          <w:bCs/>
          <w:sz w:val="22"/>
          <w:szCs w:val="18"/>
        </w:rPr>
        <w:t xml:space="preserve">s labels involves a straightforward enhancement where the class of each leaf node is set </w:t>
      </w:r>
      <w:r w:rsidR="002C36BB">
        <w:rPr>
          <w:rStyle w:val="Heading4Char"/>
          <w:b w:val="0"/>
          <w:bCs/>
          <w:sz w:val="22"/>
          <w:szCs w:val="18"/>
        </w:rPr>
        <w:t xml:space="preserve">to </w:t>
      </w:r>
      <w:r>
        <w:rPr>
          <w:rStyle w:val="Heading4Char"/>
          <w:b w:val="0"/>
          <w:bCs/>
          <w:sz w:val="22"/>
          <w:szCs w:val="18"/>
        </w:rPr>
        <w:t>the class of the example assigned to it. This natural extension allows the algorithm to handle multiple classes without needing significant changes to the underlying logic.</w:t>
      </w:r>
      <w:r w:rsidR="002C36BB">
        <w:rPr>
          <w:rStyle w:val="Heading4Char"/>
          <w:b w:val="0"/>
          <w:bCs/>
          <w:sz w:val="22"/>
          <w:szCs w:val="18"/>
        </w:rPr>
        <w:t xml:space="preserve"> Therefore, when creating the two basic </w:t>
      </w:r>
      <w:r w:rsidR="00CA4CC6">
        <w:rPr>
          <w:rStyle w:val="Heading4Char"/>
          <w:b w:val="0"/>
          <w:bCs/>
          <w:sz w:val="22"/>
          <w:szCs w:val="18"/>
        </w:rPr>
        <w:t>decision trees at the start of ‘FindStrictExtsStr’ we created one tree with the classification of ‘incorrectExample’ and the other with the classification of the next example in ‘C’ with a different classification.</w:t>
      </w:r>
      <w:bookmarkEnd w:id="47"/>
    </w:p>
    <w:p w14:paraId="3AD29458" w14:textId="7A2CAC73" w:rsidR="00855893" w:rsidRDefault="00855893" w:rsidP="004B328D">
      <w:pPr>
        <w:rPr>
          <w:rStyle w:val="Heading4Char"/>
          <w:b w:val="0"/>
          <w:bCs/>
          <w:sz w:val="22"/>
          <w:szCs w:val="18"/>
        </w:rPr>
      </w:pPr>
      <w:bookmarkStart w:id="48" w:name="_Toc165925760"/>
      <w:r>
        <w:rPr>
          <w:rStyle w:val="Heading4Char"/>
          <w:b w:val="0"/>
          <w:bCs/>
          <w:sz w:val="22"/>
          <w:szCs w:val="18"/>
        </w:rPr>
        <w:t xml:space="preserve">To extend the domain of feature values, first we need to store all features, along with possible values. This is done in the </w:t>
      </w:r>
      <w:r w:rsidR="00DF5929">
        <w:rPr>
          <w:rStyle w:val="Heading4Char"/>
          <w:b w:val="0"/>
          <w:bCs/>
          <w:sz w:val="22"/>
          <w:szCs w:val="18"/>
        </w:rPr>
        <w:t>‘</w:t>
      </w:r>
      <w:r>
        <w:rPr>
          <w:rStyle w:val="Heading4Char"/>
          <w:b w:val="0"/>
          <w:bCs/>
          <w:sz w:val="22"/>
          <w:szCs w:val="18"/>
        </w:rPr>
        <w:t>config</w:t>
      </w:r>
      <w:r w:rsidR="00DF5929">
        <w:rPr>
          <w:rStyle w:val="Heading4Char"/>
          <w:b w:val="0"/>
          <w:bCs/>
          <w:sz w:val="22"/>
          <w:szCs w:val="18"/>
        </w:rPr>
        <w:t>.py’</w:t>
      </w:r>
      <w:r>
        <w:rPr>
          <w:rStyle w:val="Heading4Char"/>
          <w:b w:val="0"/>
          <w:bCs/>
          <w:sz w:val="22"/>
          <w:szCs w:val="18"/>
        </w:rPr>
        <w:t xml:space="preserve"> file by creating a dictionary named ‘</w:t>
      </w:r>
      <w:r w:rsidR="007C0F27">
        <w:rPr>
          <w:rStyle w:val="Heading4Char"/>
          <w:b w:val="0"/>
          <w:bCs/>
          <w:sz w:val="22"/>
          <w:szCs w:val="18"/>
        </w:rPr>
        <w:t xml:space="preserve">featureValuesMap’ </w:t>
      </w:r>
      <w:r w:rsidR="00DB341B">
        <w:rPr>
          <w:rStyle w:val="Heading4Char"/>
          <w:b w:val="0"/>
          <w:bCs/>
          <w:sz w:val="22"/>
          <w:szCs w:val="18"/>
        </w:rPr>
        <w:t xml:space="preserve">which lists all features in ‘CFeatures’ as keys in the </w:t>
      </w:r>
      <w:r w:rsidR="00C34E09">
        <w:rPr>
          <w:rStyle w:val="Heading4Char"/>
          <w:b w:val="0"/>
          <w:bCs/>
          <w:sz w:val="22"/>
          <w:szCs w:val="18"/>
        </w:rPr>
        <w:t>dictionary and</w:t>
      </w:r>
      <w:r w:rsidR="00D55BED">
        <w:rPr>
          <w:rStyle w:val="Heading4Char"/>
          <w:b w:val="0"/>
          <w:bCs/>
          <w:sz w:val="22"/>
          <w:szCs w:val="18"/>
        </w:rPr>
        <w:t xml:space="preserve"> assigns to these features all the possible values for that</w:t>
      </w:r>
      <w:r w:rsidR="00A42C1D">
        <w:rPr>
          <w:rStyle w:val="Heading4Char"/>
          <w:b w:val="0"/>
          <w:bCs/>
          <w:sz w:val="22"/>
          <w:szCs w:val="18"/>
        </w:rPr>
        <w:t xml:space="preserve"> feature from the dataset ‘C’.</w:t>
      </w:r>
      <w:bookmarkEnd w:id="48"/>
    </w:p>
    <w:p w14:paraId="084D4D5C" w14:textId="5A11A541" w:rsidR="00F56A56" w:rsidRPr="003A1A34" w:rsidRDefault="00F56A56" w:rsidP="004B328D">
      <w:pPr>
        <w:rPr>
          <w:rStyle w:val="Heading4Char"/>
          <w:b w:val="0"/>
          <w:bCs/>
          <w:sz w:val="22"/>
          <w:szCs w:val="18"/>
        </w:rPr>
      </w:pPr>
      <w:bookmarkStart w:id="49" w:name="_Toc165925761"/>
      <w:r>
        <w:rPr>
          <w:rStyle w:val="Heading4Char"/>
          <w:b w:val="0"/>
          <w:bCs/>
          <w:sz w:val="22"/>
          <w:szCs w:val="18"/>
        </w:rPr>
        <w:t>The implementation of this is relatively simple, as show</w:t>
      </w:r>
      <w:r w:rsidR="00805B3F">
        <w:rPr>
          <w:rStyle w:val="Heading4Char"/>
          <w:b w:val="0"/>
          <w:bCs/>
          <w:sz w:val="22"/>
          <w:szCs w:val="18"/>
        </w:rPr>
        <w:t>n</w:t>
      </w:r>
      <w:r>
        <w:rPr>
          <w:rStyle w:val="Heading4Char"/>
          <w:b w:val="0"/>
          <w:bCs/>
          <w:sz w:val="22"/>
          <w:szCs w:val="18"/>
        </w:rPr>
        <w:t xml:space="preserve"> in in figure 6.</w:t>
      </w:r>
      <w:bookmarkEnd w:id="49"/>
    </w:p>
    <w:p w14:paraId="007F0601" w14:textId="71FD865A" w:rsidR="0003463D" w:rsidRDefault="007413D7" w:rsidP="004B328D">
      <w:pPr>
        <w:rPr>
          <w:i/>
          <w:iCs/>
        </w:rPr>
      </w:pPr>
      <w:r w:rsidRPr="00C65AB7">
        <w:rPr>
          <w:i/>
          <w:iCs/>
          <w:noProof/>
        </w:rPr>
        <w:drawing>
          <wp:anchor distT="0" distB="0" distL="114300" distR="114300" simplePos="0" relativeHeight="251591680" behindDoc="0" locked="0" layoutInCell="1" allowOverlap="1" wp14:anchorId="13B93AC0" wp14:editId="1A41FB68">
            <wp:simplePos x="0" y="0"/>
            <wp:positionH relativeFrom="column">
              <wp:posOffset>48260</wp:posOffset>
            </wp:positionH>
            <wp:positionV relativeFrom="page">
              <wp:posOffset>7772400</wp:posOffset>
            </wp:positionV>
            <wp:extent cx="3937000" cy="1835150"/>
            <wp:effectExtent l="0" t="0" r="6350" b="0"/>
            <wp:wrapSquare wrapText="bothSides"/>
            <wp:docPr id="2052348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8758"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7000" cy="1835150"/>
                    </a:xfrm>
                    <a:prstGeom prst="rect">
                      <a:avLst/>
                    </a:prstGeom>
                  </pic:spPr>
                </pic:pic>
              </a:graphicData>
            </a:graphic>
          </wp:anchor>
        </w:drawing>
      </w:r>
    </w:p>
    <w:p w14:paraId="79CD9095" w14:textId="2EB706C9" w:rsidR="0003463D" w:rsidRDefault="0003463D" w:rsidP="004B328D">
      <w:pPr>
        <w:rPr>
          <w:i/>
          <w:iCs/>
        </w:rPr>
      </w:pPr>
    </w:p>
    <w:p w14:paraId="07923B65" w14:textId="549F055C" w:rsidR="0003463D" w:rsidRDefault="0003463D" w:rsidP="004B328D">
      <w:pPr>
        <w:rPr>
          <w:i/>
          <w:iCs/>
        </w:rPr>
      </w:pPr>
    </w:p>
    <w:p w14:paraId="0228363D" w14:textId="358441E2" w:rsidR="0003463D" w:rsidRDefault="0003463D" w:rsidP="004B328D">
      <w:pPr>
        <w:rPr>
          <w:i/>
          <w:iCs/>
        </w:rPr>
      </w:pPr>
    </w:p>
    <w:p w14:paraId="59217A66" w14:textId="19117B8F" w:rsidR="0003463D" w:rsidRDefault="0003463D" w:rsidP="004B328D">
      <w:pPr>
        <w:rPr>
          <w:i/>
          <w:iCs/>
        </w:rPr>
      </w:pPr>
    </w:p>
    <w:p w14:paraId="5D4F1E83" w14:textId="4EBDCCFA" w:rsidR="0003463D" w:rsidRDefault="007413D7" w:rsidP="004B328D">
      <w:pPr>
        <w:rPr>
          <w:i/>
          <w:iCs/>
        </w:rPr>
      </w:pPr>
      <w:r>
        <w:rPr>
          <w:noProof/>
        </w:rPr>
        <mc:AlternateContent>
          <mc:Choice Requires="wps">
            <w:drawing>
              <wp:anchor distT="0" distB="0" distL="114300" distR="114300" simplePos="0" relativeHeight="251596800" behindDoc="0" locked="0" layoutInCell="1" allowOverlap="1" wp14:anchorId="654C514E" wp14:editId="7056746F">
                <wp:simplePos x="0" y="0"/>
                <wp:positionH relativeFrom="column">
                  <wp:posOffset>-4032250</wp:posOffset>
                </wp:positionH>
                <wp:positionV relativeFrom="page">
                  <wp:posOffset>9499600</wp:posOffset>
                </wp:positionV>
                <wp:extent cx="3937000" cy="355600"/>
                <wp:effectExtent l="0" t="0" r="6350" b="6350"/>
                <wp:wrapSquare wrapText="bothSides"/>
                <wp:docPr id="1180003368" name="Text Box 1"/>
                <wp:cNvGraphicFramePr/>
                <a:graphic xmlns:a="http://schemas.openxmlformats.org/drawingml/2006/main">
                  <a:graphicData uri="http://schemas.microsoft.com/office/word/2010/wordprocessingShape">
                    <wps:wsp>
                      <wps:cNvSpPr txBox="1"/>
                      <wps:spPr>
                        <a:xfrm>
                          <a:off x="0" y="0"/>
                          <a:ext cx="3937000" cy="355600"/>
                        </a:xfrm>
                        <a:prstGeom prst="rect">
                          <a:avLst/>
                        </a:prstGeom>
                        <a:noFill/>
                        <a:ln>
                          <a:noFill/>
                        </a:ln>
                      </wps:spPr>
                      <wps:txbx>
                        <w:txbxContent>
                          <w:p w14:paraId="7723ECC5" w14:textId="4827986A" w:rsidR="00C65AB7" w:rsidRPr="00C65AB7" w:rsidRDefault="00C65AB7" w:rsidP="00C65AB7">
                            <w:pPr>
                              <w:pStyle w:val="Caption"/>
                              <w:rPr>
                                <w:b w:val="0"/>
                                <w:bCs w:val="0"/>
                                <w:i/>
                                <w:iCs/>
                                <w:sz w:val="20"/>
                                <w:szCs w:val="22"/>
                              </w:rPr>
                            </w:pPr>
                            <w:r>
                              <w:rPr>
                                <w:b w:val="0"/>
                                <w:bCs w:val="0"/>
                                <w:i/>
                                <w:iCs/>
                                <w:sz w:val="20"/>
                                <w:szCs w:val="22"/>
                              </w:rPr>
                              <w:t xml:space="preserve">Figure 6: code to </w:t>
                            </w:r>
                            <w:r w:rsidR="0076469E">
                              <w:rPr>
                                <w:b w:val="0"/>
                                <w:bCs w:val="0"/>
                                <w:i/>
                                <w:iCs/>
                                <w:sz w:val="20"/>
                                <w:szCs w:val="22"/>
                              </w:rPr>
                              <w:t>initialise ‘featureValuesMap’</w:t>
                            </w:r>
                            <w:r w:rsidR="0003463D">
                              <w:rPr>
                                <w:b w:val="0"/>
                                <w:bCs w:val="0"/>
                                <w:i/>
                                <w:iCs/>
                                <w:sz w:val="20"/>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C514E" id="_x0000_s1032" type="#_x0000_t202" style="position:absolute;margin-left:-317.5pt;margin-top:748pt;width:310pt;height:28pt;z-index:2515968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" filled="f" stroked="f">
                <v:textbox inset="0,0,0,0">
                  <w:txbxContent>
                    <w:p w14:paraId="7723ECC5" w14:textId="4827986A" w:rsidR="00C65AB7" w:rsidRPr="00C65AB7" w:rsidRDefault="00C65AB7" w:rsidP="00C65AB7">
                      <w:pPr>
                        <w:pStyle w:val="Caption"/>
                        <w:rPr>
                          <w:b w:val="0"/>
                          <w:bCs w:val="0"/>
                          <w:i/>
                          <w:iCs/>
                          <w:sz w:val="20"/>
                          <w:szCs w:val="22"/>
                        </w:rPr>
                      </w:pPr>
                      <w:r>
                        <w:rPr>
                          <w:b w:val="0"/>
                          <w:bCs w:val="0"/>
                          <w:i/>
                          <w:iCs/>
                          <w:sz w:val="20"/>
                          <w:szCs w:val="22"/>
                        </w:rPr>
                        <w:t xml:space="preserve">Figure 6: code to </w:t>
                      </w:r>
                      <w:r w:rsidR="0076469E">
                        <w:rPr>
                          <w:b w:val="0"/>
                          <w:bCs w:val="0"/>
                          <w:i/>
                          <w:iCs/>
                          <w:sz w:val="20"/>
                          <w:szCs w:val="22"/>
                        </w:rPr>
                        <w:t>initialise ‘featureValuesMap’</w:t>
                      </w:r>
                      <w:r w:rsidR="0003463D">
                        <w:rPr>
                          <w:b w:val="0"/>
                          <w:bCs w:val="0"/>
                          <w:i/>
                          <w:iCs/>
                          <w:sz w:val="20"/>
                          <w:szCs w:val="22"/>
                        </w:rPr>
                        <w:t>.</w:t>
                      </w:r>
                    </w:p>
                  </w:txbxContent>
                </v:textbox>
                <w10:wrap type="square" anchory="page"/>
              </v:shape>
            </w:pict>
          </mc:Fallback>
        </mc:AlternateContent>
      </w:r>
    </w:p>
    <w:p w14:paraId="592DEB13" w14:textId="62B75450" w:rsidR="0003463D" w:rsidRDefault="0003463D" w:rsidP="004B328D">
      <w:pPr>
        <w:rPr>
          <w:i/>
          <w:iCs/>
        </w:rPr>
      </w:pPr>
    </w:p>
    <w:p w14:paraId="256B728C" w14:textId="629E8A6E" w:rsidR="00855893" w:rsidRDefault="00855893" w:rsidP="004B328D"/>
    <w:p w14:paraId="50B860FF" w14:textId="3D1E6FBD" w:rsidR="00A77491" w:rsidRDefault="00A77491" w:rsidP="004B328D">
      <w:r>
        <w:t>The main difference in this extension was the function ‘DisagreeFeatures’</w:t>
      </w:r>
      <w:r w:rsidR="005E3649">
        <w:t xml:space="preserve">, where instead of searching for features where two examples differ, the function searches for </w:t>
      </w:r>
      <w:r w:rsidR="00A7226F">
        <w:t>a</w:t>
      </w:r>
      <w:r w:rsidR="005B0CD3">
        <w:t>ll</w:t>
      </w:r>
      <w:r w:rsidR="00A7226F">
        <w:t xml:space="preserve"> (‘feature’, ‘value’) pair</w:t>
      </w:r>
      <w:r w:rsidR="005B0CD3">
        <w:t>s</w:t>
      </w:r>
      <w:r w:rsidR="00A7226F">
        <w:t xml:space="preserve"> </w:t>
      </w:r>
      <w:r w:rsidR="00262A0C">
        <w:t xml:space="preserve">from ‘featureValuesMap’ </w:t>
      </w:r>
      <w:r w:rsidR="00A7226F">
        <w:t>where the two examples had values on either side of that threshold (represented by ‘value’ in the tuple)</w:t>
      </w:r>
      <w:r w:rsidR="005B0CD3">
        <w:t>.</w:t>
      </w:r>
      <w:r w:rsidR="00B8121F">
        <w:t xml:space="preserve"> </w:t>
      </w:r>
      <w:r w:rsidR="00FC7752">
        <w:t>This approach ensures that every potential threshold to split at is considered</w:t>
      </w:r>
      <w:r w:rsidR="00EF1182">
        <w:t>, allowing the algorithm to accept any numerical value for features.</w:t>
      </w:r>
    </w:p>
    <w:p w14:paraId="58926468" w14:textId="01F2B701" w:rsidR="00414622" w:rsidRPr="008350F3" w:rsidRDefault="00414622" w:rsidP="004B328D">
      <w:r>
        <w:t>Finally, every function which traversed the tree was altered</w:t>
      </w:r>
      <w:r w:rsidR="00BB380E">
        <w:t xml:space="preserve"> to include comparisons between feature values and a node’s </w:t>
      </w:r>
      <w:r w:rsidR="00B15C56">
        <w:t>‘</w:t>
      </w:r>
      <w:r w:rsidR="00BB380E">
        <w:t>threshold</w:t>
      </w:r>
      <w:r w:rsidR="00B15C56">
        <w:t>’</w:t>
      </w:r>
      <w:r w:rsidR="00BB380E">
        <w:t xml:space="preserve"> attribute</w:t>
      </w:r>
      <w:r w:rsidR="00B15C56">
        <w:t>.</w:t>
      </w:r>
      <w:r w:rsidR="00D40BC5">
        <w:t xml:space="preserve"> </w:t>
      </w:r>
      <w:r w:rsidR="003266CC">
        <w:t>Examples’ which were less than or equal to the threshold followed the branch to the left child, whereas other examples followed the branch to the right child.</w:t>
      </w:r>
    </w:p>
    <w:p w14:paraId="16C7051F" w14:textId="16E49BEF" w:rsidR="00AE08FC" w:rsidRDefault="004B328D" w:rsidP="00711A54">
      <w:pPr>
        <w:rPr>
          <w:rStyle w:val="Heading4Char"/>
        </w:rPr>
      </w:pPr>
      <w:bookmarkStart w:id="50" w:name="_Toc165925762"/>
      <w:r>
        <w:rPr>
          <w:rStyle w:val="Heading4Char"/>
        </w:rPr>
        <w:t>3</w:t>
      </w:r>
      <w:r w:rsidR="00AE08FC">
        <w:rPr>
          <w:rStyle w:val="Heading4Char"/>
        </w:rPr>
        <w:t>.3.2.</w:t>
      </w:r>
      <w:r w:rsidR="00E8482E">
        <w:rPr>
          <w:rStyle w:val="Heading4Char"/>
        </w:rPr>
        <w:t>2</w:t>
      </w:r>
      <w:r w:rsidR="00AE08FC">
        <w:rPr>
          <w:rStyle w:val="Heading4Char"/>
        </w:rPr>
        <w:t xml:space="preserve"> </w:t>
      </w:r>
      <w:r w:rsidR="00C62E7B" w:rsidRPr="00AE08FC">
        <w:rPr>
          <w:rStyle w:val="Heading4Char"/>
        </w:rPr>
        <w:t>Testing and Validation</w:t>
      </w:r>
      <w:bookmarkEnd w:id="50"/>
    </w:p>
    <w:p w14:paraId="5D529EDA" w14:textId="2D648B7C" w:rsidR="000878A5" w:rsidRDefault="00CD132C" w:rsidP="000878A5">
      <w:pPr>
        <w:rPr>
          <w:rStyle w:val="Heading4Char"/>
          <w:b w:val="0"/>
          <w:bCs/>
          <w:sz w:val="22"/>
          <w:szCs w:val="18"/>
        </w:rPr>
      </w:pPr>
      <w:bookmarkStart w:id="51" w:name="_Toc165925763"/>
      <w:r>
        <w:rPr>
          <w:noProof/>
        </w:rPr>
        <mc:AlternateContent>
          <mc:Choice Requires="wps">
            <w:drawing>
              <wp:anchor distT="0" distB="0" distL="114300" distR="114300" simplePos="0" relativeHeight="251608064" behindDoc="0" locked="0" layoutInCell="1" allowOverlap="1" wp14:anchorId="05E4CEFB" wp14:editId="24060A6C">
                <wp:simplePos x="0" y="0"/>
                <wp:positionH relativeFrom="column">
                  <wp:posOffset>-63500</wp:posOffset>
                </wp:positionH>
                <wp:positionV relativeFrom="paragraph">
                  <wp:posOffset>2542540</wp:posOffset>
                </wp:positionV>
                <wp:extent cx="5731510" cy="635"/>
                <wp:effectExtent l="0" t="0" r="2540" b="0"/>
                <wp:wrapSquare wrapText="bothSides"/>
                <wp:docPr id="109819869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2FDB806" w14:textId="1888869A" w:rsidR="009671A8" w:rsidRPr="00F14E8A" w:rsidRDefault="009671A8" w:rsidP="009671A8">
                            <w:pPr>
                              <w:pStyle w:val="Caption"/>
                              <w:rPr>
                                <w:b w:val="0"/>
                                <w:bCs w:val="0"/>
                                <w:i/>
                                <w:iCs/>
                                <w:sz w:val="20"/>
                                <w:szCs w:val="16"/>
                              </w:rPr>
                            </w:pPr>
                            <w:r w:rsidRPr="00F14E8A">
                              <w:rPr>
                                <w:b w:val="0"/>
                                <w:bCs w:val="0"/>
                                <w:i/>
                                <w:iCs/>
                                <w:sz w:val="20"/>
                                <w:szCs w:val="22"/>
                              </w:rPr>
                              <w:t>Figure 7</w:t>
                            </w:r>
                            <w:r w:rsidR="00F14E8A" w:rsidRPr="00F14E8A">
                              <w:rPr>
                                <w:b w:val="0"/>
                                <w:bCs w:val="0"/>
                                <w:i/>
                                <w:iCs/>
                                <w:sz w:val="20"/>
                                <w:szCs w:val="22"/>
                              </w:rPr>
                              <w:t>: Output for ‘PrintTree’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4CEFB" id="_x0000_s1033" type="#_x0000_t202" style="position:absolute;margin-left:-5pt;margin-top:200.2pt;width:451.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" filled="f" stroked="f">
                <v:textbox style="mso-fit-shape-to-text:t" inset="0,0,0,0">
                  <w:txbxContent>
                    <w:p w14:paraId="72FDB806" w14:textId="1888869A" w:rsidR="009671A8" w:rsidRPr="00F14E8A" w:rsidRDefault="009671A8" w:rsidP="009671A8">
                      <w:pPr>
                        <w:pStyle w:val="Caption"/>
                        <w:rPr>
                          <w:b w:val="0"/>
                          <w:bCs w:val="0"/>
                          <w:i/>
                          <w:iCs/>
                          <w:sz w:val="20"/>
                          <w:szCs w:val="16"/>
                        </w:rPr>
                      </w:pPr>
                      <w:r w:rsidRPr="00F14E8A">
                        <w:rPr>
                          <w:b w:val="0"/>
                          <w:bCs w:val="0"/>
                          <w:i/>
                          <w:iCs/>
                          <w:sz w:val="20"/>
                          <w:szCs w:val="22"/>
                        </w:rPr>
                        <w:t>Figure 7</w:t>
                      </w:r>
                      <w:r w:rsidR="00F14E8A" w:rsidRPr="00F14E8A">
                        <w:rPr>
                          <w:b w:val="0"/>
                          <w:bCs w:val="0"/>
                          <w:i/>
                          <w:iCs/>
                          <w:sz w:val="20"/>
                          <w:szCs w:val="22"/>
                        </w:rPr>
                        <w:t>: Output for ‘PrintTree’</w:t>
                      </w:r>
                    </w:p>
                  </w:txbxContent>
                </v:textbox>
                <w10:wrap type="square"/>
              </v:shape>
            </w:pict>
          </mc:Fallback>
        </mc:AlternateContent>
      </w:r>
      <w:r w:rsidR="000878A5">
        <w:rPr>
          <w:rStyle w:val="Heading4Char"/>
          <w:b w:val="0"/>
          <w:bCs/>
          <w:sz w:val="22"/>
          <w:szCs w:val="18"/>
        </w:rPr>
        <w:t>T</w:t>
      </w:r>
      <w:r w:rsidR="00AC3ADC">
        <w:rPr>
          <w:rStyle w:val="Heading4Char"/>
          <w:b w:val="0"/>
          <w:bCs/>
          <w:sz w:val="22"/>
          <w:szCs w:val="18"/>
        </w:rPr>
        <w:t xml:space="preserve">he method for testing the goals for sprint 2, was relatively </w:t>
      </w:r>
      <w:r w:rsidR="00860C9B">
        <w:rPr>
          <w:rStyle w:val="Heading4Char"/>
          <w:b w:val="0"/>
          <w:bCs/>
          <w:sz w:val="22"/>
          <w:szCs w:val="18"/>
        </w:rPr>
        <w:t>similar to</w:t>
      </w:r>
      <w:r w:rsidR="00AC3ADC">
        <w:rPr>
          <w:rStyle w:val="Heading4Char"/>
          <w:b w:val="0"/>
          <w:bCs/>
          <w:sz w:val="22"/>
          <w:szCs w:val="18"/>
        </w:rPr>
        <w:t xml:space="preserve"> the testing for Sprint 1</w:t>
      </w:r>
      <w:r w:rsidR="00E30A69">
        <w:rPr>
          <w:rStyle w:val="Heading4Char"/>
          <w:b w:val="0"/>
          <w:bCs/>
          <w:sz w:val="22"/>
          <w:szCs w:val="18"/>
        </w:rPr>
        <w:t xml:space="preserve">. In Sprint 2 we altered the ‘PrintTree’ function </w:t>
      </w:r>
      <w:r w:rsidR="00860C9B">
        <w:rPr>
          <w:rStyle w:val="Heading4Char"/>
          <w:b w:val="0"/>
          <w:bCs/>
          <w:sz w:val="22"/>
          <w:szCs w:val="18"/>
        </w:rPr>
        <w:t>to include the threshold for each node.</w:t>
      </w:r>
      <w:r w:rsidR="00D40BC5">
        <w:rPr>
          <w:rStyle w:val="Heading4Char"/>
          <w:b w:val="0"/>
          <w:bCs/>
          <w:sz w:val="22"/>
          <w:szCs w:val="18"/>
        </w:rPr>
        <w:t xml:space="preserve"> For a</w:t>
      </w:r>
      <w:r w:rsidR="004C76AB">
        <w:rPr>
          <w:rStyle w:val="Heading4Char"/>
          <w:b w:val="0"/>
          <w:bCs/>
          <w:sz w:val="22"/>
          <w:szCs w:val="18"/>
        </w:rPr>
        <w:t xml:space="preserve"> clearer depiction of the decision tree structures</w:t>
      </w:r>
      <w:bookmarkEnd w:id="51"/>
      <w:r>
        <w:rPr>
          <w:rStyle w:val="Heading4Char"/>
          <w:b w:val="0"/>
          <w:bCs/>
          <w:sz w:val="22"/>
          <w:szCs w:val="18"/>
        </w:rPr>
        <w:t>, as shown in in Figure 7.</w:t>
      </w:r>
    </w:p>
    <w:p w14:paraId="630C278D" w14:textId="2C6192EC" w:rsidR="009671A8" w:rsidRPr="000878A5" w:rsidRDefault="00DE29B3" w:rsidP="000878A5">
      <w:pPr>
        <w:rPr>
          <w:rStyle w:val="Heading4Char"/>
          <w:b w:val="0"/>
          <w:bCs/>
          <w:sz w:val="22"/>
          <w:szCs w:val="18"/>
        </w:rPr>
      </w:pPr>
      <w:r w:rsidRPr="009671A8">
        <w:rPr>
          <w:rStyle w:val="Heading4Char"/>
          <w:b w:val="0"/>
          <w:bCs/>
          <w:noProof/>
          <w:sz w:val="22"/>
          <w:szCs w:val="18"/>
        </w:rPr>
        <w:drawing>
          <wp:anchor distT="0" distB="0" distL="114300" distR="114300" simplePos="0" relativeHeight="251599872" behindDoc="0" locked="0" layoutInCell="1" allowOverlap="1" wp14:anchorId="5B6FDA76" wp14:editId="3FBDB43F">
            <wp:simplePos x="0" y="0"/>
            <wp:positionH relativeFrom="column">
              <wp:posOffset>-88900</wp:posOffset>
            </wp:positionH>
            <wp:positionV relativeFrom="page">
              <wp:posOffset>4794250</wp:posOffset>
            </wp:positionV>
            <wp:extent cx="5731510" cy="1668780"/>
            <wp:effectExtent l="0" t="0" r="2540" b="7620"/>
            <wp:wrapSquare wrapText="bothSides"/>
            <wp:docPr id="30755137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51377" name="Picture 1" descr="A computer screen shot of white text&#10;&#10;Description automatically generated"/>
                    <pic:cNvPicPr/>
                  </pic:nvPicPr>
                  <pic:blipFill rotWithShape="1">
                    <a:blip r:embed="rId16">
                      <a:extLst>
                        <a:ext uri="{28A0092B-C50C-407E-A947-70E740481C1C}">
                          <a14:useLocalDpi xmlns:a14="http://schemas.microsoft.com/office/drawing/2010/main" val="0"/>
                        </a:ext>
                      </a:extLst>
                    </a:blip>
                    <a:srcRect t="8686"/>
                    <a:stretch/>
                  </pic:blipFill>
                  <pic:spPr bwMode="auto">
                    <a:xfrm>
                      <a:off x="0" y="0"/>
                      <a:ext cx="5731510" cy="1668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52" w:name="_Toc165925764"/>
      <w:r w:rsidR="00E261E6">
        <w:rPr>
          <w:rStyle w:val="Heading4Char"/>
          <w:b w:val="0"/>
          <w:bCs/>
          <w:sz w:val="22"/>
          <w:szCs w:val="18"/>
        </w:rPr>
        <w:t>Acceptance testing was performed, which involved manually executing the algorithm using datasets with known minimum decision trees</w:t>
      </w:r>
      <w:r w:rsidR="009C33AC">
        <w:rPr>
          <w:rStyle w:val="Heading4Char"/>
          <w:b w:val="0"/>
          <w:bCs/>
          <w:sz w:val="22"/>
          <w:szCs w:val="18"/>
        </w:rPr>
        <w:t>, these datasets included multiple classes and numerical values for the features.</w:t>
      </w:r>
      <w:bookmarkEnd w:id="52"/>
    </w:p>
    <w:p w14:paraId="005DD4A2" w14:textId="3746AA69" w:rsidR="00C62E7B" w:rsidRPr="00711A54" w:rsidRDefault="004B328D" w:rsidP="00B03FA8">
      <w:pPr>
        <w:pStyle w:val="Heading3"/>
      </w:pPr>
      <w:bookmarkStart w:id="53" w:name="_Toc165925765"/>
      <w:r>
        <w:t>3</w:t>
      </w:r>
      <w:r w:rsidR="00B03FA8">
        <w:t xml:space="preserve">.3.3 </w:t>
      </w:r>
      <w:r w:rsidR="00C62E7B" w:rsidRPr="00711A54">
        <w:t>Challenges Encountered</w:t>
      </w:r>
      <w:r w:rsidR="008E0160">
        <w:t>`</w:t>
      </w:r>
      <w:bookmarkEnd w:id="53"/>
      <w:r w:rsidR="00590875">
        <w:tab/>
      </w:r>
    </w:p>
    <w:p w14:paraId="01ED7017" w14:textId="48A67F3B" w:rsidR="00C62E7B" w:rsidRDefault="00427973" w:rsidP="00C62E7B">
      <w:pPr>
        <w:rPr>
          <w:rFonts w:cs="Times New Roman"/>
        </w:rPr>
      </w:pPr>
      <w:r>
        <w:rPr>
          <w:rFonts w:cs="Times New Roman"/>
        </w:rPr>
        <w:t xml:space="preserve">Integrating categorical features into the decision tree algorithm, which inherently </w:t>
      </w:r>
      <w:r w:rsidR="00C73BCF">
        <w:rPr>
          <w:rFonts w:cs="Times New Roman"/>
        </w:rPr>
        <w:t>functions on binary decisions typically suited for numerical data, presented a significant challenge. The core issue was adapting the algorithm, which uses binary comparisons (less tha</w:t>
      </w:r>
      <w:r w:rsidR="007F6D5C">
        <w:rPr>
          <w:rFonts w:cs="Times New Roman"/>
        </w:rPr>
        <w:t>n and more than), to handle non-ordinal categorical data.</w:t>
      </w:r>
    </w:p>
    <w:p w14:paraId="4C4908C9" w14:textId="2954688C" w:rsidR="00A00BE4" w:rsidRDefault="007F6D5C" w:rsidP="00C62E7B">
      <w:pPr>
        <w:rPr>
          <w:rFonts w:cs="Times New Roman"/>
        </w:rPr>
      </w:pPr>
      <w:r>
        <w:rPr>
          <w:rFonts w:cs="Times New Roman"/>
        </w:rPr>
        <w:t xml:space="preserve">To address this, categorical data were represented as integers, allowing the decision tree to continue making binary splits. However this integer representation introduced a concern regarding </w:t>
      </w:r>
      <w:r w:rsidR="007413D7">
        <w:rPr>
          <w:rFonts w:cs="Times New Roman"/>
        </w:rPr>
        <w:t xml:space="preserve">the </w:t>
      </w:r>
      <w:r>
        <w:rPr>
          <w:rFonts w:cs="Times New Roman"/>
        </w:rPr>
        <w:t xml:space="preserve">arbitrary order of categories, which could influence </w:t>
      </w:r>
      <w:r w:rsidR="007E2201">
        <w:rPr>
          <w:rFonts w:cs="Times New Roman"/>
        </w:rPr>
        <w:t>the decision tree’s effectiveness and accuracy.</w:t>
      </w:r>
      <w:r w:rsidR="00407080">
        <w:rPr>
          <w:rFonts w:cs="Times New Roman"/>
        </w:rPr>
        <w:t xml:space="preserve"> We found that varying the order of non-ordinal categorical data can produce decision trees of different sizes. </w:t>
      </w:r>
      <w:r w:rsidR="00407080">
        <w:rPr>
          <w:rFonts w:cs="Times New Roman"/>
        </w:rPr>
        <w:lastRenderedPageBreak/>
        <w:t xml:space="preserve">Some </w:t>
      </w:r>
      <w:r w:rsidR="00EA139E">
        <w:rPr>
          <w:rFonts w:cs="Times New Roman"/>
        </w:rPr>
        <w:t>arbitrary</w:t>
      </w:r>
      <w:r w:rsidR="00407080">
        <w:rPr>
          <w:rFonts w:cs="Times New Roman"/>
        </w:rPr>
        <w:t xml:space="preserve"> orders may lead to solutions with fewer nodes, while others can result in larger trees</w:t>
      </w:r>
      <w:r w:rsidR="00EA139E">
        <w:rPr>
          <w:rFonts w:cs="Times New Roman"/>
        </w:rPr>
        <w:t>. This demonstrates the significant impact that the ordering of non-ordinal categorical data has on the algorithm’s ability to find an optimal solution.</w:t>
      </w:r>
    </w:p>
    <w:p w14:paraId="5D424813" w14:textId="51EA223B" w:rsidR="00942A3A" w:rsidRDefault="004B328D" w:rsidP="00942A3A">
      <w:pPr>
        <w:pStyle w:val="Heading2"/>
      </w:pPr>
      <w:bookmarkStart w:id="54" w:name="_Toc165925766"/>
      <w:r>
        <w:t>3</w:t>
      </w:r>
      <w:r w:rsidR="00DC3C2D">
        <w:t>.4 Sprint 3: Optimisations</w:t>
      </w:r>
      <w:bookmarkEnd w:id="54"/>
    </w:p>
    <w:p w14:paraId="77D3ED80" w14:textId="03BCA614" w:rsidR="00DC3C2D" w:rsidRDefault="004B328D" w:rsidP="00DC3C2D">
      <w:pPr>
        <w:pStyle w:val="Heading3"/>
      </w:pPr>
      <w:bookmarkStart w:id="55" w:name="_Toc165925767"/>
      <w:r>
        <w:t>3</w:t>
      </w:r>
      <w:r w:rsidR="00DC3C2D">
        <w:t>.4.1 Goals of Sprint 3</w:t>
      </w:r>
      <w:bookmarkEnd w:id="55"/>
    </w:p>
    <w:p w14:paraId="49970CAD" w14:textId="790D1E1A" w:rsidR="003A67AC" w:rsidRPr="003A67AC" w:rsidRDefault="003A67AC" w:rsidP="003A67AC">
      <w:r>
        <w:t>For sprint 3 of the project, the goals are focused on optimising the algorithm to reduce computational complexity, and the number of trees created. The key goals for this sprint include:</w:t>
      </w:r>
    </w:p>
    <w:p w14:paraId="2C6D4040" w14:textId="66FA02DE" w:rsidR="00A033C3" w:rsidRPr="003F315A" w:rsidRDefault="00F45E98" w:rsidP="00E33C22">
      <w:pPr>
        <w:pStyle w:val="ListParagraph"/>
        <w:numPr>
          <w:ilvl w:val="0"/>
          <w:numId w:val="8"/>
        </w:numPr>
        <w:rPr>
          <w:rFonts w:ascii="Times New Roman" w:hAnsi="Times New Roman" w:cs="Times New Roman"/>
        </w:rPr>
      </w:pPr>
      <w:r w:rsidRPr="003F315A">
        <w:rPr>
          <w:rFonts w:ascii="Times New Roman" w:hAnsi="Times New Roman" w:cs="Times New Roman"/>
        </w:rPr>
        <w:t xml:space="preserve">Prevent the </w:t>
      </w:r>
      <w:r w:rsidR="0085056A" w:rsidRPr="003F315A">
        <w:rPr>
          <w:rFonts w:ascii="Times New Roman" w:hAnsi="Times New Roman" w:cs="Times New Roman"/>
        </w:rPr>
        <w:t>construction of identical trees</w:t>
      </w:r>
      <w:r w:rsidR="00D83DCD">
        <w:rPr>
          <w:rFonts w:ascii="Times New Roman" w:hAnsi="Times New Roman" w:cs="Times New Roman"/>
        </w:rPr>
        <w:t>.</w:t>
      </w:r>
    </w:p>
    <w:p w14:paraId="75419227" w14:textId="1D2DEAA2" w:rsidR="0085056A" w:rsidRPr="003F315A" w:rsidRDefault="0085056A" w:rsidP="00E33C22">
      <w:pPr>
        <w:pStyle w:val="ListParagraph"/>
        <w:numPr>
          <w:ilvl w:val="0"/>
          <w:numId w:val="8"/>
        </w:numPr>
        <w:rPr>
          <w:rFonts w:ascii="Times New Roman" w:hAnsi="Times New Roman" w:cs="Times New Roman"/>
          <w:i/>
          <w:iCs/>
        </w:rPr>
      </w:pPr>
      <w:r w:rsidRPr="003F315A">
        <w:rPr>
          <w:rFonts w:ascii="Times New Roman" w:hAnsi="Times New Roman" w:cs="Times New Roman"/>
        </w:rPr>
        <w:t xml:space="preserve">Prevent </w:t>
      </w:r>
      <w:r w:rsidR="00874419" w:rsidRPr="003F315A">
        <w:rPr>
          <w:rFonts w:ascii="Times New Roman" w:hAnsi="Times New Roman" w:cs="Times New Roman"/>
        </w:rPr>
        <w:t>splitting</w:t>
      </w:r>
      <w:r w:rsidR="00F45E98" w:rsidRPr="003F315A">
        <w:rPr>
          <w:rFonts w:ascii="Times New Roman" w:hAnsi="Times New Roman" w:cs="Times New Roman"/>
        </w:rPr>
        <w:t xml:space="preserve"> of the same feature in a path</w:t>
      </w:r>
      <w:r w:rsidR="00EB614F">
        <w:rPr>
          <w:rFonts w:ascii="Times New Roman" w:hAnsi="Times New Roman" w:cs="Times New Roman"/>
        </w:rPr>
        <w:t>.</w:t>
      </w:r>
    </w:p>
    <w:p w14:paraId="2D221B02" w14:textId="4B9D01A2" w:rsidR="008779F7" w:rsidRDefault="004B328D" w:rsidP="008779F7">
      <w:pPr>
        <w:pStyle w:val="Heading3"/>
      </w:pPr>
      <w:bookmarkStart w:id="56" w:name="_Toc165925768"/>
      <w:r>
        <w:t>3</w:t>
      </w:r>
      <w:r w:rsidR="008779F7">
        <w:t>.4.2 Implementation</w:t>
      </w:r>
      <w:bookmarkEnd w:id="56"/>
    </w:p>
    <w:p w14:paraId="50E7CEF0" w14:textId="363F9E5A" w:rsidR="003F315A" w:rsidRDefault="004B328D" w:rsidP="003F315A">
      <w:pPr>
        <w:pStyle w:val="Heading4"/>
      </w:pPr>
      <w:bookmarkStart w:id="57" w:name="_Toc165925769"/>
      <w:r>
        <w:t>3</w:t>
      </w:r>
      <w:r w:rsidR="003F315A">
        <w:t xml:space="preserve">.4.2.1 </w:t>
      </w:r>
      <w:r w:rsidR="003F315A" w:rsidRPr="003F315A">
        <w:t>Prevent</w:t>
      </w:r>
      <w:r w:rsidR="00E33C22">
        <w:t xml:space="preserve">ing </w:t>
      </w:r>
      <w:r w:rsidR="003F315A" w:rsidRPr="003F315A">
        <w:t xml:space="preserve">the </w:t>
      </w:r>
      <w:r w:rsidR="00E33C22">
        <w:t>C</w:t>
      </w:r>
      <w:r w:rsidR="003F315A" w:rsidRPr="003F315A">
        <w:t xml:space="preserve">onstruction of </w:t>
      </w:r>
      <w:r w:rsidR="00E33C22">
        <w:t>I</w:t>
      </w:r>
      <w:r w:rsidR="003F315A" w:rsidRPr="003F315A">
        <w:t xml:space="preserve">dentical </w:t>
      </w:r>
      <w:r w:rsidR="00E33C22">
        <w:t>T</w:t>
      </w:r>
      <w:r w:rsidR="003F315A" w:rsidRPr="003F315A">
        <w:t>rees</w:t>
      </w:r>
      <w:bookmarkEnd w:id="57"/>
    </w:p>
    <w:p w14:paraId="1D4CCD90" w14:textId="481BAB1C" w:rsidR="003F315A" w:rsidRDefault="003F315A" w:rsidP="003F315A">
      <w:pPr>
        <w:rPr>
          <w:rFonts w:cs="Times New Roman"/>
        </w:rPr>
      </w:pPr>
      <w:r w:rsidRPr="003F315A">
        <w:rPr>
          <w:rFonts w:cs="Times New Roman"/>
        </w:rPr>
        <w:t xml:space="preserve">This goal involves developing mechanisms within the decision tree algorithm to ensure that no two trees with the same structure and classification outcomes are generated. Preventing this not only makes the overall algorithm more efficient by reducing computational redundancy but also simplifies the analysis of the model’s decision path. </w:t>
      </w:r>
    </w:p>
    <w:p w14:paraId="1AD902EA" w14:textId="0E0F702D" w:rsidR="009B287A" w:rsidRDefault="009B287A" w:rsidP="003F315A">
      <w:pPr>
        <w:rPr>
          <w:rFonts w:cs="Times New Roman"/>
        </w:rPr>
      </w:pPr>
      <w:r w:rsidRPr="003F315A">
        <w:rPr>
          <w:rFonts w:cs="Times New Roman"/>
        </w:rPr>
        <w:t xml:space="preserve">Identical trees can </w:t>
      </w:r>
      <w:r w:rsidR="00641A02">
        <w:rPr>
          <w:rFonts w:cs="Times New Roman"/>
        </w:rPr>
        <w:t>occur</w:t>
      </w:r>
      <w:r w:rsidR="00906516">
        <w:rPr>
          <w:rFonts w:cs="Times New Roman"/>
        </w:rPr>
        <w:t xml:space="preserve"> when different </w:t>
      </w:r>
      <w:r w:rsidR="00641A02">
        <w:rPr>
          <w:rFonts w:cs="Times New Roman"/>
        </w:rPr>
        <w:t>sequences</w:t>
      </w:r>
      <w:r w:rsidR="00906516">
        <w:rPr>
          <w:rFonts w:cs="Times New Roman"/>
        </w:rPr>
        <w:t xml:space="preserve"> of decisions and splits can result in trees with the same structure and classification outcomes</w:t>
      </w:r>
      <w:r w:rsidR="00EC0C4D">
        <w:rPr>
          <w:rFonts w:cs="Times New Roman"/>
        </w:rPr>
        <w:t>. We will a provide a simplified example to show how identical trees may be generated.</w:t>
      </w:r>
    </w:p>
    <w:p w14:paraId="05A270E6" w14:textId="694FBC5F" w:rsidR="00252148" w:rsidRPr="00C14B87" w:rsidRDefault="00EC0C4D" w:rsidP="00634B11">
      <w:pPr>
        <w:rPr>
          <w:rFonts w:cs="Times New Roman"/>
        </w:rPr>
      </w:pPr>
      <w:r>
        <w:rPr>
          <w:rFonts w:cs="Times New Roman"/>
        </w:rPr>
        <w:t>Suppose we have a dataset</w:t>
      </w:r>
      <w:r w:rsidR="002F28D6">
        <w:rPr>
          <w:rFonts w:cs="Times New Roman"/>
        </w:rPr>
        <w:t>, with features ‘A’ and ‘B’, and we want to classify examples into two classifications</w:t>
      </w:r>
      <w:r w:rsidR="00EC4EB7">
        <w:rPr>
          <w:rFonts w:cs="Times New Roman"/>
        </w:rPr>
        <w:t>: 0 and 1.</w:t>
      </w:r>
      <w:r w:rsidR="000B30EE">
        <w:rPr>
          <w:rFonts w:cs="Times New Roman"/>
        </w:rPr>
        <w:t xml:space="preserve"> </w:t>
      </w:r>
      <w:r w:rsidR="00C14B87">
        <w:rPr>
          <w:rFonts w:cs="Times New Roman"/>
        </w:rPr>
        <w:t>Consider the following two methods</w:t>
      </w:r>
      <w:r w:rsidR="00D1224E">
        <w:rPr>
          <w:rFonts w:cs="Times New Roman"/>
        </w:rPr>
        <w:t xml:space="preserve"> to construct the same decision trees:</w:t>
      </w:r>
    </w:p>
    <w:p w14:paraId="43D1C9A6" w14:textId="77777777" w:rsidR="00252148" w:rsidRPr="00903AB3" w:rsidRDefault="00252148" w:rsidP="00634B11">
      <w:pPr>
        <w:rPr>
          <w:rFonts w:cs="Times New Roman"/>
          <w:szCs w:val="22"/>
        </w:rPr>
      </w:pPr>
      <w:r w:rsidRPr="00903AB3">
        <w:rPr>
          <w:rFonts w:cs="Times New Roman"/>
          <w:szCs w:val="22"/>
        </w:rPr>
        <w:t>Method 1:</w:t>
      </w:r>
    </w:p>
    <w:p w14:paraId="508CD60F" w14:textId="77777777" w:rsidR="00903AB3" w:rsidRPr="00FA402A" w:rsidRDefault="00252148" w:rsidP="00903AB3">
      <w:pPr>
        <w:pStyle w:val="ListParagraph"/>
        <w:numPr>
          <w:ilvl w:val="0"/>
          <w:numId w:val="13"/>
        </w:numPr>
        <w:rPr>
          <w:rFonts w:ascii="Times New Roman" w:hAnsi="Times New Roman" w:cs="Times New Roman"/>
        </w:rPr>
      </w:pPr>
      <w:r w:rsidRPr="00FA402A">
        <w:rPr>
          <w:rFonts w:ascii="Times New Roman" w:hAnsi="Times New Roman" w:cs="Times New Roman"/>
        </w:rPr>
        <w:t>Start with a leaf node that classifies all instances as class 0.</w:t>
      </w:r>
    </w:p>
    <w:p w14:paraId="27767786" w14:textId="7A3CE2CB" w:rsidR="00252148" w:rsidRPr="00FA402A" w:rsidRDefault="00903AB3" w:rsidP="00903AB3">
      <w:pPr>
        <w:pStyle w:val="ListParagraph"/>
        <w:numPr>
          <w:ilvl w:val="0"/>
          <w:numId w:val="13"/>
        </w:numPr>
        <w:rPr>
          <w:rFonts w:ascii="Times New Roman" w:hAnsi="Times New Roman" w:cs="Times New Roman"/>
        </w:rPr>
      </w:pPr>
      <w:r w:rsidRPr="00FA402A">
        <w:rPr>
          <w:rFonts w:ascii="Times New Roman" w:hAnsi="Times New Roman" w:cs="Times New Roman"/>
        </w:rPr>
        <w:t>First Extension: C</w:t>
      </w:r>
      <w:r w:rsidR="00252148" w:rsidRPr="00FA402A">
        <w:rPr>
          <w:rFonts w:ascii="Times New Roman" w:hAnsi="Times New Roman" w:cs="Times New Roman"/>
        </w:rPr>
        <w:t>reate a new root node using feature 'A'. This root has two branches:</w:t>
      </w:r>
    </w:p>
    <w:p w14:paraId="40401E9C" w14:textId="313B6DE2" w:rsidR="000D6B47" w:rsidRPr="00FA402A" w:rsidRDefault="00252148" w:rsidP="005F483C">
      <w:pPr>
        <w:pStyle w:val="ListParagraph"/>
        <w:numPr>
          <w:ilvl w:val="1"/>
          <w:numId w:val="13"/>
        </w:numPr>
        <w:rPr>
          <w:rFonts w:ascii="Times New Roman" w:hAnsi="Times New Roman" w:cs="Times New Roman"/>
        </w:rPr>
      </w:pPr>
      <w:r w:rsidRPr="00FA402A">
        <w:rPr>
          <w:rFonts w:ascii="Times New Roman" w:hAnsi="Times New Roman" w:cs="Times New Roman"/>
        </w:rPr>
        <w:t>The 0 branch leads to a leaf node classifying instances as 0.</w:t>
      </w:r>
    </w:p>
    <w:p w14:paraId="2F32FB8F" w14:textId="77777777" w:rsidR="005F483C" w:rsidRPr="00FA402A" w:rsidRDefault="00252148" w:rsidP="005F483C">
      <w:pPr>
        <w:pStyle w:val="ListParagraph"/>
        <w:numPr>
          <w:ilvl w:val="1"/>
          <w:numId w:val="13"/>
        </w:numPr>
        <w:rPr>
          <w:rFonts w:ascii="Times New Roman" w:hAnsi="Times New Roman" w:cs="Times New Roman"/>
        </w:rPr>
      </w:pPr>
      <w:r w:rsidRPr="00FA402A">
        <w:rPr>
          <w:rFonts w:ascii="Times New Roman" w:hAnsi="Times New Roman" w:cs="Times New Roman"/>
        </w:rPr>
        <w:t>The 1 branch leads to a leaf node classifying instances as 1.</w:t>
      </w:r>
    </w:p>
    <w:p w14:paraId="0E40F91F" w14:textId="5FC0680A" w:rsidR="00252148" w:rsidRPr="00FA402A" w:rsidRDefault="005F483C" w:rsidP="005F483C">
      <w:pPr>
        <w:pStyle w:val="ListParagraph"/>
        <w:numPr>
          <w:ilvl w:val="0"/>
          <w:numId w:val="13"/>
        </w:numPr>
        <w:rPr>
          <w:rFonts w:ascii="Times New Roman" w:hAnsi="Times New Roman" w:cs="Times New Roman"/>
        </w:rPr>
      </w:pPr>
      <w:r w:rsidRPr="00FA402A">
        <w:rPr>
          <w:rFonts w:ascii="Times New Roman" w:hAnsi="Times New Roman" w:cs="Times New Roman"/>
        </w:rPr>
        <w:t>Second Extension: E</w:t>
      </w:r>
      <w:r w:rsidR="00252148" w:rsidRPr="00FA402A">
        <w:rPr>
          <w:rFonts w:ascii="Times New Roman" w:hAnsi="Times New Roman" w:cs="Times New Roman"/>
        </w:rPr>
        <w:t>xtend the tree further by introducing a new root node using feature 'B'. This root node now has two branches:</w:t>
      </w:r>
    </w:p>
    <w:p w14:paraId="6DA1C831" w14:textId="77777777" w:rsidR="00252148" w:rsidRPr="00FA402A" w:rsidRDefault="00252148" w:rsidP="005F483C">
      <w:pPr>
        <w:pStyle w:val="ListParagraph"/>
        <w:numPr>
          <w:ilvl w:val="1"/>
          <w:numId w:val="13"/>
        </w:numPr>
        <w:rPr>
          <w:rFonts w:ascii="Times New Roman" w:hAnsi="Times New Roman" w:cs="Times New Roman"/>
        </w:rPr>
      </w:pPr>
      <w:r w:rsidRPr="00FA402A">
        <w:rPr>
          <w:rFonts w:ascii="Times New Roman" w:hAnsi="Times New Roman" w:cs="Times New Roman"/>
        </w:rPr>
        <w:t>The 0 branch points to the previously created node with feature 'A'.</w:t>
      </w:r>
    </w:p>
    <w:p w14:paraId="7289E6E6" w14:textId="77777777" w:rsidR="00252148" w:rsidRDefault="00252148" w:rsidP="005F483C">
      <w:pPr>
        <w:pStyle w:val="ListParagraph"/>
        <w:numPr>
          <w:ilvl w:val="1"/>
          <w:numId w:val="13"/>
        </w:numPr>
        <w:rPr>
          <w:rFonts w:ascii="Times New Roman" w:hAnsi="Times New Roman" w:cs="Times New Roman"/>
        </w:rPr>
      </w:pPr>
      <w:r w:rsidRPr="00FA402A">
        <w:rPr>
          <w:rFonts w:ascii="Times New Roman" w:hAnsi="Times New Roman" w:cs="Times New Roman"/>
        </w:rPr>
        <w:t>The 1 branch directly leads to a leaf node classifying instances as 1.</w:t>
      </w:r>
    </w:p>
    <w:p w14:paraId="5D9D56DA" w14:textId="4EA5E76D" w:rsidR="00FA402A" w:rsidRPr="00903AB3" w:rsidRDefault="00FA402A" w:rsidP="00FA402A">
      <w:pPr>
        <w:rPr>
          <w:rFonts w:cs="Times New Roman"/>
          <w:szCs w:val="22"/>
        </w:rPr>
      </w:pPr>
      <w:r w:rsidRPr="00903AB3">
        <w:rPr>
          <w:rFonts w:cs="Times New Roman"/>
          <w:szCs w:val="22"/>
        </w:rPr>
        <w:t xml:space="preserve">Method </w:t>
      </w:r>
      <w:r w:rsidR="00FF64A5">
        <w:rPr>
          <w:rFonts w:cs="Times New Roman"/>
          <w:szCs w:val="22"/>
        </w:rPr>
        <w:t>2</w:t>
      </w:r>
      <w:r w:rsidRPr="00903AB3">
        <w:rPr>
          <w:rFonts w:cs="Times New Roman"/>
          <w:szCs w:val="22"/>
        </w:rPr>
        <w:t>:</w:t>
      </w:r>
    </w:p>
    <w:p w14:paraId="7819D371" w14:textId="1715E678" w:rsidR="00FA402A" w:rsidRPr="00FA402A" w:rsidRDefault="00FA402A" w:rsidP="00FA402A">
      <w:pPr>
        <w:pStyle w:val="ListParagraph"/>
        <w:numPr>
          <w:ilvl w:val="0"/>
          <w:numId w:val="14"/>
        </w:numPr>
        <w:rPr>
          <w:rFonts w:ascii="Times New Roman" w:hAnsi="Times New Roman" w:cs="Times New Roman"/>
        </w:rPr>
      </w:pPr>
      <w:r w:rsidRPr="00FA402A">
        <w:rPr>
          <w:rFonts w:ascii="Times New Roman" w:hAnsi="Times New Roman" w:cs="Times New Roman"/>
        </w:rPr>
        <w:t>S</w:t>
      </w:r>
      <w:r>
        <w:rPr>
          <w:rFonts w:ascii="Times New Roman" w:hAnsi="Times New Roman" w:cs="Times New Roman"/>
        </w:rPr>
        <w:t>imilar to method 1, s</w:t>
      </w:r>
      <w:r w:rsidRPr="00FA402A">
        <w:rPr>
          <w:rFonts w:ascii="Times New Roman" w:hAnsi="Times New Roman" w:cs="Times New Roman"/>
        </w:rPr>
        <w:t>tart with a leaf node that classifies all instances as class 0.</w:t>
      </w:r>
    </w:p>
    <w:p w14:paraId="11D1859F" w14:textId="3D11BCA9" w:rsidR="00FA402A" w:rsidRPr="00FA402A" w:rsidRDefault="00FA402A" w:rsidP="00FA402A">
      <w:pPr>
        <w:pStyle w:val="ListParagraph"/>
        <w:numPr>
          <w:ilvl w:val="0"/>
          <w:numId w:val="14"/>
        </w:numPr>
        <w:rPr>
          <w:rFonts w:ascii="Times New Roman" w:hAnsi="Times New Roman" w:cs="Times New Roman"/>
        </w:rPr>
      </w:pPr>
      <w:r w:rsidRPr="00FA402A">
        <w:rPr>
          <w:rFonts w:ascii="Times New Roman" w:hAnsi="Times New Roman" w:cs="Times New Roman"/>
        </w:rPr>
        <w:t>First Extension: Create a new root node using feature '</w:t>
      </w:r>
      <w:r w:rsidR="00CB2528">
        <w:rPr>
          <w:rFonts w:ascii="Times New Roman" w:hAnsi="Times New Roman" w:cs="Times New Roman"/>
        </w:rPr>
        <w:t>B</w:t>
      </w:r>
      <w:r w:rsidRPr="00FA402A">
        <w:rPr>
          <w:rFonts w:ascii="Times New Roman" w:hAnsi="Times New Roman" w:cs="Times New Roman"/>
        </w:rPr>
        <w:t>'. This root has two branches:</w:t>
      </w:r>
    </w:p>
    <w:p w14:paraId="2DFFEA12" w14:textId="77777777" w:rsidR="00FA402A" w:rsidRPr="00FA402A" w:rsidRDefault="00FA402A" w:rsidP="00FA402A">
      <w:pPr>
        <w:pStyle w:val="ListParagraph"/>
        <w:numPr>
          <w:ilvl w:val="1"/>
          <w:numId w:val="14"/>
        </w:numPr>
        <w:rPr>
          <w:rFonts w:ascii="Times New Roman" w:hAnsi="Times New Roman" w:cs="Times New Roman"/>
        </w:rPr>
      </w:pPr>
      <w:r w:rsidRPr="00FA402A">
        <w:rPr>
          <w:rFonts w:ascii="Times New Roman" w:hAnsi="Times New Roman" w:cs="Times New Roman"/>
        </w:rPr>
        <w:t>The 0 branch leads to a leaf node classifying instances as 0.</w:t>
      </w:r>
    </w:p>
    <w:p w14:paraId="4DC38F0D" w14:textId="77777777" w:rsidR="00FA402A" w:rsidRPr="00FA402A" w:rsidRDefault="00FA402A" w:rsidP="00FA402A">
      <w:pPr>
        <w:pStyle w:val="ListParagraph"/>
        <w:numPr>
          <w:ilvl w:val="1"/>
          <w:numId w:val="14"/>
        </w:numPr>
        <w:rPr>
          <w:rFonts w:ascii="Times New Roman" w:hAnsi="Times New Roman" w:cs="Times New Roman"/>
        </w:rPr>
      </w:pPr>
      <w:r w:rsidRPr="00FA402A">
        <w:rPr>
          <w:rFonts w:ascii="Times New Roman" w:hAnsi="Times New Roman" w:cs="Times New Roman"/>
        </w:rPr>
        <w:t>The 1 branch leads to a leaf node classifying instances as 1.</w:t>
      </w:r>
    </w:p>
    <w:p w14:paraId="6253CFBF" w14:textId="6D26F1AD" w:rsidR="00FA402A" w:rsidRPr="00FA402A" w:rsidRDefault="00FA402A" w:rsidP="00FA402A">
      <w:pPr>
        <w:pStyle w:val="ListParagraph"/>
        <w:numPr>
          <w:ilvl w:val="0"/>
          <w:numId w:val="14"/>
        </w:numPr>
        <w:rPr>
          <w:rFonts w:ascii="Times New Roman" w:hAnsi="Times New Roman" w:cs="Times New Roman"/>
        </w:rPr>
      </w:pPr>
      <w:r w:rsidRPr="00FA402A">
        <w:rPr>
          <w:rFonts w:ascii="Times New Roman" w:hAnsi="Times New Roman" w:cs="Times New Roman"/>
        </w:rPr>
        <w:t xml:space="preserve">Second Extension: </w:t>
      </w:r>
      <w:r w:rsidR="00CB2528" w:rsidRPr="00903AB3">
        <w:rPr>
          <w:rFonts w:ascii="Times New Roman" w:hAnsi="Times New Roman" w:cs="Times New Roman"/>
        </w:rPr>
        <w:t>Instead of extending the entire tree, only extend the branch leading to class 0 under feature 'B'. Insert a new node using feature 'A' between the root node 'B' and the 0 leaf. This new node 'A' now has two branches:</w:t>
      </w:r>
    </w:p>
    <w:p w14:paraId="467F0EF3" w14:textId="77777777" w:rsidR="002733E8" w:rsidRPr="00FA402A" w:rsidRDefault="002733E8" w:rsidP="002733E8">
      <w:pPr>
        <w:pStyle w:val="ListParagraph"/>
        <w:numPr>
          <w:ilvl w:val="1"/>
          <w:numId w:val="14"/>
        </w:numPr>
        <w:rPr>
          <w:rFonts w:ascii="Times New Roman" w:hAnsi="Times New Roman" w:cs="Times New Roman"/>
        </w:rPr>
      </w:pPr>
      <w:r w:rsidRPr="00FA402A">
        <w:rPr>
          <w:rFonts w:ascii="Times New Roman" w:hAnsi="Times New Roman" w:cs="Times New Roman"/>
        </w:rPr>
        <w:lastRenderedPageBreak/>
        <w:t>The 0 branch leads to a leaf node classifying instances as 0.</w:t>
      </w:r>
    </w:p>
    <w:p w14:paraId="136D6B81" w14:textId="77777777" w:rsidR="002733E8" w:rsidRPr="00FA402A" w:rsidRDefault="002733E8" w:rsidP="002733E8">
      <w:pPr>
        <w:pStyle w:val="ListParagraph"/>
        <w:numPr>
          <w:ilvl w:val="1"/>
          <w:numId w:val="14"/>
        </w:numPr>
        <w:rPr>
          <w:rFonts w:ascii="Times New Roman" w:hAnsi="Times New Roman" w:cs="Times New Roman"/>
        </w:rPr>
      </w:pPr>
      <w:r w:rsidRPr="00FA402A">
        <w:rPr>
          <w:rFonts w:ascii="Times New Roman" w:hAnsi="Times New Roman" w:cs="Times New Roman"/>
        </w:rPr>
        <w:t>The 1 branch leads to a leaf node classifying instances as 1.</w:t>
      </w:r>
    </w:p>
    <w:p w14:paraId="3CB72792" w14:textId="6D716E67" w:rsidR="00FA402A" w:rsidRDefault="002733E8" w:rsidP="00FA402A">
      <w:pPr>
        <w:rPr>
          <w:rFonts w:cs="Times New Roman"/>
        </w:rPr>
      </w:pPr>
      <w:r>
        <w:rPr>
          <w:rFonts w:cs="Times New Roman"/>
        </w:rPr>
        <w:t xml:space="preserve"> </w:t>
      </w:r>
      <w:r w:rsidR="000046DD">
        <w:rPr>
          <w:rFonts w:cs="Times New Roman"/>
        </w:rPr>
        <w:t xml:space="preserve">As shown, it is possible for the algorithm to construct multiple identical trees when generating extensions to find a minimum model. </w:t>
      </w:r>
      <w:r w:rsidR="00EF00D4">
        <w:rPr>
          <w:rFonts w:cs="Times New Roman"/>
        </w:rPr>
        <w:t xml:space="preserve">To prevent this, a </w:t>
      </w:r>
      <w:r w:rsidR="00A8488F">
        <w:rPr>
          <w:rFonts w:cs="Times New Roman"/>
        </w:rPr>
        <w:t>systematic</w:t>
      </w:r>
      <w:r w:rsidR="00EF00D4">
        <w:rPr>
          <w:rFonts w:cs="Times New Roman"/>
        </w:rPr>
        <w:t xml:space="preserve"> approach was </w:t>
      </w:r>
      <w:r w:rsidR="00CA6B40">
        <w:rPr>
          <w:rFonts w:cs="Times New Roman"/>
        </w:rPr>
        <w:t>introduced</w:t>
      </w:r>
      <w:r w:rsidR="00EF00D4">
        <w:rPr>
          <w:rFonts w:cs="Times New Roman"/>
        </w:rPr>
        <w:t xml:space="preserve"> by assigning an arbitrary </w:t>
      </w:r>
      <w:r w:rsidR="00BB7BF0">
        <w:rPr>
          <w:rFonts w:cs="Times New Roman"/>
        </w:rPr>
        <w:t xml:space="preserve">order to features, determined by their indices within the ‘CFeatures’ list. This ordering established a rule that prevents the extensions of a tree by placing a node </w:t>
      </w:r>
      <w:r w:rsidR="00383D7B">
        <w:rPr>
          <w:rFonts w:cs="Times New Roman"/>
        </w:rPr>
        <w:t xml:space="preserve">with a feature of higher index above a node with a feature of lower index. </w:t>
      </w:r>
      <w:r w:rsidR="00DD5EE1">
        <w:rPr>
          <w:rFonts w:cs="Times New Roman"/>
        </w:rPr>
        <w:t xml:space="preserve">This was easily enforced with the use of if statements before creating an extension of the tree. </w:t>
      </w:r>
      <w:r w:rsidR="00383D7B">
        <w:rPr>
          <w:rFonts w:cs="Times New Roman"/>
        </w:rPr>
        <w:t>This strategy ensure</w:t>
      </w:r>
      <w:r w:rsidR="00DD5EE1">
        <w:rPr>
          <w:rFonts w:cs="Times New Roman"/>
        </w:rPr>
        <w:t>s</w:t>
      </w:r>
      <w:r w:rsidR="00383D7B">
        <w:rPr>
          <w:rFonts w:cs="Times New Roman"/>
        </w:rPr>
        <w:t xml:space="preserve"> that each node </w:t>
      </w:r>
      <w:r w:rsidR="00A8488F">
        <w:rPr>
          <w:rFonts w:cs="Times New Roman"/>
        </w:rPr>
        <w:t>extension follows a pre-defined hierarchal order of features, thereby reducing the chances of creating structurally identical tree though different sequences of extensions.</w:t>
      </w:r>
    </w:p>
    <w:p w14:paraId="3C27626D" w14:textId="0F404C44" w:rsidR="00CA6B40" w:rsidRDefault="008C7D86" w:rsidP="00FA402A">
      <w:pPr>
        <w:rPr>
          <w:rFonts w:cs="Times New Roman"/>
        </w:rPr>
      </w:pPr>
      <w:r>
        <w:rPr>
          <w:rFonts w:cs="Times New Roman"/>
        </w:rPr>
        <w:t xml:space="preserve">For handling numerical features, </w:t>
      </w:r>
      <w:r w:rsidR="00CD323C">
        <w:rPr>
          <w:rFonts w:cs="Times New Roman"/>
        </w:rPr>
        <w:t xml:space="preserve">a similar but more detailed strategy was employed. As internal nodes are not just characterised by their features, but also by the threshold value. </w:t>
      </w:r>
      <w:r w:rsidR="007475F8">
        <w:rPr>
          <w:rFonts w:cs="Times New Roman"/>
        </w:rPr>
        <w:t xml:space="preserve">Therefore, the algorithm considered pairs of features and threshold values to maintain an order. Each </w:t>
      </w:r>
      <w:r w:rsidR="00A1098C">
        <w:rPr>
          <w:rFonts w:cs="Times New Roman"/>
        </w:rPr>
        <w:t>pa</w:t>
      </w:r>
      <w:r w:rsidR="007475F8">
        <w:rPr>
          <w:rFonts w:cs="Times New Roman"/>
        </w:rPr>
        <w:t xml:space="preserve">ir was </w:t>
      </w:r>
      <w:r w:rsidR="00A1098C">
        <w:rPr>
          <w:rFonts w:cs="Times New Roman"/>
        </w:rPr>
        <w:t>added to a list</w:t>
      </w:r>
      <w:r w:rsidR="00190AA4">
        <w:rPr>
          <w:rFonts w:cs="Times New Roman"/>
        </w:rPr>
        <w:t>, where again their index was used as an arbitrary order</w:t>
      </w:r>
      <w:r w:rsidR="00CA6B40">
        <w:rPr>
          <w:rFonts w:cs="Times New Roman"/>
        </w:rPr>
        <w:t xml:space="preserve"> to ensure that any extensions consider this hierarchy, avoiding duplicate tree structure even in scenarios involving numerical features.</w:t>
      </w:r>
    </w:p>
    <w:p w14:paraId="4EDEE4B9" w14:textId="4A385D1B" w:rsidR="00CA6B40" w:rsidRDefault="004B328D" w:rsidP="00CA6B40">
      <w:pPr>
        <w:pStyle w:val="Heading4"/>
      </w:pPr>
      <w:bookmarkStart w:id="58" w:name="_Toc165925770"/>
      <w:r>
        <w:t>3</w:t>
      </w:r>
      <w:r w:rsidR="00CA6B40">
        <w:t>.4.2.</w:t>
      </w:r>
      <w:r w:rsidR="00B43A31">
        <w:t>2</w:t>
      </w:r>
      <w:r w:rsidR="00CA6B40">
        <w:t xml:space="preserve"> </w:t>
      </w:r>
      <w:r w:rsidR="00CA6B40" w:rsidRPr="003F315A">
        <w:t>Prevent</w:t>
      </w:r>
      <w:r w:rsidR="00CA6B40">
        <w:t xml:space="preserve">ing </w:t>
      </w:r>
      <w:r w:rsidR="00CA6B40">
        <w:t>Splitting of the Same Feature in a Path</w:t>
      </w:r>
      <w:bookmarkEnd w:id="58"/>
    </w:p>
    <w:p w14:paraId="605FA339" w14:textId="058EF7D6" w:rsidR="00CA6B40" w:rsidRPr="00CA6B40" w:rsidRDefault="00EB614F" w:rsidP="00CA6B40">
      <w:r w:rsidRPr="003F315A">
        <w:rPr>
          <w:rFonts w:cs="Times New Roman"/>
        </w:rPr>
        <w:t>This goal aims to ensure that within any given path from the root to a leaf in the decision tree, a feature is only used once for splitting. This prevents redundant splits on the same feature along a path, which not only reduces the complexity and size of the tree but also enhances the interpretability of the model.</w:t>
      </w:r>
    </w:p>
    <w:p w14:paraId="4A31C0E5" w14:textId="77777777" w:rsidR="00AF75B6" w:rsidRDefault="00C41B5A" w:rsidP="00FA402A">
      <w:pPr>
        <w:rPr>
          <w:rFonts w:cs="Times New Roman"/>
        </w:rPr>
      </w:pPr>
      <w:r>
        <w:rPr>
          <w:rFonts w:cs="Times New Roman"/>
        </w:rPr>
        <w:t xml:space="preserve">This was achieved by </w:t>
      </w:r>
      <w:r w:rsidR="00462A73">
        <w:rPr>
          <w:rFonts w:cs="Times New Roman"/>
        </w:rPr>
        <w:t xml:space="preserve">employing a dual-strategy approach. The </w:t>
      </w:r>
      <w:r w:rsidR="00DC77A8">
        <w:rPr>
          <w:rFonts w:cs="Times New Roman"/>
        </w:rPr>
        <w:t xml:space="preserve">first strategy involves maintaining an attribute within the “DecisionTree” class named “features”. </w:t>
      </w:r>
      <w:r w:rsidR="00876724">
        <w:rPr>
          <w:rFonts w:cs="Times New Roman"/>
        </w:rPr>
        <w:t>This attribute acts as a set that accumulates all the features used in extending the tree. Each time a new root extension is created, which inherently affects all paths, we ensure that the feature being considered for extension is not already included in this set.</w:t>
      </w:r>
    </w:p>
    <w:p w14:paraId="3296664A" w14:textId="4FAA448E" w:rsidR="00CA6B40" w:rsidRDefault="00AF75B6" w:rsidP="00FA402A">
      <w:pPr>
        <w:rPr>
          <w:rFonts w:cs="Times New Roman"/>
        </w:rPr>
      </w:pPr>
      <w:r>
        <w:rPr>
          <w:rFonts w:cs="Times New Roman"/>
        </w:rPr>
        <w:t xml:space="preserve">The second strategy is particularly </w:t>
      </w:r>
      <w:r w:rsidR="005934D1">
        <w:rPr>
          <w:rFonts w:cs="Times New Roman"/>
        </w:rPr>
        <w:t>focused on avoiding repetition of features within the individual paths of the tree. To achieve this, we introduce a</w:t>
      </w:r>
      <w:r w:rsidR="001C17BF">
        <w:rPr>
          <w:rFonts w:cs="Times New Roman"/>
        </w:rPr>
        <w:t xml:space="preserve"> set called ‘usedFeature</w:t>
      </w:r>
      <w:r w:rsidR="00C07581">
        <w:rPr>
          <w:rFonts w:cs="Times New Roman"/>
        </w:rPr>
        <w:t>s</w:t>
      </w:r>
      <w:r w:rsidR="001C17BF">
        <w:rPr>
          <w:rFonts w:cs="Times New Roman"/>
        </w:rPr>
        <w:t>’</w:t>
      </w:r>
      <w:r w:rsidR="00C07581">
        <w:rPr>
          <w:rFonts w:cs="Times New Roman"/>
        </w:rPr>
        <w:t xml:space="preserve"> which </w:t>
      </w:r>
      <w:r w:rsidR="001107A2">
        <w:rPr>
          <w:rFonts w:cs="Times New Roman"/>
        </w:rPr>
        <w:t>holds</w:t>
      </w:r>
      <w:r w:rsidR="00C07581">
        <w:rPr>
          <w:rFonts w:cs="Times New Roman"/>
        </w:rPr>
        <w:t xml:space="preserve"> features that have already been used along a specific path.</w:t>
      </w:r>
      <w:r>
        <w:rPr>
          <w:rFonts w:cs="Times New Roman"/>
        </w:rPr>
        <w:t xml:space="preserve"> </w:t>
      </w:r>
      <w:r w:rsidR="000F4FAE">
        <w:rPr>
          <w:rFonts w:cs="Times New Roman"/>
        </w:rPr>
        <w:t xml:space="preserve">Before the algorithm creates a list of features which two examples disagree on, </w:t>
      </w:r>
      <w:r w:rsidR="006B03DF">
        <w:rPr>
          <w:rFonts w:cs="Times New Roman"/>
        </w:rPr>
        <w:t>it first populates ‘usedFeatures’ with all features which have been considered in the path taken by the example.</w:t>
      </w:r>
      <w:r w:rsidR="00C861A8">
        <w:rPr>
          <w:rFonts w:cs="Times New Roman"/>
        </w:rPr>
        <w:t xml:space="preserve"> These features are then excluded from the subsequent list of features to create extensions from.</w:t>
      </w:r>
    </w:p>
    <w:p w14:paraId="0796C261" w14:textId="46D7D821" w:rsidR="003B177A" w:rsidRPr="00FA402A" w:rsidRDefault="003B177A" w:rsidP="00FA402A">
      <w:pPr>
        <w:rPr>
          <w:rFonts w:cs="Times New Roman"/>
        </w:rPr>
      </w:pPr>
      <w:r>
        <w:rPr>
          <w:rFonts w:cs="Times New Roman"/>
        </w:rPr>
        <w:t>The two strategies used together ensures that no feature is revisited within the same pat</w:t>
      </w:r>
      <w:r w:rsidR="00CF177A">
        <w:rPr>
          <w:rFonts w:cs="Times New Roman"/>
        </w:rPr>
        <w:t>h</w:t>
      </w:r>
      <w:r w:rsidR="002F73C4">
        <w:rPr>
          <w:rFonts w:cs="Times New Roman"/>
        </w:rPr>
        <w:t>, streamlining the construction process</w:t>
      </w:r>
      <w:r w:rsidR="00DA22CA">
        <w:rPr>
          <w:rFonts w:cs="Times New Roman"/>
        </w:rPr>
        <w:t>, enhancing the decision tree’s efficiency by elimination unnecessary and redundant tree extensions.</w:t>
      </w:r>
    </w:p>
    <w:p w14:paraId="31E9CBE0" w14:textId="03F9B384" w:rsidR="0024510D" w:rsidRPr="008C5ADE" w:rsidRDefault="00DA22CA" w:rsidP="008C5ADE">
      <w:pPr>
        <w:rPr>
          <w:i/>
          <w:iCs/>
        </w:rPr>
      </w:pPr>
      <w:r>
        <w:rPr>
          <w:rFonts w:cs="Times New Roman"/>
        </w:rPr>
        <w:lastRenderedPageBreak/>
        <w:t xml:space="preserve">For handling numerical features, the same strategy is employed, however instead of </w:t>
      </w:r>
      <w:r w:rsidR="006B2DE9">
        <w:rPr>
          <w:rFonts w:cs="Times New Roman"/>
        </w:rPr>
        <w:t>comparing features, we compare feature and threshold pairs, as it may be necessary to create extensions with the same feature</w:t>
      </w:r>
      <w:r w:rsidR="00C33A25">
        <w:rPr>
          <w:rFonts w:cs="Times New Roman"/>
        </w:rPr>
        <w:t xml:space="preserve"> but with a different threshold to compare the example’s value to.</w:t>
      </w:r>
    </w:p>
    <w:p w14:paraId="6A3A0EF5" w14:textId="06F016D8" w:rsidR="008779F7" w:rsidRDefault="004B328D" w:rsidP="008779F7">
      <w:pPr>
        <w:pStyle w:val="Heading3"/>
      </w:pPr>
      <w:bookmarkStart w:id="59" w:name="_Toc165925771"/>
      <w:r>
        <w:t>3</w:t>
      </w:r>
      <w:r w:rsidR="00485F1C">
        <w:t>.4.3 Testing</w:t>
      </w:r>
      <w:bookmarkEnd w:id="59"/>
    </w:p>
    <w:p w14:paraId="07ADB4A6" w14:textId="28679850" w:rsidR="00313A34" w:rsidRDefault="00D038CE" w:rsidP="00D038CE">
      <w:r>
        <w:t xml:space="preserve">The testing process involved generating decision trees from different datasets both with and without the implemented optimisations. By comparing the resulting trees from both </w:t>
      </w:r>
      <w:r w:rsidR="00532485">
        <w:t xml:space="preserve">scenarios, we were able to observe that the solutions for the algorithm with </w:t>
      </w:r>
      <w:r w:rsidR="000A6581">
        <w:t>optimisations</w:t>
      </w:r>
      <w:r w:rsidR="00532485">
        <w:t xml:space="preserve"> match</w:t>
      </w:r>
      <w:r w:rsidR="000A6581">
        <w:t xml:space="preserve"> the solution from the algorithm without optimisations in terms of their final classifications and structures. </w:t>
      </w:r>
      <w:r w:rsidR="003561F8">
        <w:t xml:space="preserve">We also introduced two metrics </w:t>
      </w:r>
      <w:r w:rsidR="0003106F">
        <w:t>for the performance of the algorithm</w:t>
      </w:r>
      <w:r w:rsidR="001B6B7B">
        <w:t>(with and without optimisations)</w:t>
      </w:r>
      <w:r w:rsidR="0003106F">
        <w:t xml:space="preserve">: the number of trees </w:t>
      </w:r>
      <w:r w:rsidR="00412094">
        <w:t>constructed,</w:t>
      </w:r>
      <w:r w:rsidR="0003106F">
        <w:t xml:space="preserve"> and the time taken to find a final solution</w:t>
      </w:r>
      <w:r w:rsidR="00412094">
        <w:t xml:space="preserve">. </w:t>
      </w:r>
      <w:r w:rsidR="00313A34">
        <w:t>This allowed us to directly measure the efficiency gains from the optimisations.</w:t>
      </w:r>
    </w:p>
    <w:p w14:paraId="605D230A" w14:textId="2FA96312" w:rsidR="005E1003" w:rsidRDefault="00412094" w:rsidP="00D038CE">
      <w:r>
        <w:t xml:space="preserve">This approach </w:t>
      </w:r>
      <w:r w:rsidR="00945F33">
        <w:t xml:space="preserve">collectively provided a </w:t>
      </w:r>
      <w:r w:rsidR="00A22BB1">
        <w:t>comprehensive</w:t>
      </w:r>
      <w:r w:rsidR="00945F33">
        <w:t xml:space="preserve"> overview of the performance improvements. </w:t>
      </w:r>
      <w:r w:rsidR="00A22BB1">
        <w:t>Ensuring</w:t>
      </w:r>
      <w:r w:rsidR="00945F33">
        <w:t xml:space="preserve"> that the optimised algorithm did not compromise on the accuracy or completeness of the solutions while reducing the number of trees constructed and the time taken to compute them</w:t>
      </w:r>
      <w:r w:rsidR="00A22BB1">
        <w:t>.</w:t>
      </w:r>
    </w:p>
    <w:p w14:paraId="20108520" w14:textId="5F4BFDD1" w:rsidR="005E1003" w:rsidRPr="00295697" w:rsidRDefault="005E1003" w:rsidP="005E1003">
      <w:pPr>
        <w:pStyle w:val="Heading2"/>
      </w:pPr>
      <w:r>
        <w:t xml:space="preserve">3.5 Sprint 4: </w:t>
      </w:r>
      <w:r w:rsidR="00295697">
        <w:t>Tree Size Determination</w:t>
      </w:r>
    </w:p>
    <w:p w14:paraId="2CE9FC65" w14:textId="751F5E4F" w:rsidR="00DB7E0B" w:rsidRDefault="00DB7E0B" w:rsidP="00DB7E0B">
      <w:pPr>
        <w:pStyle w:val="Heading3"/>
      </w:pPr>
      <w:r>
        <w:t>3.5.1 Goals of Sprint 4</w:t>
      </w:r>
    </w:p>
    <w:p w14:paraId="12008A2E" w14:textId="53020BA5" w:rsidR="003D26C9" w:rsidRDefault="003D26C9" w:rsidP="003D26C9">
      <w:r>
        <w:t xml:space="preserve">For sprint 3 of the project, the goals are focused on </w:t>
      </w:r>
      <w:r>
        <w:t xml:space="preserve">implementing two ways to find </w:t>
      </w:r>
      <w:r w:rsidR="008962BD">
        <w:t>an upper bound on the algorithm</w:t>
      </w:r>
      <w:r>
        <w:t>. The key goals for this sprint include:</w:t>
      </w:r>
    </w:p>
    <w:p w14:paraId="6E825E28" w14:textId="3789291E" w:rsidR="008962BD" w:rsidRPr="00C437DE" w:rsidRDefault="008962BD" w:rsidP="008962BD">
      <w:pPr>
        <w:pStyle w:val="ListParagraph"/>
        <w:numPr>
          <w:ilvl w:val="0"/>
          <w:numId w:val="16"/>
        </w:numPr>
        <w:rPr>
          <w:rFonts w:ascii="Times New Roman" w:hAnsi="Times New Roman" w:cs="Times New Roman"/>
        </w:rPr>
      </w:pPr>
      <w:r w:rsidRPr="00C437DE">
        <w:rPr>
          <w:rFonts w:ascii="Times New Roman" w:hAnsi="Times New Roman" w:cs="Times New Roman"/>
        </w:rPr>
        <w:t xml:space="preserve">Develop a method to determine the </w:t>
      </w:r>
      <w:r w:rsidR="00024E75" w:rsidRPr="00C437DE">
        <w:rPr>
          <w:rFonts w:ascii="Times New Roman" w:hAnsi="Times New Roman" w:cs="Times New Roman"/>
        </w:rPr>
        <w:t xml:space="preserve">optimal size of the decision tree, to ensure efficiency </w:t>
      </w:r>
      <w:r w:rsidR="00115B29" w:rsidRPr="00C437DE">
        <w:rPr>
          <w:rFonts w:ascii="Times New Roman" w:hAnsi="Times New Roman" w:cs="Times New Roman"/>
        </w:rPr>
        <w:t>while maintaining accuracy of the tree.</w:t>
      </w:r>
    </w:p>
    <w:p w14:paraId="5EDB4B76" w14:textId="59A78775" w:rsidR="00DB7E0B" w:rsidRPr="00C437DE" w:rsidRDefault="00115B29" w:rsidP="00295697">
      <w:pPr>
        <w:pStyle w:val="ListParagraph"/>
        <w:numPr>
          <w:ilvl w:val="0"/>
          <w:numId w:val="16"/>
        </w:numPr>
        <w:rPr>
          <w:rFonts w:ascii="Times New Roman" w:hAnsi="Times New Roman" w:cs="Times New Roman"/>
        </w:rPr>
      </w:pPr>
      <w:r w:rsidRPr="00C437DE">
        <w:rPr>
          <w:rFonts w:ascii="Times New Roman" w:hAnsi="Times New Roman" w:cs="Times New Roman"/>
        </w:rPr>
        <w:t xml:space="preserve">Implement and test two different approaches for calculating </w:t>
      </w:r>
      <w:r w:rsidR="00250045">
        <w:rPr>
          <w:rFonts w:ascii="Times New Roman" w:hAnsi="Times New Roman" w:cs="Times New Roman"/>
        </w:rPr>
        <w:t>the size of the minimal tree</w:t>
      </w:r>
      <w:r w:rsidR="00C437DE" w:rsidRPr="00C437DE">
        <w:rPr>
          <w:rFonts w:ascii="Times New Roman" w:hAnsi="Times New Roman" w:cs="Times New Roman"/>
        </w:rPr>
        <w:t>: incremental search and binary search, to compare their effectiveness and efficiency</w:t>
      </w:r>
      <w:r w:rsidR="00C437DE">
        <w:rPr>
          <w:rFonts w:ascii="Times New Roman" w:hAnsi="Times New Roman" w:cs="Times New Roman"/>
        </w:rPr>
        <w:t>.</w:t>
      </w:r>
    </w:p>
    <w:p w14:paraId="5EEDA533" w14:textId="263FB562" w:rsidR="00946FE0" w:rsidRDefault="00946FE0" w:rsidP="00946FE0">
      <w:pPr>
        <w:pStyle w:val="Heading3"/>
      </w:pPr>
      <w:r>
        <w:t>3.5.2 Implementation</w:t>
      </w:r>
    </w:p>
    <w:p w14:paraId="6638C214" w14:textId="4099C5C0" w:rsidR="008A4593" w:rsidRDefault="00C42C34" w:rsidP="00C42C34">
      <w:r>
        <w:t>In th</w:t>
      </w:r>
      <w:r w:rsidR="00300F51">
        <w:t xml:space="preserve">e algorithm, we place an upper bound “s” on the size of decision trees to construct when finding the minimal tree. </w:t>
      </w:r>
      <w:r w:rsidR="00FD2584">
        <w:t xml:space="preserve">If “s” is less than the minimal tree we </w:t>
      </w:r>
      <w:r w:rsidR="006934F4">
        <w:t>won’t</w:t>
      </w:r>
      <w:r w:rsidR="00FD2584">
        <w:t xml:space="preserve"> find a solution, as none exists, </w:t>
      </w:r>
      <w:r w:rsidR="00022297">
        <w:t xml:space="preserve">and if “s” is too large the solution space becomes too </w:t>
      </w:r>
      <w:r w:rsidR="00216619">
        <w:t>big,</w:t>
      </w:r>
      <w:r w:rsidR="00022297">
        <w:t xml:space="preserve"> and we may not be able to find a solution. </w:t>
      </w:r>
      <w:r w:rsidR="006934F4">
        <w:t xml:space="preserve">To address </w:t>
      </w:r>
      <w:r w:rsidR="00216619">
        <w:t>this,</w:t>
      </w:r>
      <w:r w:rsidR="006934F4">
        <w:t xml:space="preserve"> we implemented two </w:t>
      </w:r>
      <w:r w:rsidR="00216619">
        <w:t xml:space="preserve">methods to determine </w:t>
      </w:r>
      <w:r w:rsidR="00C60261">
        <w:t>the optimal size of “s”. The first approach is an incremental search startin</w:t>
      </w:r>
      <w:r w:rsidR="00D41A01">
        <w:t xml:space="preserve">g from “s=1”. If the algorithm fails to find a solution at this maximum size, “s” is incremented by one and the search is repeated until a solution is found or “s” exceeds the maximum </w:t>
      </w:r>
      <w:r w:rsidR="00E77016">
        <w:t xml:space="preserve">size. </w:t>
      </w:r>
      <w:r w:rsidR="001A7E89">
        <w:t xml:space="preserve">The </w:t>
      </w:r>
      <w:r w:rsidR="001708A0">
        <w:t xml:space="preserve">maximum number of nodes in the tree is equal to </w:t>
      </w:r>
      <m:oMath>
        <m:r>
          <w:rPr>
            <w:rFonts w:ascii="Cambria Math" w:hAnsi="Cambria Math"/>
          </w:rPr>
          <m:t>2*</m:t>
        </m:r>
        <m:d>
          <m:dPr>
            <m:begChr m:val="|"/>
            <m:endChr m:val="|"/>
            <m:ctrlPr>
              <w:rPr>
                <w:rFonts w:ascii="Cambria Math" w:hAnsi="Cambria Math"/>
                <w:i/>
              </w:rPr>
            </m:ctrlPr>
          </m:dPr>
          <m:e>
            <m:r>
              <w:rPr>
                <w:rFonts w:ascii="Cambria Math" w:hAnsi="Cambria Math"/>
              </w:rPr>
              <m:t>E</m:t>
            </m:r>
          </m:e>
        </m:d>
        <m:r>
          <w:rPr>
            <w:rFonts w:ascii="Cambria Math" w:hAnsi="Cambria Math"/>
          </w:rPr>
          <m:t>+1</m:t>
        </m:r>
      </m:oMath>
      <w:r w:rsidR="00F358F0">
        <w:t>, as the algorithm extends for each example, in the worst case</w:t>
      </w:r>
      <w:r w:rsidR="007E5D4F">
        <w:t xml:space="preserve">. And in each </w:t>
      </w:r>
      <w:r w:rsidR="00521960">
        <w:t>extension,</w:t>
      </w:r>
      <w:r w:rsidR="007E5D4F">
        <w:t xml:space="preserve"> we create two nodes.</w:t>
      </w:r>
      <w:r w:rsidR="00521960">
        <w:t xml:space="preserve"> ** start with single node.</w:t>
      </w:r>
    </w:p>
    <w:p w14:paraId="62B7CF52" w14:textId="56BC1392" w:rsidR="00611C55" w:rsidRDefault="00611C55" w:rsidP="00C42C34">
      <w:r>
        <w:t>Alternatively</w:t>
      </w:r>
      <w:r w:rsidR="00350236">
        <w:t>, we explored a binary search method to find “s” more efficiently. This appro</w:t>
      </w:r>
      <w:r w:rsidR="005E7BA7">
        <w:t xml:space="preserve">ach modifies the “FindOptExtStr” function to return the first valid tree under the current bound, rather than the minimal tree. </w:t>
      </w:r>
      <w:r w:rsidR="00AD762A">
        <w:t xml:space="preserve">We set an upper bound to as the maximum size of “s” and </w:t>
      </w:r>
      <w:r w:rsidR="00FB195D">
        <w:t>the lower bound as 1</w:t>
      </w:r>
      <w:r w:rsidR="00FB57AF">
        <w:t xml:space="preserve"> </w:t>
      </w:r>
      <w:r w:rsidR="00FB57AF">
        <w:lastRenderedPageBreak/>
        <w:t>and run the algorithm with the size of “s” equal to the midpoint</w:t>
      </w:r>
      <w:r w:rsidR="00FB195D">
        <w:t xml:space="preserve">. If we find a </w:t>
      </w:r>
      <w:r w:rsidR="00FB57AF">
        <w:t>solution,</w:t>
      </w:r>
      <w:r w:rsidR="00FB195D">
        <w:t xml:space="preserve"> we adjust the upper bound to the midpoint, else we increase the lower bound to the </w:t>
      </w:r>
      <w:r w:rsidR="00FB57AF">
        <w:t>midpoint (as we do in a binary search</w:t>
      </w:r>
      <w:r w:rsidR="006F4451">
        <w:t>). We continue to do this until the lower and upper bound are equal, if a solution is found here than that is the minimal tree, if we still haven’t found a solution, then no solution exists. This could mean there is a contradiction in the dataset.</w:t>
      </w:r>
    </w:p>
    <w:p w14:paraId="58FC52F0" w14:textId="6872E08C" w:rsidR="000C12D6" w:rsidRDefault="000C12D6" w:rsidP="000C12D6">
      <w:pPr>
        <w:pStyle w:val="Heading4"/>
      </w:pPr>
      <w:r>
        <w:t>3.5.2.1 Function Implementation</w:t>
      </w:r>
    </w:p>
    <w:p w14:paraId="723B71FE" w14:textId="00A07C92" w:rsidR="000C12D6" w:rsidRDefault="00EA7377" w:rsidP="000C12D6">
      <w:r>
        <w:t>“FindMinimalTree_BinarySearch(C)”:</w:t>
      </w:r>
    </w:p>
    <w:p w14:paraId="154FC3FA" w14:textId="6EE555CC" w:rsidR="00EA7377" w:rsidRDefault="00BC6CFA" w:rsidP="000C12D6">
      <w:r>
        <w:t xml:space="preserve">This function </w:t>
      </w:r>
      <w:r w:rsidR="000704AC">
        <w:t xml:space="preserve">implements the </w:t>
      </w:r>
      <w:r>
        <w:t xml:space="preserve"> binary search</w:t>
      </w:r>
      <w:r w:rsidR="000704AC">
        <w:t xml:space="preserve"> strategy</w:t>
      </w:r>
      <w:r>
        <w:t xml:space="preserve"> to efficiently find “s”</w:t>
      </w:r>
      <w:r w:rsidR="00C926E2">
        <w:t>. It</w:t>
      </w:r>
      <w:r w:rsidR="00A64B23">
        <w:t xml:space="preserve"> </w:t>
      </w:r>
      <w:r w:rsidR="000704AC">
        <w:t>defines a search based on upper and lower bounds</w:t>
      </w:r>
      <w:r w:rsidR="00D70716">
        <w:t>, and repeatedly adjusts this range based on whether “FindOptModelStr” function returns a tree</w:t>
      </w:r>
      <w:r w:rsidR="0011103F">
        <w:t>. The search narrows until the smallest sufficient “s” is found</w:t>
      </w:r>
      <w:r w:rsidR="006C3F0B">
        <w:t>, effectively finding the smallest decision tree to represent the provided dataset.</w:t>
      </w:r>
    </w:p>
    <w:p w14:paraId="4CE2F900" w14:textId="3958F785" w:rsidR="00045A3D" w:rsidRDefault="00045A3D" w:rsidP="000C12D6">
      <w:r>
        <w:t>F</w:t>
      </w:r>
      <w:r w:rsidR="006C3F0B">
        <w:t>indMinimalTree(C)”:</w:t>
      </w:r>
    </w:p>
    <w:p w14:paraId="4DF25477" w14:textId="1084C1B2" w:rsidR="006C3F0B" w:rsidRPr="000C12D6" w:rsidRDefault="00AB68D7" w:rsidP="000C12D6">
      <w:r>
        <w:t>This function uses the incremental approach starting from the smallest possible tree size</w:t>
      </w:r>
      <w:r w:rsidR="00C30C28">
        <w:t xml:space="preserve">, it calls the function “OptModelStr” on each value for “s” </w:t>
      </w:r>
      <w:r>
        <w:t xml:space="preserve">and increments by </w:t>
      </w:r>
      <w:r w:rsidR="00C30C28">
        <w:t>one</w:t>
      </w:r>
      <w:r>
        <w:t xml:space="preserve"> until a tree is found. </w:t>
      </w:r>
      <w:r w:rsidR="00CF439D">
        <w:t xml:space="preserve">This method still returns the smallest decision </w:t>
      </w:r>
      <w:r w:rsidR="00A25BB1">
        <w:t>tree but</w:t>
      </w:r>
      <w:r w:rsidR="00CF439D">
        <w:t xml:space="preserve"> may be less efficient than the binary search approach.</w:t>
      </w:r>
    </w:p>
    <w:p w14:paraId="2FFF8E40" w14:textId="01C2DA14" w:rsidR="00F45BD6" w:rsidRDefault="00F45BD6" w:rsidP="00F45BD6">
      <w:pPr>
        <w:pStyle w:val="Heading3"/>
      </w:pPr>
      <w:r>
        <w:t>3.5.3 Testing</w:t>
      </w:r>
    </w:p>
    <w:p w14:paraId="767FDEF1" w14:textId="2F22FE9D" w:rsidR="00CF439D" w:rsidRPr="00CF439D" w:rsidRDefault="00CF439D" w:rsidP="00CF439D">
      <w:r>
        <w:t xml:space="preserve">To validate the effectiveness of these methods, we conducted tests on various datasets with known </w:t>
      </w:r>
      <w:r w:rsidR="00D22F66">
        <w:t>minimal</w:t>
      </w:r>
      <w:r>
        <w:t xml:space="preserve"> decision trees. The algorithm was run without specifying a bound on “s” to observe if it still returns the minimal tree. Additionally, we compared the time taken and the number of trees generated using both the incremental and binary search methods. </w:t>
      </w:r>
      <w:r w:rsidR="00A25BB1">
        <w:t>This comparison allowed us to assess which methods offers greater efficiency.</w:t>
      </w:r>
    </w:p>
    <w:p w14:paraId="785652BC" w14:textId="039BE365" w:rsidR="00D87B7F" w:rsidRPr="00021DD0" w:rsidRDefault="00A25BB1" w:rsidP="00D87B7F">
      <w:pPr>
        <w:pStyle w:val="Heading1"/>
        <w:rPr>
          <w:rFonts w:cs="Times New Roman"/>
        </w:rPr>
      </w:pPr>
      <w:bookmarkStart w:id="60" w:name="_Toc165925773"/>
      <w:r>
        <w:rPr>
          <w:rFonts w:cs="Times New Roman"/>
        </w:rPr>
        <w:lastRenderedPageBreak/>
        <w:t xml:space="preserve">Chapter 4 - </w:t>
      </w:r>
      <w:r w:rsidR="000652FC" w:rsidRPr="00021DD0">
        <w:rPr>
          <w:rFonts w:cs="Times New Roman"/>
        </w:rPr>
        <w:t>Results</w:t>
      </w:r>
      <w:bookmarkEnd w:id="60"/>
    </w:p>
    <w:p w14:paraId="78BD67A4" w14:textId="7E9716D6" w:rsidR="000A6768" w:rsidRDefault="002601AF" w:rsidP="002601AF">
      <w:pPr>
        <w:pStyle w:val="Heading2"/>
      </w:pPr>
      <w:r>
        <w:t>4.1 V</w:t>
      </w:r>
      <w:r w:rsidR="000652FC">
        <w:t>alidation</w:t>
      </w:r>
    </w:p>
    <w:p w14:paraId="194247CB" w14:textId="38A4AB7A" w:rsidR="0070428B" w:rsidRDefault="0070428B" w:rsidP="0070428B">
      <w:r>
        <w:t xml:space="preserve">Validation provides a critical role in verifying the reliability and accuracy of both the initial decision tree algorithm and its extension for handling expanded feature domains. </w:t>
      </w:r>
      <w:r w:rsidR="008A54D8">
        <w:t xml:space="preserve">By ensuring that the models produce accurate and minimal decision </w:t>
      </w:r>
      <w:r w:rsidR="00E21733">
        <w:t>trees, we confirm the effectiveness of the decision-making process embedded within these algorithms.</w:t>
      </w:r>
    </w:p>
    <w:p w14:paraId="270D6CBC" w14:textId="3E53F18D" w:rsidR="00BB42DF" w:rsidRDefault="00BB42DF" w:rsidP="00BB42DF">
      <w:pPr>
        <w:pStyle w:val="Heading3"/>
      </w:pPr>
      <w:r>
        <w:t>4.1.1 Setup and Methodology</w:t>
      </w:r>
    </w:p>
    <w:p w14:paraId="387BEB20" w14:textId="6BA9EB54" w:rsidR="00BB42DF" w:rsidRDefault="00D055E9" w:rsidP="00BB42DF">
      <w:r>
        <w:t>To rigorously assess the efficiency of our decision tree algorithm, both the initial version with boolean features</w:t>
      </w:r>
      <w:r w:rsidR="00187BB6">
        <w:t xml:space="preserve"> and its expanded feature domain, we carefully crafted specific datasets. </w:t>
      </w:r>
      <w:r w:rsidR="00E80154">
        <w:t>Instead of relying on random datasets, we began by designing arbitrary</w:t>
      </w:r>
      <w:r w:rsidR="0046208C">
        <w:t xml:space="preserve"> minimal</w:t>
      </w:r>
      <w:r w:rsidR="00E80154">
        <w:t xml:space="preserve"> decis</w:t>
      </w:r>
      <w:r w:rsidR="0046208C">
        <w:t>ion trees. The datasets were then generated by feeding a range</w:t>
      </w:r>
      <w:r w:rsidR="00F42FF5">
        <w:t xml:space="preserve"> of examples with random feature values</w:t>
      </w:r>
      <w:r w:rsidR="00053948">
        <w:t>, allowing us to create data that aligns precisely with the classification of the predetermined trees. This ensured that the datasets contained clear patterns, which would challenge the algorithm’s ability</w:t>
      </w:r>
      <w:r w:rsidR="00DD28CD">
        <w:t xml:space="preserve"> to reproduce the exact trees initially created.</w:t>
      </w:r>
    </w:p>
    <w:p w14:paraId="0DF6F8BC" w14:textId="468FF520" w:rsidR="00DD28CD" w:rsidRDefault="0064585E" w:rsidP="00BB42DF">
      <w:r>
        <w:t>Once the datasets were created using the known decision trees, we executed both</w:t>
      </w:r>
      <w:r w:rsidR="00B00C34">
        <w:t xml:space="preserve"> the initial and extended algorithms to reconstruct decision trees from the provided data. This step allowed </w:t>
      </w:r>
      <w:r w:rsidR="008E69C8">
        <w:t xml:space="preserve">us to compare the outputs of the algorithms against </w:t>
      </w:r>
      <w:r w:rsidR="00DD06BA">
        <w:t xml:space="preserve">original decision trees used to generate the datasets. We </w:t>
      </w:r>
      <w:r w:rsidR="00A95F03">
        <w:t>validated the algorithms with and without the optimisation explained in section 3.4</w:t>
      </w:r>
      <w:r w:rsidR="00B24083">
        <w:t>, to also verify that the optimisations still create the minimal decision trees.</w:t>
      </w:r>
    </w:p>
    <w:p w14:paraId="56ECE34A" w14:textId="0708E55F" w:rsidR="00B72457" w:rsidRDefault="00B72457" w:rsidP="00BB42DF">
      <w:r>
        <w:t>In Appendix B, we provide</w:t>
      </w:r>
      <w:r w:rsidR="000C5174">
        <w:t xml:space="preserve"> </w:t>
      </w:r>
      <w:r w:rsidR="00AD3749">
        <w:t>more detailed</w:t>
      </w:r>
      <w:r>
        <w:t xml:space="preserve"> </w:t>
      </w:r>
      <w:r w:rsidR="000C5174">
        <w:t xml:space="preserve">results, including </w:t>
      </w:r>
      <w:r>
        <w:t>the datasets, expected decision trees, and the output</w:t>
      </w:r>
      <w:r w:rsidR="000C5174">
        <w:t xml:space="preserve"> generated by the algorithm.</w:t>
      </w:r>
    </w:p>
    <w:p w14:paraId="3F46FFC8" w14:textId="7579847F" w:rsidR="00853A3F" w:rsidRPr="00C75303" w:rsidRDefault="006B3CAD" w:rsidP="00B72457">
      <w:pPr>
        <w:pStyle w:val="Heading3"/>
      </w:pPr>
      <w:r>
        <w:t xml:space="preserve">4.1.2 </w:t>
      </w:r>
      <w:r w:rsidR="00B72457">
        <w:t xml:space="preserve">Summary of </w:t>
      </w:r>
      <w:r>
        <w:t>Results of Validation on Algorithm with Boolean Feature Domain</w:t>
      </w:r>
    </w:p>
    <w:p w14:paraId="21F58A7E" w14:textId="1B87BC47" w:rsidR="00AF469B" w:rsidRPr="00AF469B" w:rsidRDefault="00AF469B" w:rsidP="00AF469B">
      <w:pPr>
        <w:pStyle w:val="Caption"/>
        <w:keepNext/>
        <w:rPr>
          <w:b w:val="0"/>
          <w:bCs w:val="0"/>
          <w:i/>
          <w:iCs/>
        </w:rPr>
      </w:pPr>
      <w:r>
        <w:rPr>
          <w:b w:val="0"/>
          <w:bCs w:val="0"/>
          <w:i/>
          <w:iCs/>
        </w:rPr>
        <w:t>Table 2: Results of validation applied on the initial algorithm which handles boolean features.</w:t>
      </w:r>
    </w:p>
    <w:tbl>
      <w:tblPr>
        <w:tblStyle w:val="TableGrid"/>
        <w:tblW w:w="0" w:type="auto"/>
        <w:tblLook w:val="04A0" w:firstRow="1" w:lastRow="0" w:firstColumn="1" w:lastColumn="0" w:noHBand="0" w:noVBand="1"/>
      </w:tblPr>
      <w:tblGrid>
        <w:gridCol w:w="1154"/>
        <w:gridCol w:w="1470"/>
        <w:gridCol w:w="1568"/>
        <w:gridCol w:w="1856"/>
        <w:gridCol w:w="1323"/>
        <w:gridCol w:w="1871"/>
      </w:tblGrid>
      <w:tr w:rsidR="009866AA" w14:paraId="0AA5AAF7" w14:textId="77777777" w:rsidTr="00292E62">
        <w:tc>
          <w:tcPr>
            <w:tcW w:w="0" w:type="auto"/>
          </w:tcPr>
          <w:p w14:paraId="5A137CC7" w14:textId="44A3F1A6" w:rsidR="009866AA" w:rsidRPr="008355BF" w:rsidRDefault="009866AA" w:rsidP="00E91B1A">
            <w:pPr>
              <w:rPr>
                <w:b/>
                <w:bCs/>
              </w:rPr>
            </w:pPr>
            <w:r>
              <w:rPr>
                <w:b/>
                <w:bCs/>
              </w:rPr>
              <w:t>Dataset Name:</w:t>
            </w:r>
          </w:p>
        </w:tc>
        <w:tc>
          <w:tcPr>
            <w:tcW w:w="0" w:type="auto"/>
          </w:tcPr>
          <w:p w14:paraId="23E55E72" w14:textId="3DB0629B" w:rsidR="009866AA" w:rsidRPr="00E64A7D" w:rsidRDefault="00E64A7D" w:rsidP="00E91B1A">
            <w:pPr>
              <w:rPr>
                <w:b/>
                <w:bCs/>
              </w:rPr>
            </w:pPr>
            <w:r>
              <w:rPr>
                <w:b/>
                <w:bCs/>
              </w:rPr>
              <w:t>Number of Features:</w:t>
            </w:r>
          </w:p>
        </w:tc>
        <w:tc>
          <w:tcPr>
            <w:tcW w:w="0" w:type="auto"/>
          </w:tcPr>
          <w:p w14:paraId="691FDB8F" w14:textId="387D8523" w:rsidR="009866AA" w:rsidRDefault="00E64A7D" w:rsidP="00E91B1A">
            <w:pPr>
              <w:rPr>
                <w:b/>
                <w:bCs/>
              </w:rPr>
            </w:pPr>
            <w:r>
              <w:rPr>
                <w:b/>
                <w:bCs/>
              </w:rPr>
              <w:t>Number of Examples:</w:t>
            </w:r>
          </w:p>
        </w:tc>
        <w:tc>
          <w:tcPr>
            <w:tcW w:w="0" w:type="auto"/>
          </w:tcPr>
          <w:p w14:paraId="38A6C612" w14:textId="16DE4C3F" w:rsidR="009866AA" w:rsidRPr="00A21DB7" w:rsidRDefault="009866AA" w:rsidP="00E91B1A">
            <w:pPr>
              <w:rPr>
                <w:b/>
                <w:bCs/>
              </w:rPr>
            </w:pPr>
            <w:r>
              <w:rPr>
                <w:b/>
                <w:bCs/>
              </w:rPr>
              <w:t>Optimisations (Yes/No):</w:t>
            </w:r>
          </w:p>
        </w:tc>
        <w:tc>
          <w:tcPr>
            <w:tcW w:w="0" w:type="auto"/>
          </w:tcPr>
          <w:p w14:paraId="1133293C" w14:textId="07389245" w:rsidR="009866AA" w:rsidRPr="00A21DB7" w:rsidRDefault="009866AA" w:rsidP="00E91B1A">
            <w:pPr>
              <w:rPr>
                <w:b/>
                <w:bCs/>
              </w:rPr>
            </w:pPr>
            <w:r>
              <w:rPr>
                <w:b/>
                <w:bCs/>
              </w:rPr>
              <w:t>Tree Size (Nodes):</w:t>
            </w:r>
          </w:p>
        </w:tc>
        <w:tc>
          <w:tcPr>
            <w:tcW w:w="0" w:type="auto"/>
          </w:tcPr>
          <w:p w14:paraId="72C1AA0D" w14:textId="1916E6C9" w:rsidR="009866AA" w:rsidRPr="00A21DB7" w:rsidRDefault="009866AA" w:rsidP="00E91B1A">
            <w:pPr>
              <w:rPr>
                <w:b/>
                <w:bCs/>
              </w:rPr>
            </w:pPr>
            <w:r>
              <w:rPr>
                <w:b/>
                <w:bCs/>
              </w:rPr>
              <w:t>Matches Expected Tree (Yes/No):</w:t>
            </w:r>
          </w:p>
        </w:tc>
      </w:tr>
      <w:tr w:rsidR="009866AA" w14:paraId="5327F4A9" w14:textId="77777777" w:rsidTr="00292E62">
        <w:tc>
          <w:tcPr>
            <w:tcW w:w="0" w:type="auto"/>
          </w:tcPr>
          <w:p w14:paraId="109C6B1F" w14:textId="5A1AF509" w:rsidR="009866AA" w:rsidRPr="003D665A" w:rsidRDefault="009866AA" w:rsidP="00E91B1A">
            <w:pPr>
              <w:rPr>
                <w:b/>
                <w:bCs/>
              </w:rPr>
            </w:pPr>
            <w:r w:rsidRPr="003D665A">
              <w:rPr>
                <w:b/>
                <w:bCs/>
              </w:rPr>
              <w:t>Dataset A</w:t>
            </w:r>
          </w:p>
        </w:tc>
        <w:tc>
          <w:tcPr>
            <w:tcW w:w="0" w:type="auto"/>
          </w:tcPr>
          <w:p w14:paraId="0C101A5A" w14:textId="4BA04632" w:rsidR="009866AA" w:rsidRDefault="00645AC4" w:rsidP="00E91B1A">
            <w:r>
              <w:t>2</w:t>
            </w:r>
          </w:p>
        </w:tc>
        <w:tc>
          <w:tcPr>
            <w:tcW w:w="0" w:type="auto"/>
          </w:tcPr>
          <w:p w14:paraId="11D72892" w14:textId="5AA2E628" w:rsidR="009866AA" w:rsidRDefault="00471EA5" w:rsidP="00E91B1A">
            <w:r>
              <w:t>4</w:t>
            </w:r>
          </w:p>
        </w:tc>
        <w:tc>
          <w:tcPr>
            <w:tcW w:w="0" w:type="auto"/>
          </w:tcPr>
          <w:p w14:paraId="5BC6503D" w14:textId="47F15F05" w:rsidR="009866AA" w:rsidRDefault="009866AA" w:rsidP="00E91B1A">
            <w:r>
              <w:t>Yes</w:t>
            </w:r>
          </w:p>
        </w:tc>
        <w:tc>
          <w:tcPr>
            <w:tcW w:w="0" w:type="auto"/>
          </w:tcPr>
          <w:p w14:paraId="5E911B83" w14:textId="656B2702" w:rsidR="009866AA" w:rsidRDefault="00153B0D" w:rsidP="00E91B1A">
            <w:r>
              <w:t>5</w:t>
            </w:r>
          </w:p>
        </w:tc>
        <w:tc>
          <w:tcPr>
            <w:tcW w:w="0" w:type="auto"/>
          </w:tcPr>
          <w:p w14:paraId="7FD96C98" w14:textId="7F50092C" w:rsidR="009866AA" w:rsidRDefault="0066116A" w:rsidP="00E91B1A">
            <w:r>
              <w:t>Yes</w:t>
            </w:r>
          </w:p>
        </w:tc>
      </w:tr>
      <w:tr w:rsidR="009866AA" w14:paraId="6CBD0EF0" w14:textId="77777777" w:rsidTr="00292E62">
        <w:tc>
          <w:tcPr>
            <w:tcW w:w="0" w:type="auto"/>
          </w:tcPr>
          <w:p w14:paraId="3EE1D189" w14:textId="57373216" w:rsidR="009866AA" w:rsidRPr="003D665A" w:rsidRDefault="009866AA" w:rsidP="00E91B1A">
            <w:pPr>
              <w:rPr>
                <w:b/>
                <w:bCs/>
              </w:rPr>
            </w:pPr>
            <w:r w:rsidRPr="003D665A">
              <w:rPr>
                <w:b/>
                <w:bCs/>
              </w:rPr>
              <w:t>Dataset A</w:t>
            </w:r>
          </w:p>
        </w:tc>
        <w:tc>
          <w:tcPr>
            <w:tcW w:w="0" w:type="auto"/>
          </w:tcPr>
          <w:p w14:paraId="02325B8D" w14:textId="6678B55A" w:rsidR="009866AA" w:rsidRDefault="00645AC4" w:rsidP="00E91B1A">
            <w:r>
              <w:t>2</w:t>
            </w:r>
          </w:p>
        </w:tc>
        <w:tc>
          <w:tcPr>
            <w:tcW w:w="0" w:type="auto"/>
          </w:tcPr>
          <w:p w14:paraId="04600F87" w14:textId="4786BBDA" w:rsidR="009866AA" w:rsidRDefault="00471EA5" w:rsidP="00E91B1A">
            <w:r>
              <w:t>4</w:t>
            </w:r>
          </w:p>
        </w:tc>
        <w:tc>
          <w:tcPr>
            <w:tcW w:w="0" w:type="auto"/>
          </w:tcPr>
          <w:p w14:paraId="78303BF3" w14:textId="48A1DB1F" w:rsidR="009866AA" w:rsidRDefault="009866AA" w:rsidP="00E91B1A">
            <w:r>
              <w:t>No</w:t>
            </w:r>
          </w:p>
        </w:tc>
        <w:tc>
          <w:tcPr>
            <w:tcW w:w="0" w:type="auto"/>
          </w:tcPr>
          <w:p w14:paraId="4DB272A8" w14:textId="3BDB326C" w:rsidR="009866AA" w:rsidRDefault="00153B0D" w:rsidP="00E91B1A">
            <w:r>
              <w:t>5</w:t>
            </w:r>
          </w:p>
        </w:tc>
        <w:tc>
          <w:tcPr>
            <w:tcW w:w="0" w:type="auto"/>
          </w:tcPr>
          <w:p w14:paraId="51E5821A" w14:textId="206EDC1D" w:rsidR="009866AA" w:rsidRDefault="009866AA" w:rsidP="00E91B1A">
            <w:r>
              <w:t>Yes</w:t>
            </w:r>
          </w:p>
        </w:tc>
      </w:tr>
      <w:tr w:rsidR="009866AA" w14:paraId="7CCD7461" w14:textId="77777777" w:rsidTr="00292E62">
        <w:tc>
          <w:tcPr>
            <w:tcW w:w="0" w:type="auto"/>
          </w:tcPr>
          <w:p w14:paraId="2BF2F1D1" w14:textId="7B894B55" w:rsidR="009866AA" w:rsidRPr="003D665A" w:rsidRDefault="009866AA" w:rsidP="00FB3A62">
            <w:pPr>
              <w:rPr>
                <w:b/>
                <w:bCs/>
              </w:rPr>
            </w:pPr>
            <w:r w:rsidRPr="003D665A">
              <w:rPr>
                <w:b/>
                <w:bCs/>
              </w:rPr>
              <w:t xml:space="preserve">Dataset </w:t>
            </w:r>
            <w:r w:rsidRPr="003D665A">
              <w:rPr>
                <w:b/>
                <w:bCs/>
              </w:rPr>
              <w:t>B</w:t>
            </w:r>
          </w:p>
        </w:tc>
        <w:tc>
          <w:tcPr>
            <w:tcW w:w="0" w:type="auto"/>
          </w:tcPr>
          <w:p w14:paraId="01D4C752" w14:textId="7A9E4BC6" w:rsidR="009866AA" w:rsidRDefault="00645AC4" w:rsidP="00FB3A62">
            <w:r>
              <w:t>4</w:t>
            </w:r>
          </w:p>
        </w:tc>
        <w:tc>
          <w:tcPr>
            <w:tcW w:w="0" w:type="auto"/>
          </w:tcPr>
          <w:p w14:paraId="3EAD0B06" w14:textId="55D93B9C" w:rsidR="009866AA" w:rsidRDefault="0040673C" w:rsidP="00FB3A62">
            <w:r>
              <w:t>10</w:t>
            </w:r>
          </w:p>
        </w:tc>
        <w:tc>
          <w:tcPr>
            <w:tcW w:w="0" w:type="auto"/>
          </w:tcPr>
          <w:p w14:paraId="2233B6AB" w14:textId="3F691DE7" w:rsidR="009866AA" w:rsidRDefault="009866AA" w:rsidP="00FB3A62">
            <w:r>
              <w:t>Yes</w:t>
            </w:r>
          </w:p>
        </w:tc>
        <w:tc>
          <w:tcPr>
            <w:tcW w:w="0" w:type="auto"/>
          </w:tcPr>
          <w:p w14:paraId="7E61BDD3" w14:textId="07DB6140" w:rsidR="009866AA" w:rsidRDefault="00B93324" w:rsidP="00FB3A62">
            <w:r>
              <w:t>9</w:t>
            </w:r>
          </w:p>
        </w:tc>
        <w:tc>
          <w:tcPr>
            <w:tcW w:w="0" w:type="auto"/>
          </w:tcPr>
          <w:p w14:paraId="06BC31C1" w14:textId="296BC655" w:rsidR="009866AA" w:rsidRDefault="009866AA" w:rsidP="00FB3A62">
            <w:r>
              <w:t>Yes</w:t>
            </w:r>
          </w:p>
        </w:tc>
      </w:tr>
      <w:tr w:rsidR="009866AA" w14:paraId="138C6200" w14:textId="77777777" w:rsidTr="00292E62">
        <w:tc>
          <w:tcPr>
            <w:tcW w:w="0" w:type="auto"/>
          </w:tcPr>
          <w:p w14:paraId="70F6A113" w14:textId="5D1BF7CF" w:rsidR="009866AA" w:rsidRPr="003D665A" w:rsidRDefault="009866AA" w:rsidP="00FB3A62">
            <w:pPr>
              <w:rPr>
                <w:b/>
                <w:bCs/>
              </w:rPr>
            </w:pPr>
            <w:r w:rsidRPr="003D665A">
              <w:rPr>
                <w:b/>
                <w:bCs/>
              </w:rPr>
              <w:t xml:space="preserve">Dataset </w:t>
            </w:r>
            <w:r w:rsidRPr="003D665A">
              <w:rPr>
                <w:b/>
                <w:bCs/>
              </w:rPr>
              <w:t>B</w:t>
            </w:r>
          </w:p>
        </w:tc>
        <w:tc>
          <w:tcPr>
            <w:tcW w:w="0" w:type="auto"/>
          </w:tcPr>
          <w:p w14:paraId="47138548" w14:textId="668EB6DC" w:rsidR="009866AA" w:rsidRDefault="00645AC4" w:rsidP="00FB3A62">
            <w:r>
              <w:t>4</w:t>
            </w:r>
          </w:p>
        </w:tc>
        <w:tc>
          <w:tcPr>
            <w:tcW w:w="0" w:type="auto"/>
          </w:tcPr>
          <w:p w14:paraId="1C333CA3" w14:textId="7FC3FB47" w:rsidR="009866AA" w:rsidRDefault="0040673C" w:rsidP="00FB3A62">
            <w:r>
              <w:t>10</w:t>
            </w:r>
          </w:p>
        </w:tc>
        <w:tc>
          <w:tcPr>
            <w:tcW w:w="0" w:type="auto"/>
          </w:tcPr>
          <w:p w14:paraId="408E4F36" w14:textId="33E2BB2B" w:rsidR="009866AA" w:rsidRDefault="009866AA" w:rsidP="00FB3A62">
            <w:r>
              <w:t>No</w:t>
            </w:r>
          </w:p>
        </w:tc>
        <w:tc>
          <w:tcPr>
            <w:tcW w:w="0" w:type="auto"/>
          </w:tcPr>
          <w:p w14:paraId="3F01E901" w14:textId="062E8BB3" w:rsidR="009866AA" w:rsidRDefault="00B93324" w:rsidP="00FB3A62">
            <w:r>
              <w:t>9</w:t>
            </w:r>
          </w:p>
        </w:tc>
        <w:tc>
          <w:tcPr>
            <w:tcW w:w="0" w:type="auto"/>
          </w:tcPr>
          <w:p w14:paraId="4754995D" w14:textId="4E8DBEA5" w:rsidR="009866AA" w:rsidRDefault="009866AA" w:rsidP="00FB3A62">
            <w:r>
              <w:t>Yes</w:t>
            </w:r>
          </w:p>
        </w:tc>
      </w:tr>
      <w:tr w:rsidR="009866AA" w14:paraId="5B795695" w14:textId="77777777" w:rsidTr="00292E62">
        <w:tc>
          <w:tcPr>
            <w:tcW w:w="0" w:type="auto"/>
          </w:tcPr>
          <w:p w14:paraId="0B984BFB" w14:textId="14FEAAD3" w:rsidR="009866AA" w:rsidRPr="003D665A" w:rsidRDefault="009866AA" w:rsidP="00FB3A62">
            <w:pPr>
              <w:rPr>
                <w:b/>
                <w:bCs/>
              </w:rPr>
            </w:pPr>
            <w:r w:rsidRPr="003D665A">
              <w:rPr>
                <w:b/>
                <w:bCs/>
              </w:rPr>
              <w:lastRenderedPageBreak/>
              <w:t xml:space="preserve">Dataset </w:t>
            </w:r>
            <w:r w:rsidRPr="003D665A">
              <w:rPr>
                <w:b/>
                <w:bCs/>
              </w:rPr>
              <w:t>C</w:t>
            </w:r>
          </w:p>
        </w:tc>
        <w:tc>
          <w:tcPr>
            <w:tcW w:w="0" w:type="auto"/>
          </w:tcPr>
          <w:p w14:paraId="3C704169" w14:textId="7705DD91" w:rsidR="009866AA" w:rsidRDefault="00645AC4" w:rsidP="00FB3A62">
            <w:r>
              <w:t>6</w:t>
            </w:r>
          </w:p>
        </w:tc>
        <w:tc>
          <w:tcPr>
            <w:tcW w:w="0" w:type="auto"/>
          </w:tcPr>
          <w:p w14:paraId="1CAAA87A" w14:textId="3CCB1F8F" w:rsidR="009866AA" w:rsidRDefault="0040673C" w:rsidP="00FB3A62">
            <w:r>
              <w:t>12</w:t>
            </w:r>
          </w:p>
        </w:tc>
        <w:tc>
          <w:tcPr>
            <w:tcW w:w="0" w:type="auto"/>
          </w:tcPr>
          <w:p w14:paraId="6CA79594" w14:textId="7FC0A5EE" w:rsidR="009866AA" w:rsidRDefault="009866AA" w:rsidP="00FB3A62">
            <w:r>
              <w:t>Yes</w:t>
            </w:r>
          </w:p>
        </w:tc>
        <w:tc>
          <w:tcPr>
            <w:tcW w:w="0" w:type="auto"/>
          </w:tcPr>
          <w:p w14:paraId="5E45CB00" w14:textId="42B21563" w:rsidR="009866AA" w:rsidRDefault="00B93324" w:rsidP="00FB3A62">
            <w:r>
              <w:t>7</w:t>
            </w:r>
          </w:p>
        </w:tc>
        <w:tc>
          <w:tcPr>
            <w:tcW w:w="0" w:type="auto"/>
          </w:tcPr>
          <w:p w14:paraId="3689B1DE" w14:textId="1723E86D" w:rsidR="009866AA" w:rsidRDefault="009866AA" w:rsidP="00FB3A62">
            <w:r>
              <w:t>Yes</w:t>
            </w:r>
          </w:p>
        </w:tc>
      </w:tr>
      <w:tr w:rsidR="009866AA" w14:paraId="1257AC5D" w14:textId="77777777" w:rsidTr="00292E62">
        <w:tc>
          <w:tcPr>
            <w:tcW w:w="0" w:type="auto"/>
          </w:tcPr>
          <w:p w14:paraId="58FB702A" w14:textId="08EC2657" w:rsidR="009866AA" w:rsidRPr="003D665A" w:rsidRDefault="009866AA" w:rsidP="00FB3A62">
            <w:pPr>
              <w:rPr>
                <w:b/>
                <w:bCs/>
              </w:rPr>
            </w:pPr>
            <w:r w:rsidRPr="003D665A">
              <w:rPr>
                <w:b/>
                <w:bCs/>
              </w:rPr>
              <w:t xml:space="preserve">Dataset </w:t>
            </w:r>
            <w:r w:rsidRPr="003D665A">
              <w:rPr>
                <w:b/>
                <w:bCs/>
              </w:rPr>
              <w:t>C</w:t>
            </w:r>
          </w:p>
        </w:tc>
        <w:tc>
          <w:tcPr>
            <w:tcW w:w="0" w:type="auto"/>
          </w:tcPr>
          <w:p w14:paraId="59DF1408" w14:textId="3711EEF9" w:rsidR="009866AA" w:rsidRDefault="00645AC4" w:rsidP="00FB3A62">
            <w:r>
              <w:t>6</w:t>
            </w:r>
          </w:p>
        </w:tc>
        <w:tc>
          <w:tcPr>
            <w:tcW w:w="0" w:type="auto"/>
          </w:tcPr>
          <w:p w14:paraId="5A874710" w14:textId="5C25FFFB" w:rsidR="009866AA" w:rsidRDefault="0040673C" w:rsidP="00FB3A62">
            <w:r>
              <w:t>12</w:t>
            </w:r>
          </w:p>
        </w:tc>
        <w:tc>
          <w:tcPr>
            <w:tcW w:w="0" w:type="auto"/>
          </w:tcPr>
          <w:p w14:paraId="410AD386" w14:textId="04C37C61" w:rsidR="009866AA" w:rsidRDefault="009866AA" w:rsidP="00FB3A62">
            <w:r>
              <w:t>No</w:t>
            </w:r>
          </w:p>
        </w:tc>
        <w:tc>
          <w:tcPr>
            <w:tcW w:w="0" w:type="auto"/>
          </w:tcPr>
          <w:p w14:paraId="5589A2CC" w14:textId="44EB5C1E" w:rsidR="009866AA" w:rsidRDefault="00B93324" w:rsidP="00FB3A62">
            <w:r>
              <w:t>7</w:t>
            </w:r>
          </w:p>
        </w:tc>
        <w:tc>
          <w:tcPr>
            <w:tcW w:w="0" w:type="auto"/>
          </w:tcPr>
          <w:p w14:paraId="1C3758D5" w14:textId="7634EA52" w:rsidR="009866AA" w:rsidRDefault="009866AA" w:rsidP="00FB3A62">
            <w:r>
              <w:t>Yes</w:t>
            </w:r>
          </w:p>
        </w:tc>
      </w:tr>
      <w:tr w:rsidR="009866AA" w14:paraId="0102DFB5" w14:textId="77777777" w:rsidTr="00292E62">
        <w:tc>
          <w:tcPr>
            <w:tcW w:w="0" w:type="auto"/>
          </w:tcPr>
          <w:p w14:paraId="487C1C1D" w14:textId="6687883B" w:rsidR="009866AA" w:rsidRPr="003D665A" w:rsidRDefault="009866AA" w:rsidP="00FB3A62">
            <w:pPr>
              <w:rPr>
                <w:b/>
                <w:bCs/>
              </w:rPr>
            </w:pPr>
            <w:r w:rsidRPr="003D665A">
              <w:rPr>
                <w:b/>
                <w:bCs/>
              </w:rPr>
              <w:t xml:space="preserve">Dataset </w:t>
            </w:r>
            <w:r w:rsidRPr="003D665A">
              <w:rPr>
                <w:b/>
                <w:bCs/>
              </w:rPr>
              <w:t>D</w:t>
            </w:r>
          </w:p>
        </w:tc>
        <w:tc>
          <w:tcPr>
            <w:tcW w:w="0" w:type="auto"/>
          </w:tcPr>
          <w:p w14:paraId="300C828A" w14:textId="4609A47E" w:rsidR="009866AA" w:rsidRDefault="00645AC4" w:rsidP="00FB3A62">
            <w:r>
              <w:t>8</w:t>
            </w:r>
          </w:p>
        </w:tc>
        <w:tc>
          <w:tcPr>
            <w:tcW w:w="0" w:type="auto"/>
          </w:tcPr>
          <w:p w14:paraId="7F95CAFB" w14:textId="05586E44" w:rsidR="009866AA" w:rsidRDefault="00B93324" w:rsidP="00FB3A62">
            <w:r>
              <w:t>16</w:t>
            </w:r>
          </w:p>
        </w:tc>
        <w:tc>
          <w:tcPr>
            <w:tcW w:w="0" w:type="auto"/>
          </w:tcPr>
          <w:p w14:paraId="5C4F6471" w14:textId="05E6BAB8" w:rsidR="009866AA" w:rsidRDefault="009866AA" w:rsidP="00FB3A62">
            <w:r>
              <w:t>Yes</w:t>
            </w:r>
          </w:p>
        </w:tc>
        <w:tc>
          <w:tcPr>
            <w:tcW w:w="0" w:type="auto"/>
          </w:tcPr>
          <w:p w14:paraId="16BA0765" w14:textId="3FAEA8C3" w:rsidR="009866AA" w:rsidRDefault="00093AA0" w:rsidP="00FB3A62">
            <w:r>
              <w:t>13</w:t>
            </w:r>
          </w:p>
        </w:tc>
        <w:tc>
          <w:tcPr>
            <w:tcW w:w="0" w:type="auto"/>
          </w:tcPr>
          <w:p w14:paraId="79BA740C" w14:textId="62D1C8A8" w:rsidR="009866AA" w:rsidRDefault="009866AA" w:rsidP="00FB3A62">
            <w:r>
              <w:t>Yes</w:t>
            </w:r>
          </w:p>
        </w:tc>
      </w:tr>
      <w:tr w:rsidR="009866AA" w14:paraId="3F8D1864" w14:textId="77777777" w:rsidTr="00292E62">
        <w:tc>
          <w:tcPr>
            <w:tcW w:w="0" w:type="auto"/>
          </w:tcPr>
          <w:p w14:paraId="664CD33B" w14:textId="78823B36" w:rsidR="009866AA" w:rsidRPr="003D665A" w:rsidRDefault="009866AA" w:rsidP="00FB3A62">
            <w:pPr>
              <w:rPr>
                <w:b/>
                <w:bCs/>
              </w:rPr>
            </w:pPr>
            <w:r w:rsidRPr="003D665A">
              <w:rPr>
                <w:b/>
                <w:bCs/>
              </w:rPr>
              <w:t xml:space="preserve">Dataset </w:t>
            </w:r>
            <w:r w:rsidRPr="003D665A">
              <w:rPr>
                <w:b/>
                <w:bCs/>
              </w:rPr>
              <w:t>D</w:t>
            </w:r>
          </w:p>
        </w:tc>
        <w:tc>
          <w:tcPr>
            <w:tcW w:w="0" w:type="auto"/>
          </w:tcPr>
          <w:p w14:paraId="2E98BB5D" w14:textId="7AF84E09" w:rsidR="009866AA" w:rsidRDefault="00645AC4" w:rsidP="00FB3A62">
            <w:r>
              <w:t>8</w:t>
            </w:r>
          </w:p>
        </w:tc>
        <w:tc>
          <w:tcPr>
            <w:tcW w:w="0" w:type="auto"/>
          </w:tcPr>
          <w:p w14:paraId="5B1D281C" w14:textId="677ED5C2" w:rsidR="009866AA" w:rsidRDefault="00B93324" w:rsidP="00FB3A62">
            <w:r>
              <w:t>16</w:t>
            </w:r>
          </w:p>
        </w:tc>
        <w:tc>
          <w:tcPr>
            <w:tcW w:w="0" w:type="auto"/>
          </w:tcPr>
          <w:p w14:paraId="2C506C48" w14:textId="3DA0C11C" w:rsidR="009866AA" w:rsidRDefault="009866AA" w:rsidP="00FB3A62">
            <w:r>
              <w:t>No</w:t>
            </w:r>
          </w:p>
        </w:tc>
        <w:tc>
          <w:tcPr>
            <w:tcW w:w="0" w:type="auto"/>
          </w:tcPr>
          <w:p w14:paraId="3177C6DB" w14:textId="0292F365" w:rsidR="009866AA" w:rsidRDefault="00093AA0" w:rsidP="00FB3A62">
            <w:r>
              <w:t>13</w:t>
            </w:r>
          </w:p>
        </w:tc>
        <w:tc>
          <w:tcPr>
            <w:tcW w:w="0" w:type="auto"/>
          </w:tcPr>
          <w:p w14:paraId="5B149460" w14:textId="553F5A01" w:rsidR="009866AA" w:rsidRDefault="009866AA" w:rsidP="00FB3A62">
            <w:r>
              <w:t>Yes</w:t>
            </w:r>
          </w:p>
        </w:tc>
      </w:tr>
      <w:tr w:rsidR="009866AA" w14:paraId="11DFDACD" w14:textId="77777777" w:rsidTr="00292E62">
        <w:tc>
          <w:tcPr>
            <w:tcW w:w="0" w:type="auto"/>
          </w:tcPr>
          <w:p w14:paraId="22ED954A" w14:textId="37268985" w:rsidR="009866AA" w:rsidRPr="003D665A" w:rsidRDefault="009866AA" w:rsidP="00FB3A62">
            <w:pPr>
              <w:rPr>
                <w:b/>
                <w:bCs/>
              </w:rPr>
            </w:pPr>
            <w:r w:rsidRPr="003D665A">
              <w:rPr>
                <w:b/>
                <w:bCs/>
              </w:rPr>
              <w:t xml:space="preserve">Dataset </w:t>
            </w:r>
            <w:r w:rsidRPr="003D665A">
              <w:rPr>
                <w:b/>
                <w:bCs/>
              </w:rPr>
              <w:t>E</w:t>
            </w:r>
          </w:p>
        </w:tc>
        <w:tc>
          <w:tcPr>
            <w:tcW w:w="0" w:type="auto"/>
          </w:tcPr>
          <w:p w14:paraId="051D026A" w14:textId="20EE4884" w:rsidR="009866AA" w:rsidRDefault="00645AC4" w:rsidP="00FB3A62">
            <w:r>
              <w:t>10</w:t>
            </w:r>
          </w:p>
        </w:tc>
        <w:tc>
          <w:tcPr>
            <w:tcW w:w="0" w:type="auto"/>
          </w:tcPr>
          <w:p w14:paraId="58F8E6B8" w14:textId="38B9E6BD" w:rsidR="009866AA" w:rsidRDefault="00917B70" w:rsidP="00FB3A62">
            <w:r>
              <w:t>21</w:t>
            </w:r>
          </w:p>
        </w:tc>
        <w:tc>
          <w:tcPr>
            <w:tcW w:w="0" w:type="auto"/>
          </w:tcPr>
          <w:p w14:paraId="0F84ED03" w14:textId="2FAE9E3A" w:rsidR="009866AA" w:rsidRDefault="009866AA" w:rsidP="00FB3A62">
            <w:r>
              <w:t>Yes</w:t>
            </w:r>
          </w:p>
        </w:tc>
        <w:tc>
          <w:tcPr>
            <w:tcW w:w="0" w:type="auto"/>
          </w:tcPr>
          <w:p w14:paraId="06A55DB5" w14:textId="5814F6DC" w:rsidR="009866AA" w:rsidRDefault="00093AA0" w:rsidP="00FB3A62">
            <w:r>
              <w:t>19</w:t>
            </w:r>
          </w:p>
        </w:tc>
        <w:tc>
          <w:tcPr>
            <w:tcW w:w="0" w:type="auto"/>
          </w:tcPr>
          <w:p w14:paraId="110898F0" w14:textId="1C0D7FE2" w:rsidR="009866AA" w:rsidRDefault="009866AA" w:rsidP="00FB3A62">
            <w:r>
              <w:t>Yes</w:t>
            </w:r>
          </w:p>
        </w:tc>
      </w:tr>
      <w:tr w:rsidR="009866AA" w14:paraId="11A97AA2" w14:textId="77777777" w:rsidTr="00292E62">
        <w:tc>
          <w:tcPr>
            <w:tcW w:w="0" w:type="auto"/>
          </w:tcPr>
          <w:p w14:paraId="53D99302" w14:textId="5C767361" w:rsidR="009866AA" w:rsidRPr="003D665A" w:rsidRDefault="009866AA" w:rsidP="00FB3A62">
            <w:pPr>
              <w:rPr>
                <w:b/>
                <w:bCs/>
              </w:rPr>
            </w:pPr>
            <w:r w:rsidRPr="003D665A">
              <w:rPr>
                <w:b/>
                <w:bCs/>
              </w:rPr>
              <w:t xml:space="preserve">Dataset </w:t>
            </w:r>
            <w:r w:rsidRPr="003D665A">
              <w:rPr>
                <w:b/>
                <w:bCs/>
              </w:rPr>
              <w:t>E</w:t>
            </w:r>
          </w:p>
        </w:tc>
        <w:tc>
          <w:tcPr>
            <w:tcW w:w="0" w:type="auto"/>
          </w:tcPr>
          <w:p w14:paraId="50646C5F" w14:textId="4A4A3804" w:rsidR="009866AA" w:rsidRDefault="00645AC4" w:rsidP="00FB3A62">
            <w:r>
              <w:t>10</w:t>
            </w:r>
          </w:p>
        </w:tc>
        <w:tc>
          <w:tcPr>
            <w:tcW w:w="0" w:type="auto"/>
          </w:tcPr>
          <w:p w14:paraId="50AC51BD" w14:textId="78B6CE4A" w:rsidR="009866AA" w:rsidRDefault="00917B70" w:rsidP="00FB3A62">
            <w:r>
              <w:t>21</w:t>
            </w:r>
          </w:p>
        </w:tc>
        <w:tc>
          <w:tcPr>
            <w:tcW w:w="0" w:type="auto"/>
          </w:tcPr>
          <w:p w14:paraId="5CE997D4" w14:textId="4AC05C93" w:rsidR="009866AA" w:rsidRDefault="009866AA" w:rsidP="00FB3A62">
            <w:r>
              <w:t>No</w:t>
            </w:r>
          </w:p>
        </w:tc>
        <w:tc>
          <w:tcPr>
            <w:tcW w:w="0" w:type="auto"/>
          </w:tcPr>
          <w:p w14:paraId="2E966BBE" w14:textId="3DA678D3" w:rsidR="009866AA" w:rsidRDefault="00093AA0" w:rsidP="00FB3A62">
            <w:r>
              <w:t>19</w:t>
            </w:r>
          </w:p>
        </w:tc>
        <w:tc>
          <w:tcPr>
            <w:tcW w:w="0" w:type="auto"/>
          </w:tcPr>
          <w:p w14:paraId="5BB03336" w14:textId="61F7B86A" w:rsidR="009866AA" w:rsidRDefault="009866AA" w:rsidP="00FB3A62">
            <w:r>
              <w:t>Yes</w:t>
            </w:r>
          </w:p>
        </w:tc>
      </w:tr>
    </w:tbl>
    <w:p w14:paraId="2450B44A" w14:textId="625CBE40" w:rsidR="00057249" w:rsidRDefault="00662D90" w:rsidP="00057249">
      <w:r>
        <w:t>T</w:t>
      </w:r>
      <w:r w:rsidR="00AF469B">
        <w:t>able 2</w:t>
      </w:r>
      <w:r>
        <w:t xml:space="preserve"> showcases the results obtained across five datasets (A to E) with varying numbers of features and examples. In each case, whether optimisation </w:t>
      </w:r>
      <w:r w:rsidR="00964628">
        <w:t>was</w:t>
      </w:r>
      <w:r>
        <w:t xml:space="preserve"> applied or not, the algorithms consistently </w:t>
      </w:r>
      <w:r w:rsidR="005B213E">
        <w:t>produced output that matched the expected minimal decision trees</w:t>
      </w:r>
      <w:r w:rsidR="00ED0148">
        <w:t xml:space="preserve"> (expected trees are given in Appendix B). This indicates that the implementation of the decision tree algorithm is accurate and reliable.</w:t>
      </w:r>
    </w:p>
    <w:p w14:paraId="7E04FADD" w14:textId="775BB809" w:rsidR="00964628" w:rsidRDefault="00964628" w:rsidP="00057249">
      <w:r>
        <w:t>Specifically, the table confirms that for each dataset, the tree size remains identical with and without optimisations. This consistency ensures that optimisations do not compromise the quality or structure of the resulting tree.</w:t>
      </w:r>
    </w:p>
    <w:p w14:paraId="2D02D493" w14:textId="22189674" w:rsidR="00BC12F2" w:rsidRPr="00C75303" w:rsidRDefault="00BC12F2" w:rsidP="00BC12F2">
      <w:pPr>
        <w:pStyle w:val="Heading3"/>
      </w:pPr>
      <w:r>
        <w:t>4.</w:t>
      </w:r>
      <w:r>
        <w:t>1</w:t>
      </w:r>
      <w:r>
        <w:t>.</w:t>
      </w:r>
      <w:r>
        <w:t>3</w:t>
      </w:r>
      <w:r>
        <w:t xml:space="preserve"> Summary of Results of Validation on Algorithm with </w:t>
      </w:r>
      <w:r>
        <w:t>Extended Numerical</w:t>
      </w:r>
      <w:r>
        <w:t xml:space="preserve"> Feature Domain</w:t>
      </w:r>
    </w:p>
    <w:tbl>
      <w:tblPr>
        <w:tblStyle w:val="TableGrid"/>
        <w:tblW w:w="0" w:type="auto"/>
        <w:tblLook w:val="04A0" w:firstRow="1" w:lastRow="0" w:firstColumn="1" w:lastColumn="0" w:noHBand="0" w:noVBand="1"/>
      </w:tblPr>
      <w:tblGrid>
        <w:gridCol w:w="1154"/>
        <w:gridCol w:w="1470"/>
        <w:gridCol w:w="1568"/>
        <w:gridCol w:w="1856"/>
        <w:gridCol w:w="1323"/>
        <w:gridCol w:w="1871"/>
      </w:tblGrid>
      <w:tr w:rsidR="005A3D9E" w14:paraId="7440C50C" w14:textId="77777777" w:rsidTr="005A3D9E">
        <w:tc>
          <w:tcPr>
            <w:tcW w:w="0" w:type="auto"/>
          </w:tcPr>
          <w:p w14:paraId="60A1D761" w14:textId="77777777" w:rsidR="005A3D9E" w:rsidRPr="008355BF" w:rsidRDefault="005A3D9E" w:rsidP="00062699">
            <w:pPr>
              <w:rPr>
                <w:b/>
                <w:bCs/>
              </w:rPr>
            </w:pPr>
            <w:r>
              <w:rPr>
                <w:b/>
                <w:bCs/>
              </w:rPr>
              <w:t>Dataset Name:</w:t>
            </w:r>
          </w:p>
        </w:tc>
        <w:tc>
          <w:tcPr>
            <w:tcW w:w="0" w:type="auto"/>
          </w:tcPr>
          <w:p w14:paraId="091318F0" w14:textId="466ABA94" w:rsidR="005A3D9E" w:rsidRPr="005A3D9E" w:rsidRDefault="005A3D9E" w:rsidP="00062699">
            <w:pPr>
              <w:rPr>
                <w:b/>
                <w:bCs/>
              </w:rPr>
            </w:pPr>
            <w:r w:rsidRPr="005A3D9E">
              <w:rPr>
                <w:b/>
                <w:bCs/>
              </w:rPr>
              <w:t>Number of Features:</w:t>
            </w:r>
          </w:p>
        </w:tc>
        <w:tc>
          <w:tcPr>
            <w:tcW w:w="0" w:type="auto"/>
          </w:tcPr>
          <w:p w14:paraId="5DE10BAB" w14:textId="197B3FD1" w:rsidR="005A3D9E" w:rsidRDefault="005A3D9E" w:rsidP="00062699">
            <w:pPr>
              <w:rPr>
                <w:b/>
                <w:bCs/>
              </w:rPr>
            </w:pPr>
            <w:r>
              <w:rPr>
                <w:b/>
                <w:bCs/>
              </w:rPr>
              <w:t>Number of Examples:</w:t>
            </w:r>
          </w:p>
        </w:tc>
        <w:tc>
          <w:tcPr>
            <w:tcW w:w="0" w:type="auto"/>
          </w:tcPr>
          <w:p w14:paraId="3BD0851F" w14:textId="284BF66A" w:rsidR="005A3D9E" w:rsidRPr="00A21DB7" w:rsidRDefault="005A3D9E" w:rsidP="00062699">
            <w:pPr>
              <w:rPr>
                <w:b/>
                <w:bCs/>
              </w:rPr>
            </w:pPr>
            <w:r>
              <w:rPr>
                <w:b/>
                <w:bCs/>
              </w:rPr>
              <w:t>Optimisations</w:t>
            </w:r>
            <w:r>
              <w:rPr>
                <w:b/>
                <w:bCs/>
              </w:rPr>
              <w:t xml:space="preserve"> </w:t>
            </w:r>
            <w:r>
              <w:rPr>
                <w:b/>
                <w:bCs/>
              </w:rPr>
              <w:t>(Yes/No):</w:t>
            </w:r>
          </w:p>
        </w:tc>
        <w:tc>
          <w:tcPr>
            <w:tcW w:w="0" w:type="auto"/>
          </w:tcPr>
          <w:p w14:paraId="498FCAC8" w14:textId="77777777" w:rsidR="005A3D9E" w:rsidRPr="00A21DB7" w:rsidRDefault="005A3D9E" w:rsidP="00062699">
            <w:pPr>
              <w:rPr>
                <w:b/>
                <w:bCs/>
              </w:rPr>
            </w:pPr>
            <w:r>
              <w:rPr>
                <w:b/>
                <w:bCs/>
              </w:rPr>
              <w:t>Tree Size (Nodes):</w:t>
            </w:r>
          </w:p>
        </w:tc>
        <w:tc>
          <w:tcPr>
            <w:tcW w:w="0" w:type="auto"/>
          </w:tcPr>
          <w:p w14:paraId="2C63304D" w14:textId="77777777" w:rsidR="005A3D9E" w:rsidRPr="00A21DB7" w:rsidRDefault="005A3D9E" w:rsidP="00062699">
            <w:pPr>
              <w:rPr>
                <w:b/>
                <w:bCs/>
              </w:rPr>
            </w:pPr>
            <w:r>
              <w:rPr>
                <w:b/>
                <w:bCs/>
              </w:rPr>
              <w:t>Matches Expected Tree (Yes/No):</w:t>
            </w:r>
          </w:p>
        </w:tc>
      </w:tr>
      <w:tr w:rsidR="005A3D9E" w14:paraId="1B2E0A18" w14:textId="77777777" w:rsidTr="005A3D9E">
        <w:tc>
          <w:tcPr>
            <w:tcW w:w="0" w:type="auto"/>
          </w:tcPr>
          <w:p w14:paraId="73D45DB5" w14:textId="5A8E2E76" w:rsidR="005A3D9E" w:rsidRDefault="005A3D9E" w:rsidP="00062699">
            <w:r>
              <w:t xml:space="preserve">Dataset </w:t>
            </w:r>
            <w:r>
              <w:t>F</w:t>
            </w:r>
            <w:r>
              <w:t>:</w:t>
            </w:r>
          </w:p>
        </w:tc>
        <w:tc>
          <w:tcPr>
            <w:tcW w:w="0" w:type="auto"/>
          </w:tcPr>
          <w:p w14:paraId="6B5945E0" w14:textId="73532591" w:rsidR="005A3D9E" w:rsidRDefault="00F41352" w:rsidP="00062699">
            <w:r>
              <w:t>2</w:t>
            </w:r>
          </w:p>
        </w:tc>
        <w:tc>
          <w:tcPr>
            <w:tcW w:w="0" w:type="auto"/>
          </w:tcPr>
          <w:p w14:paraId="3DD7EB43" w14:textId="0A7E4C40" w:rsidR="005A3D9E" w:rsidRDefault="00215B33" w:rsidP="00062699">
            <w:r>
              <w:t>6</w:t>
            </w:r>
          </w:p>
        </w:tc>
        <w:tc>
          <w:tcPr>
            <w:tcW w:w="0" w:type="auto"/>
          </w:tcPr>
          <w:p w14:paraId="351BEECD" w14:textId="22309BDB" w:rsidR="005A3D9E" w:rsidRDefault="005A3D9E" w:rsidP="00062699">
            <w:r>
              <w:t>Yes</w:t>
            </w:r>
          </w:p>
        </w:tc>
        <w:tc>
          <w:tcPr>
            <w:tcW w:w="0" w:type="auto"/>
          </w:tcPr>
          <w:p w14:paraId="0BA506AB" w14:textId="157CA2E4" w:rsidR="005A3D9E" w:rsidRDefault="00497F6E" w:rsidP="00062699">
            <w:r>
              <w:t>7</w:t>
            </w:r>
          </w:p>
        </w:tc>
        <w:tc>
          <w:tcPr>
            <w:tcW w:w="0" w:type="auto"/>
          </w:tcPr>
          <w:p w14:paraId="54FD7994" w14:textId="1C141F05" w:rsidR="005A3D9E" w:rsidRDefault="0074400F" w:rsidP="00062699">
            <w:r>
              <w:t>Yes</w:t>
            </w:r>
          </w:p>
        </w:tc>
      </w:tr>
      <w:tr w:rsidR="005A3D9E" w14:paraId="40B1AFA9" w14:textId="77777777" w:rsidTr="005A3D9E">
        <w:tc>
          <w:tcPr>
            <w:tcW w:w="0" w:type="auto"/>
          </w:tcPr>
          <w:p w14:paraId="504600B3" w14:textId="647FAF76" w:rsidR="005A3D9E" w:rsidRDefault="005A3D9E" w:rsidP="00062699">
            <w:r>
              <w:t xml:space="preserve">Dataset </w:t>
            </w:r>
            <w:r>
              <w:t>F</w:t>
            </w:r>
            <w:r>
              <w:t>:</w:t>
            </w:r>
          </w:p>
        </w:tc>
        <w:tc>
          <w:tcPr>
            <w:tcW w:w="0" w:type="auto"/>
          </w:tcPr>
          <w:p w14:paraId="6BEF9981" w14:textId="57D51FBD" w:rsidR="005A3D9E" w:rsidRDefault="00F41352" w:rsidP="00062699">
            <w:r>
              <w:t>2</w:t>
            </w:r>
          </w:p>
        </w:tc>
        <w:tc>
          <w:tcPr>
            <w:tcW w:w="0" w:type="auto"/>
          </w:tcPr>
          <w:p w14:paraId="583CD56F" w14:textId="2A3FE860" w:rsidR="005A3D9E" w:rsidRDefault="00215B33" w:rsidP="00062699">
            <w:r>
              <w:t>6</w:t>
            </w:r>
          </w:p>
        </w:tc>
        <w:tc>
          <w:tcPr>
            <w:tcW w:w="0" w:type="auto"/>
          </w:tcPr>
          <w:p w14:paraId="2895C5E5" w14:textId="56DF86A2" w:rsidR="005A3D9E" w:rsidRDefault="005A3D9E" w:rsidP="00062699">
            <w:r>
              <w:t>No</w:t>
            </w:r>
          </w:p>
        </w:tc>
        <w:tc>
          <w:tcPr>
            <w:tcW w:w="0" w:type="auto"/>
          </w:tcPr>
          <w:p w14:paraId="14D5A721" w14:textId="2F74666D" w:rsidR="005A3D9E" w:rsidRDefault="00497F6E" w:rsidP="00062699">
            <w:r>
              <w:t>7</w:t>
            </w:r>
          </w:p>
        </w:tc>
        <w:tc>
          <w:tcPr>
            <w:tcW w:w="0" w:type="auto"/>
          </w:tcPr>
          <w:p w14:paraId="637954A8" w14:textId="6FC6892A" w:rsidR="005A3D9E" w:rsidRDefault="0074400F" w:rsidP="00062699">
            <w:r>
              <w:t>Yes</w:t>
            </w:r>
          </w:p>
        </w:tc>
      </w:tr>
      <w:tr w:rsidR="005A3D9E" w14:paraId="02699C85" w14:textId="77777777" w:rsidTr="005A3D9E">
        <w:tc>
          <w:tcPr>
            <w:tcW w:w="0" w:type="auto"/>
          </w:tcPr>
          <w:p w14:paraId="7BACBF2E" w14:textId="3F74ABCA" w:rsidR="005A3D9E" w:rsidRDefault="005A3D9E" w:rsidP="00062699">
            <w:r>
              <w:t xml:space="preserve">Dataset </w:t>
            </w:r>
            <w:r>
              <w:t>G</w:t>
            </w:r>
            <w:r>
              <w:t>:</w:t>
            </w:r>
          </w:p>
        </w:tc>
        <w:tc>
          <w:tcPr>
            <w:tcW w:w="0" w:type="auto"/>
          </w:tcPr>
          <w:p w14:paraId="2CEC4A42" w14:textId="262F7D70" w:rsidR="005A3D9E" w:rsidRDefault="00F41352" w:rsidP="00062699">
            <w:r>
              <w:t>4</w:t>
            </w:r>
          </w:p>
        </w:tc>
        <w:tc>
          <w:tcPr>
            <w:tcW w:w="0" w:type="auto"/>
          </w:tcPr>
          <w:p w14:paraId="3C4DFB90" w14:textId="040418F5" w:rsidR="005A3D9E" w:rsidRDefault="000A70EF" w:rsidP="00062699">
            <w:r>
              <w:t>11</w:t>
            </w:r>
          </w:p>
        </w:tc>
        <w:tc>
          <w:tcPr>
            <w:tcW w:w="0" w:type="auto"/>
          </w:tcPr>
          <w:p w14:paraId="2D2F5148" w14:textId="618EBF4E" w:rsidR="005A3D9E" w:rsidRDefault="005A3D9E" w:rsidP="00062699">
            <w:r>
              <w:t>Yes</w:t>
            </w:r>
          </w:p>
        </w:tc>
        <w:tc>
          <w:tcPr>
            <w:tcW w:w="0" w:type="auto"/>
          </w:tcPr>
          <w:p w14:paraId="0B4DFD84" w14:textId="646FA0A8" w:rsidR="005A3D9E" w:rsidRDefault="00487363" w:rsidP="00062699">
            <w:r>
              <w:t>9</w:t>
            </w:r>
          </w:p>
        </w:tc>
        <w:tc>
          <w:tcPr>
            <w:tcW w:w="0" w:type="auto"/>
          </w:tcPr>
          <w:p w14:paraId="4A0379EF" w14:textId="33D7CB84" w:rsidR="005A3D9E" w:rsidRDefault="0074400F" w:rsidP="00062699">
            <w:r>
              <w:t>Yes</w:t>
            </w:r>
          </w:p>
        </w:tc>
      </w:tr>
      <w:tr w:rsidR="005A3D9E" w14:paraId="379B9FC0" w14:textId="77777777" w:rsidTr="005A3D9E">
        <w:tc>
          <w:tcPr>
            <w:tcW w:w="0" w:type="auto"/>
          </w:tcPr>
          <w:p w14:paraId="28A653DD" w14:textId="6BBCB0A9" w:rsidR="005A3D9E" w:rsidRDefault="005A3D9E" w:rsidP="00062699">
            <w:r>
              <w:t xml:space="preserve">Dataset </w:t>
            </w:r>
            <w:r>
              <w:t>G</w:t>
            </w:r>
            <w:r>
              <w:t>:</w:t>
            </w:r>
          </w:p>
        </w:tc>
        <w:tc>
          <w:tcPr>
            <w:tcW w:w="0" w:type="auto"/>
          </w:tcPr>
          <w:p w14:paraId="4DAE6259" w14:textId="06EBFB1F" w:rsidR="005A3D9E" w:rsidRDefault="00F41352" w:rsidP="00062699">
            <w:r>
              <w:t>4</w:t>
            </w:r>
          </w:p>
        </w:tc>
        <w:tc>
          <w:tcPr>
            <w:tcW w:w="0" w:type="auto"/>
          </w:tcPr>
          <w:p w14:paraId="23219249" w14:textId="418635B7" w:rsidR="005A3D9E" w:rsidRDefault="000A70EF" w:rsidP="00062699">
            <w:r>
              <w:t>11</w:t>
            </w:r>
          </w:p>
        </w:tc>
        <w:tc>
          <w:tcPr>
            <w:tcW w:w="0" w:type="auto"/>
          </w:tcPr>
          <w:p w14:paraId="0FEC0BF3" w14:textId="76512C68" w:rsidR="005A3D9E" w:rsidRDefault="005A3D9E" w:rsidP="00062699">
            <w:r>
              <w:t>No</w:t>
            </w:r>
          </w:p>
        </w:tc>
        <w:tc>
          <w:tcPr>
            <w:tcW w:w="0" w:type="auto"/>
          </w:tcPr>
          <w:p w14:paraId="6D931868" w14:textId="29733CC0" w:rsidR="005A3D9E" w:rsidRDefault="00487363" w:rsidP="00062699">
            <w:r>
              <w:t>9</w:t>
            </w:r>
          </w:p>
        </w:tc>
        <w:tc>
          <w:tcPr>
            <w:tcW w:w="0" w:type="auto"/>
          </w:tcPr>
          <w:p w14:paraId="3F1C3149" w14:textId="196E1B19" w:rsidR="005A3D9E" w:rsidRDefault="0074400F" w:rsidP="00062699">
            <w:r>
              <w:t>Yes</w:t>
            </w:r>
          </w:p>
        </w:tc>
      </w:tr>
      <w:tr w:rsidR="005A3D9E" w14:paraId="04D3EAC7" w14:textId="77777777" w:rsidTr="005A3D9E">
        <w:tc>
          <w:tcPr>
            <w:tcW w:w="0" w:type="auto"/>
          </w:tcPr>
          <w:p w14:paraId="684C679B" w14:textId="594AC670" w:rsidR="005A3D9E" w:rsidRDefault="005A3D9E" w:rsidP="00062699">
            <w:r>
              <w:t xml:space="preserve">Dataset </w:t>
            </w:r>
            <w:r>
              <w:t>H</w:t>
            </w:r>
            <w:r>
              <w:t>:</w:t>
            </w:r>
          </w:p>
        </w:tc>
        <w:tc>
          <w:tcPr>
            <w:tcW w:w="0" w:type="auto"/>
          </w:tcPr>
          <w:p w14:paraId="41F77B11" w14:textId="260D880A" w:rsidR="005A3D9E" w:rsidRDefault="00F41352" w:rsidP="00062699">
            <w:r>
              <w:t>6</w:t>
            </w:r>
          </w:p>
        </w:tc>
        <w:tc>
          <w:tcPr>
            <w:tcW w:w="0" w:type="auto"/>
          </w:tcPr>
          <w:p w14:paraId="4BC88F1C" w14:textId="0C970BDA" w:rsidR="005A3D9E" w:rsidRDefault="00D0375D" w:rsidP="00062699">
            <w:r>
              <w:t>10</w:t>
            </w:r>
          </w:p>
        </w:tc>
        <w:tc>
          <w:tcPr>
            <w:tcW w:w="0" w:type="auto"/>
          </w:tcPr>
          <w:p w14:paraId="562FA3DD" w14:textId="5E0DA039" w:rsidR="005A3D9E" w:rsidRDefault="005A3D9E" w:rsidP="00062699">
            <w:r>
              <w:t>Yes</w:t>
            </w:r>
          </w:p>
        </w:tc>
        <w:tc>
          <w:tcPr>
            <w:tcW w:w="0" w:type="auto"/>
          </w:tcPr>
          <w:p w14:paraId="7CAE271A" w14:textId="77777777" w:rsidR="005A3D9E" w:rsidRDefault="005A3D9E" w:rsidP="00062699"/>
        </w:tc>
        <w:tc>
          <w:tcPr>
            <w:tcW w:w="0" w:type="auto"/>
          </w:tcPr>
          <w:p w14:paraId="401F1E23" w14:textId="0C2DF2C3" w:rsidR="005A3D9E" w:rsidRDefault="0074400F" w:rsidP="00062699">
            <w:r>
              <w:t>Yes</w:t>
            </w:r>
          </w:p>
        </w:tc>
      </w:tr>
      <w:tr w:rsidR="005A3D9E" w14:paraId="6D9DE72A" w14:textId="77777777" w:rsidTr="005A3D9E">
        <w:tc>
          <w:tcPr>
            <w:tcW w:w="0" w:type="auto"/>
          </w:tcPr>
          <w:p w14:paraId="50E28166" w14:textId="6594F40C" w:rsidR="005A3D9E" w:rsidRDefault="005A3D9E" w:rsidP="00062699">
            <w:r>
              <w:t xml:space="preserve">Dataset </w:t>
            </w:r>
            <w:r>
              <w:t>H</w:t>
            </w:r>
            <w:r>
              <w:t>:</w:t>
            </w:r>
          </w:p>
        </w:tc>
        <w:tc>
          <w:tcPr>
            <w:tcW w:w="0" w:type="auto"/>
          </w:tcPr>
          <w:p w14:paraId="5AC7F219" w14:textId="7028AED0" w:rsidR="005A3D9E" w:rsidRDefault="00F41352" w:rsidP="00062699">
            <w:r>
              <w:t>6</w:t>
            </w:r>
          </w:p>
        </w:tc>
        <w:tc>
          <w:tcPr>
            <w:tcW w:w="0" w:type="auto"/>
          </w:tcPr>
          <w:p w14:paraId="4A737806" w14:textId="1F10771F" w:rsidR="005A3D9E" w:rsidRDefault="00D0375D" w:rsidP="00062699">
            <w:r>
              <w:t>10</w:t>
            </w:r>
          </w:p>
        </w:tc>
        <w:tc>
          <w:tcPr>
            <w:tcW w:w="0" w:type="auto"/>
          </w:tcPr>
          <w:p w14:paraId="1C8B0D3C" w14:textId="19115EED" w:rsidR="005A3D9E" w:rsidRDefault="005A3D9E" w:rsidP="00062699">
            <w:r>
              <w:t>No</w:t>
            </w:r>
          </w:p>
        </w:tc>
        <w:tc>
          <w:tcPr>
            <w:tcW w:w="0" w:type="auto"/>
          </w:tcPr>
          <w:p w14:paraId="1D876ED8" w14:textId="77777777" w:rsidR="005A3D9E" w:rsidRDefault="005A3D9E" w:rsidP="00062699"/>
        </w:tc>
        <w:tc>
          <w:tcPr>
            <w:tcW w:w="0" w:type="auto"/>
          </w:tcPr>
          <w:p w14:paraId="6FB42936" w14:textId="4F6B0A7A" w:rsidR="005A3D9E" w:rsidRDefault="0074400F" w:rsidP="00062699">
            <w:r>
              <w:t>Yes</w:t>
            </w:r>
          </w:p>
        </w:tc>
      </w:tr>
      <w:tr w:rsidR="005A3D9E" w14:paraId="5C21B266" w14:textId="77777777" w:rsidTr="005A3D9E">
        <w:tc>
          <w:tcPr>
            <w:tcW w:w="0" w:type="auto"/>
          </w:tcPr>
          <w:p w14:paraId="5DBA1B7C" w14:textId="66AE83D2" w:rsidR="005A3D9E" w:rsidRDefault="005A3D9E" w:rsidP="00062699">
            <w:r>
              <w:t xml:space="preserve">Dataset </w:t>
            </w:r>
            <w:r>
              <w:t>I</w:t>
            </w:r>
            <w:r>
              <w:t>:</w:t>
            </w:r>
          </w:p>
        </w:tc>
        <w:tc>
          <w:tcPr>
            <w:tcW w:w="0" w:type="auto"/>
          </w:tcPr>
          <w:p w14:paraId="2737BD95" w14:textId="63C750D4" w:rsidR="005A3D9E" w:rsidRDefault="00F41352" w:rsidP="00062699">
            <w:r>
              <w:t>8</w:t>
            </w:r>
          </w:p>
        </w:tc>
        <w:tc>
          <w:tcPr>
            <w:tcW w:w="0" w:type="auto"/>
          </w:tcPr>
          <w:p w14:paraId="3AD2D1F7" w14:textId="1E89F68C" w:rsidR="005A3D9E" w:rsidRDefault="000A70EF" w:rsidP="00062699">
            <w:r>
              <w:t>9</w:t>
            </w:r>
          </w:p>
        </w:tc>
        <w:tc>
          <w:tcPr>
            <w:tcW w:w="0" w:type="auto"/>
          </w:tcPr>
          <w:p w14:paraId="47BD4D2C" w14:textId="7BEC7F0B" w:rsidR="005A3D9E" w:rsidRDefault="005A3D9E" w:rsidP="00062699">
            <w:r>
              <w:t>Yes</w:t>
            </w:r>
          </w:p>
        </w:tc>
        <w:tc>
          <w:tcPr>
            <w:tcW w:w="0" w:type="auto"/>
          </w:tcPr>
          <w:p w14:paraId="444664C1" w14:textId="77777777" w:rsidR="005A3D9E" w:rsidRDefault="005A3D9E" w:rsidP="00062699"/>
        </w:tc>
        <w:tc>
          <w:tcPr>
            <w:tcW w:w="0" w:type="auto"/>
          </w:tcPr>
          <w:p w14:paraId="5B941CCC" w14:textId="08940809" w:rsidR="005A3D9E" w:rsidRDefault="0074400F" w:rsidP="00062699">
            <w:r>
              <w:t>Yes</w:t>
            </w:r>
          </w:p>
        </w:tc>
      </w:tr>
      <w:tr w:rsidR="005A3D9E" w14:paraId="233856F2" w14:textId="77777777" w:rsidTr="005A3D9E">
        <w:tc>
          <w:tcPr>
            <w:tcW w:w="0" w:type="auto"/>
          </w:tcPr>
          <w:p w14:paraId="13C5C94D" w14:textId="00479273" w:rsidR="005A3D9E" w:rsidRDefault="005A3D9E" w:rsidP="00062699">
            <w:r>
              <w:t xml:space="preserve">Dataset </w:t>
            </w:r>
            <w:r>
              <w:t>I</w:t>
            </w:r>
            <w:r>
              <w:t>:</w:t>
            </w:r>
          </w:p>
        </w:tc>
        <w:tc>
          <w:tcPr>
            <w:tcW w:w="0" w:type="auto"/>
          </w:tcPr>
          <w:p w14:paraId="6F119FC5" w14:textId="7074CB2D" w:rsidR="005A3D9E" w:rsidRDefault="00F41352" w:rsidP="00062699">
            <w:r>
              <w:t>8</w:t>
            </w:r>
          </w:p>
        </w:tc>
        <w:tc>
          <w:tcPr>
            <w:tcW w:w="0" w:type="auto"/>
          </w:tcPr>
          <w:p w14:paraId="04C08483" w14:textId="58056F4A" w:rsidR="005A3D9E" w:rsidRDefault="000A70EF" w:rsidP="00062699">
            <w:r>
              <w:t>9</w:t>
            </w:r>
          </w:p>
        </w:tc>
        <w:tc>
          <w:tcPr>
            <w:tcW w:w="0" w:type="auto"/>
          </w:tcPr>
          <w:p w14:paraId="25C84513" w14:textId="6464A951" w:rsidR="005A3D9E" w:rsidRDefault="005A3D9E" w:rsidP="00062699">
            <w:r>
              <w:t>No</w:t>
            </w:r>
          </w:p>
        </w:tc>
        <w:tc>
          <w:tcPr>
            <w:tcW w:w="0" w:type="auto"/>
          </w:tcPr>
          <w:p w14:paraId="0F0EA2ED" w14:textId="77777777" w:rsidR="005A3D9E" w:rsidRDefault="005A3D9E" w:rsidP="00062699"/>
        </w:tc>
        <w:tc>
          <w:tcPr>
            <w:tcW w:w="0" w:type="auto"/>
          </w:tcPr>
          <w:p w14:paraId="3F8D1A57" w14:textId="1C4E1255" w:rsidR="005A3D9E" w:rsidRDefault="0074400F" w:rsidP="00062699">
            <w:r>
              <w:t>Yes</w:t>
            </w:r>
          </w:p>
        </w:tc>
      </w:tr>
      <w:tr w:rsidR="005A3D9E" w14:paraId="04BC01AD" w14:textId="77777777" w:rsidTr="005A3D9E">
        <w:tc>
          <w:tcPr>
            <w:tcW w:w="0" w:type="auto"/>
          </w:tcPr>
          <w:p w14:paraId="436C4580" w14:textId="64D3541E" w:rsidR="005A3D9E" w:rsidRDefault="005A3D9E" w:rsidP="00062699">
            <w:r>
              <w:t xml:space="preserve">Dataset </w:t>
            </w:r>
            <w:r>
              <w:t>J</w:t>
            </w:r>
            <w:r>
              <w:t>:</w:t>
            </w:r>
          </w:p>
        </w:tc>
        <w:tc>
          <w:tcPr>
            <w:tcW w:w="0" w:type="auto"/>
          </w:tcPr>
          <w:p w14:paraId="340CAB7A" w14:textId="56E6E07E" w:rsidR="005A3D9E" w:rsidRDefault="00F41352" w:rsidP="00062699">
            <w:r>
              <w:t>10</w:t>
            </w:r>
          </w:p>
        </w:tc>
        <w:tc>
          <w:tcPr>
            <w:tcW w:w="0" w:type="auto"/>
          </w:tcPr>
          <w:p w14:paraId="088E5BD9" w14:textId="1A9E09F5" w:rsidR="005A3D9E" w:rsidRDefault="00457C65" w:rsidP="00062699">
            <w:r>
              <w:t>12</w:t>
            </w:r>
          </w:p>
        </w:tc>
        <w:tc>
          <w:tcPr>
            <w:tcW w:w="0" w:type="auto"/>
          </w:tcPr>
          <w:p w14:paraId="2BB31332" w14:textId="4BFB7398" w:rsidR="005A3D9E" w:rsidRDefault="005A3D9E" w:rsidP="00062699">
            <w:r>
              <w:t>Yes</w:t>
            </w:r>
          </w:p>
        </w:tc>
        <w:tc>
          <w:tcPr>
            <w:tcW w:w="0" w:type="auto"/>
          </w:tcPr>
          <w:p w14:paraId="0FF43AE3" w14:textId="77777777" w:rsidR="005A3D9E" w:rsidRDefault="005A3D9E" w:rsidP="00062699"/>
        </w:tc>
        <w:tc>
          <w:tcPr>
            <w:tcW w:w="0" w:type="auto"/>
          </w:tcPr>
          <w:p w14:paraId="2783C226" w14:textId="50BF7F0C" w:rsidR="005A3D9E" w:rsidRDefault="0074400F" w:rsidP="00062699">
            <w:r>
              <w:t>Yes</w:t>
            </w:r>
          </w:p>
        </w:tc>
      </w:tr>
      <w:tr w:rsidR="005A3D9E" w14:paraId="118F6097" w14:textId="77777777" w:rsidTr="005A3D9E">
        <w:tc>
          <w:tcPr>
            <w:tcW w:w="0" w:type="auto"/>
          </w:tcPr>
          <w:p w14:paraId="3B990378" w14:textId="63D7F262" w:rsidR="005A3D9E" w:rsidRDefault="005A3D9E" w:rsidP="00062699">
            <w:r>
              <w:t xml:space="preserve">Dataset </w:t>
            </w:r>
            <w:r>
              <w:t>J</w:t>
            </w:r>
            <w:r>
              <w:t>:</w:t>
            </w:r>
          </w:p>
        </w:tc>
        <w:tc>
          <w:tcPr>
            <w:tcW w:w="0" w:type="auto"/>
          </w:tcPr>
          <w:p w14:paraId="06034E41" w14:textId="7C4F2DF8" w:rsidR="005A3D9E" w:rsidRDefault="00F41352" w:rsidP="00062699">
            <w:r>
              <w:t>10</w:t>
            </w:r>
          </w:p>
        </w:tc>
        <w:tc>
          <w:tcPr>
            <w:tcW w:w="0" w:type="auto"/>
          </w:tcPr>
          <w:p w14:paraId="216C2ACD" w14:textId="285A0F26" w:rsidR="005A3D9E" w:rsidRDefault="00457C65" w:rsidP="00062699">
            <w:r>
              <w:t>12</w:t>
            </w:r>
          </w:p>
        </w:tc>
        <w:tc>
          <w:tcPr>
            <w:tcW w:w="0" w:type="auto"/>
          </w:tcPr>
          <w:p w14:paraId="7826E037" w14:textId="2106EAD8" w:rsidR="005A3D9E" w:rsidRDefault="005A3D9E" w:rsidP="00062699">
            <w:r>
              <w:t>No</w:t>
            </w:r>
          </w:p>
        </w:tc>
        <w:tc>
          <w:tcPr>
            <w:tcW w:w="0" w:type="auto"/>
          </w:tcPr>
          <w:p w14:paraId="0674A514" w14:textId="77777777" w:rsidR="005A3D9E" w:rsidRDefault="005A3D9E" w:rsidP="00062699"/>
        </w:tc>
        <w:tc>
          <w:tcPr>
            <w:tcW w:w="0" w:type="auto"/>
          </w:tcPr>
          <w:p w14:paraId="43EDB6EC" w14:textId="362B6147" w:rsidR="005A3D9E" w:rsidRDefault="0074400F" w:rsidP="00062699">
            <w:r>
              <w:t>Yes</w:t>
            </w:r>
          </w:p>
        </w:tc>
      </w:tr>
    </w:tbl>
    <w:p w14:paraId="5B10C282" w14:textId="0B234E6E" w:rsidR="00BC12F2" w:rsidRDefault="00C21538" w:rsidP="00C21538">
      <w:pPr>
        <w:pStyle w:val="Heading2"/>
      </w:pPr>
      <w:r>
        <w:lastRenderedPageBreak/>
        <w:t>4.2 Evaluation</w:t>
      </w:r>
      <w:r w:rsidR="00E44BF6">
        <w:t xml:space="preserve"> of Optimisations</w:t>
      </w:r>
    </w:p>
    <w:p w14:paraId="4A5C12BB" w14:textId="2BA4BF84" w:rsidR="00E44BF6" w:rsidRPr="00E44BF6" w:rsidRDefault="00E44BF6" w:rsidP="00E44BF6">
      <w:r>
        <w:t>The compar</w:t>
      </w:r>
      <w:r w:rsidR="008A1714">
        <w:t xml:space="preserve">ative analysis of the decision tree algorithm’s performance, both with and without optimisations, reveals significant </w:t>
      </w:r>
      <w:r w:rsidR="00410F19">
        <w:t xml:space="preserve">improvements across several metrics. This section synthesises these </w:t>
      </w:r>
      <w:r w:rsidR="00250B89">
        <w:t>findings to provide insights into how the optimisations have enhanced the algorithm’s efficiency.</w:t>
      </w:r>
    </w:p>
    <w:p w14:paraId="637D1565" w14:textId="66125B3F" w:rsidR="00B70BBC" w:rsidRDefault="00F2259D" w:rsidP="00927996">
      <w:pPr>
        <w:pStyle w:val="Heading4"/>
      </w:pPr>
      <w:r>
        <w:t xml:space="preserve">4.2.1.1 Summary of </w:t>
      </w:r>
      <w:r w:rsidR="009D64F5">
        <w:t>R</w:t>
      </w:r>
      <w:r>
        <w:t xml:space="preserve">esults on </w:t>
      </w:r>
      <w:r w:rsidR="009D64F5">
        <w:t>A</w:t>
      </w:r>
      <w:r w:rsidR="00927996">
        <w:t xml:space="preserve">lgorithm with </w:t>
      </w:r>
      <w:r w:rsidR="009D64F5">
        <w:t>B</w:t>
      </w:r>
      <w:r w:rsidR="00927996">
        <w:t xml:space="preserve">oolean </w:t>
      </w:r>
      <w:r w:rsidR="009D64F5">
        <w:t>F</w:t>
      </w:r>
      <w:r w:rsidR="00927996">
        <w:t>eature</w:t>
      </w:r>
      <w:r w:rsidR="00161576">
        <w:t>s D</w:t>
      </w:r>
      <w:r w:rsidR="00927996">
        <w:t>omain</w:t>
      </w:r>
    </w:p>
    <w:p w14:paraId="2FC80547" w14:textId="56DA414E" w:rsidR="00250B89" w:rsidRPr="00250B89" w:rsidRDefault="00250B89" w:rsidP="00250B89">
      <w:r>
        <w:t xml:space="preserve">We </w:t>
      </w:r>
      <w:r w:rsidR="00C16DA0">
        <w:t xml:space="preserve">used the </w:t>
      </w:r>
      <w:r w:rsidR="00F15B35">
        <w:t>datasets</w:t>
      </w:r>
      <w:r w:rsidR="00C16DA0">
        <w:t xml:space="preserve"> created for </w:t>
      </w:r>
      <w:r w:rsidR="00F15B35">
        <w:t xml:space="preserve">validation in the previous section to run benchmarks on the algorithm with and without optimisations. For each </w:t>
      </w:r>
      <w:r w:rsidR="009D64F5">
        <w:t>dataset</w:t>
      </w:r>
      <w:r w:rsidR="00F15B35">
        <w:t xml:space="preserve"> we </w:t>
      </w:r>
      <w:r w:rsidR="009D64F5">
        <w:t>recorded the runtime to reach a solution and the number of trees created when finding the minimal tree. A summary of the results are provided in the following two tables.</w:t>
      </w:r>
    </w:p>
    <w:tbl>
      <w:tblPr>
        <w:tblStyle w:val="TableGrid"/>
        <w:tblW w:w="0" w:type="auto"/>
        <w:tblLook w:val="04A0" w:firstRow="1" w:lastRow="0" w:firstColumn="1" w:lastColumn="0" w:noHBand="0" w:noVBand="1"/>
      </w:tblPr>
      <w:tblGrid>
        <w:gridCol w:w="1603"/>
        <w:gridCol w:w="2361"/>
        <w:gridCol w:w="2522"/>
        <w:gridCol w:w="2703"/>
      </w:tblGrid>
      <w:tr w:rsidR="009D64F5" w14:paraId="746AED6B" w14:textId="2C65FB56" w:rsidTr="00D56113">
        <w:tc>
          <w:tcPr>
            <w:tcW w:w="0" w:type="auto"/>
          </w:tcPr>
          <w:p w14:paraId="57EBB301" w14:textId="77777777" w:rsidR="001248C8" w:rsidRPr="008355BF" w:rsidRDefault="001248C8" w:rsidP="00062699">
            <w:pPr>
              <w:rPr>
                <w:b/>
                <w:bCs/>
              </w:rPr>
            </w:pPr>
            <w:r>
              <w:rPr>
                <w:b/>
                <w:bCs/>
              </w:rPr>
              <w:t>Dataset Name:</w:t>
            </w:r>
          </w:p>
        </w:tc>
        <w:tc>
          <w:tcPr>
            <w:tcW w:w="2361" w:type="dxa"/>
          </w:tcPr>
          <w:p w14:paraId="34B6209F" w14:textId="425F66E7" w:rsidR="001248C8" w:rsidRDefault="00185F7F" w:rsidP="00062699">
            <w:pPr>
              <w:rPr>
                <w:b/>
                <w:bCs/>
              </w:rPr>
            </w:pPr>
            <w:r>
              <w:rPr>
                <w:b/>
                <w:bCs/>
              </w:rPr>
              <w:t>Bound on Tree Size</w:t>
            </w:r>
            <w:r w:rsidR="00D56113">
              <w:rPr>
                <w:b/>
                <w:bCs/>
              </w:rPr>
              <w:t xml:space="preserve"> </w:t>
            </w:r>
            <w:r>
              <w:rPr>
                <w:b/>
                <w:bCs/>
              </w:rPr>
              <w:t>(s):</w:t>
            </w:r>
          </w:p>
        </w:tc>
        <w:tc>
          <w:tcPr>
            <w:tcW w:w="2522" w:type="dxa"/>
          </w:tcPr>
          <w:p w14:paraId="2CA9428D" w14:textId="2A0248F8" w:rsidR="001248C8" w:rsidRPr="00A21DB7" w:rsidRDefault="001248C8" w:rsidP="00062699">
            <w:pPr>
              <w:rPr>
                <w:b/>
                <w:bCs/>
              </w:rPr>
            </w:pPr>
            <w:r>
              <w:rPr>
                <w:b/>
                <w:bCs/>
              </w:rPr>
              <w:t>Runtime (milliseconds):</w:t>
            </w:r>
          </w:p>
        </w:tc>
        <w:tc>
          <w:tcPr>
            <w:tcW w:w="0" w:type="auto"/>
          </w:tcPr>
          <w:p w14:paraId="5F67D2D4" w14:textId="43A2D23C" w:rsidR="001248C8" w:rsidRDefault="001248C8" w:rsidP="00062699">
            <w:pPr>
              <w:rPr>
                <w:b/>
                <w:bCs/>
              </w:rPr>
            </w:pPr>
            <w:r>
              <w:rPr>
                <w:b/>
                <w:bCs/>
              </w:rPr>
              <w:t>Number of Trees Created:</w:t>
            </w:r>
          </w:p>
        </w:tc>
      </w:tr>
      <w:tr w:rsidR="009D64F5" w14:paraId="1EAFF20B" w14:textId="1D7EABAE" w:rsidTr="00D56113">
        <w:tc>
          <w:tcPr>
            <w:tcW w:w="0" w:type="auto"/>
          </w:tcPr>
          <w:p w14:paraId="452305AD" w14:textId="77777777" w:rsidR="001248C8" w:rsidRPr="003D665A" w:rsidRDefault="001248C8" w:rsidP="00062699">
            <w:pPr>
              <w:rPr>
                <w:b/>
                <w:bCs/>
              </w:rPr>
            </w:pPr>
            <w:r w:rsidRPr="003D665A">
              <w:rPr>
                <w:b/>
                <w:bCs/>
              </w:rPr>
              <w:t>Dataset A</w:t>
            </w:r>
          </w:p>
        </w:tc>
        <w:tc>
          <w:tcPr>
            <w:tcW w:w="2361" w:type="dxa"/>
          </w:tcPr>
          <w:p w14:paraId="693C4D19" w14:textId="5E5015E4" w:rsidR="001248C8" w:rsidRDefault="00E074B7" w:rsidP="00062699">
            <w:r>
              <w:t>5</w:t>
            </w:r>
          </w:p>
        </w:tc>
        <w:tc>
          <w:tcPr>
            <w:tcW w:w="2522" w:type="dxa"/>
          </w:tcPr>
          <w:p w14:paraId="54FA3AD5" w14:textId="11098B06" w:rsidR="001248C8" w:rsidRDefault="0074524C" w:rsidP="00062699">
            <w:r>
              <w:t>0.</w:t>
            </w:r>
            <w:r w:rsidR="000E76C8">
              <w:t>54</w:t>
            </w:r>
          </w:p>
        </w:tc>
        <w:tc>
          <w:tcPr>
            <w:tcW w:w="0" w:type="auto"/>
          </w:tcPr>
          <w:p w14:paraId="1F8CFB7E" w14:textId="5454FAEF" w:rsidR="001248C8" w:rsidRDefault="0074524C" w:rsidP="00062699">
            <w:r>
              <w:t>11</w:t>
            </w:r>
          </w:p>
        </w:tc>
      </w:tr>
      <w:tr w:rsidR="009D64F5" w14:paraId="56DD021E" w14:textId="572E630B" w:rsidTr="00D56113">
        <w:tc>
          <w:tcPr>
            <w:tcW w:w="0" w:type="auto"/>
          </w:tcPr>
          <w:p w14:paraId="362C745C" w14:textId="77777777" w:rsidR="001248C8" w:rsidRPr="003D665A" w:rsidRDefault="001248C8" w:rsidP="00062699">
            <w:pPr>
              <w:rPr>
                <w:b/>
                <w:bCs/>
              </w:rPr>
            </w:pPr>
            <w:r w:rsidRPr="003D665A">
              <w:rPr>
                <w:b/>
                <w:bCs/>
              </w:rPr>
              <w:t>Dataset B</w:t>
            </w:r>
          </w:p>
        </w:tc>
        <w:tc>
          <w:tcPr>
            <w:tcW w:w="2361" w:type="dxa"/>
          </w:tcPr>
          <w:p w14:paraId="21F98244" w14:textId="4164C6C9" w:rsidR="001248C8" w:rsidRDefault="00E074B7" w:rsidP="00062699">
            <w:r>
              <w:t>9</w:t>
            </w:r>
          </w:p>
        </w:tc>
        <w:tc>
          <w:tcPr>
            <w:tcW w:w="2522" w:type="dxa"/>
          </w:tcPr>
          <w:p w14:paraId="143F2E39" w14:textId="0BE42E20" w:rsidR="001248C8" w:rsidRDefault="00E35CE5" w:rsidP="00062699">
            <w:r>
              <w:t>25.33</w:t>
            </w:r>
          </w:p>
        </w:tc>
        <w:tc>
          <w:tcPr>
            <w:tcW w:w="0" w:type="auto"/>
          </w:tcPr>
          <w:p w14:paraId="299A73C4" w14:textId="39AA6334" w:rsidR="001248C8" w:rsidRDefault="00E35CE5" w:rsidP="00062699">
            <w:r>
              <w:t>173</w:t>
            </w:r>
          </w:p>
        </w:tc>
      </w:tr>
      <w:tr w:rsidR="009D64F5" w14:paraId="73946212" w14:textId="4631E577" w:rsidTr="00D56113">
        <w:tc>
          <w:tcPr>
            <w:tcW w:w="0" w:type="auto"/>
          </w:tcPr>
          <w:p w14:paraId="0E44375D" w14:textId="77777777" w:rsidR="001248C8" w:rsidRPr="003D665A" w:rsidRDefault="001248C8" w:rsidP="00062699">
            <w:pPr>
              <w:rPr>
                <w:b/>
                <w:bCs/>
              </w:rPr>
            </w:pPr>
            <w:r w:rsidRPr="003D665A">
              <w:rPr>
                <w:b/>
                <w:bCs/>
              </w:rPr>
              <w:t>Dataset C</w:t>
            </w:r>
          </w:p>
        </w:tc>
        <w:tc>
          <w:tcPr>
            <w:tcW w:w="2361" w:type="dxa"/>
          </w:tcPr>
          <w:p w14:paraId="282DB6AB" w14:textId="522AE9A1" w:rsidR="001248C8" w:rsidRDefault="00E074B7" w:rsidP="00062699">
            <w:r>
              <w:t>7</w:t>
            </w:r>
          </w:p>
        </w:tc>
        <w:tc>
          <w:tcPr>
            <w:tcW w:w="2522" w:type="dxa"/>
          </w:tcPr>
          <w:p w14:paraId="5E7CC4BD" w14:textId="5959DBD4" w:rsidR="001248C8" w:rsidRDefault="00451F62" w:rsidP="00062699">
            <w:r>
              <w:t>29.09</w:t>
            </w:r>
          </w:p>
        </w:tc>
        <w:tc>
          <w:tcPr>
            <w:tcW w:w="0" w:type="auto"/>
          </w:tcPr>
          <w:p w14:paraId="033CEF49" w14:textId="3CBDD8BC" w:rsidR="001248C8" w:rsidRDefault="00451F62" w:rsidP="00062699">
            <w:r>
              <w:t>343</w:t>
            </w:r>
          </w:p>
        </w:tc>
      </w:tr>
      <w:tr w:rsidR="009D64F5" w14:paraId="6FD03D7C" w14:textId="19C55C1E" w:rsidTr="00D56113">
        <w:tc>
          <w:tcPr>
            <w:tcW w:w="0" w:type="auto"/>
          </w:tcPr>
          <w:p w14:paraId="56FB0ED5" w14:textId="77777777" w:rsidR="001248C8" w:rsidRPr="003D665A" w:rsidRDefault="001248C8" w:rsidP="00062699">
            <w:pPr>
              <w:rPr>
                <w:b/>
                <w:bCs/>
              </w:rPr>
            </w:pPr>
            <w:r w:rsidRPr="003D665A">
              <w:rPr>
                <w:b/>
                <w:bCs/>
              </w:rPr>
              <w:t>Dataset D</w:t>
            </w:r>
          </w:p>
        </w:tc>
        <w:tc>
          <w:tcPr>
            <w:tcW w:w="2361" w:type="dxa"/>
          </w:tcPr>
          <w:p w14:paraId="7237C50F" w14:textId="00458991" w:rsidR="001248C8" w:rsidRDefault="00E074B7" w:rsidP="00062699">
            <w:r>
              <w:t>13</w:t>
            </w:r>
          </w:p>
        </w:tc>
        <w:tc>
          <w:tcPr>
            <w:tcW w:w="2522" w:type="dxa"/>
          </w:tcPr>
          <w:p w14:paraId="6E4F35CF" w14:textId="075338E4" w:rsidR="001248C8" w:rsidRDefault="00591F36" w:rsidP="00062699">
            <w:r>
              <w:t>39267.29</w:t>
            </w:r>
          </w:p>
        </w:tc>
        <w:tc>
          <w:tcPr>
            <w:tcW w:w="0" w:type="auto"/>
          </w:tcPr>
          <w:p w14:paraId="436BBB99" w14:textId="1C5C75E7" w:rsidR="001248C8" w:rsidRDefault="00067A87" w:rsidP="00062699">
            <w:r>
              <w:t>245315</w:t>
            </w:r>
          </w:p>
        </w:tc>
      </w:tr>
      <w:tr w:rsidR="009D64F5" w14:paraId="11298272" w14:textId="4A64828E" w:rsidTr="00D56113">
        <w:tc>
          <w:tcPr>
            <w:tcW w:w="0" w:type="auto"/>
          </w:tcPr>
          <w:p w14:paraId="1622E16B" w14:textId="77777777" w:rsidR="001248C8" w:rsidRPr="003D665A" w:rsidRDefault="001248C8" w:rsidP="00062699">
            <w:pPr>
              <w:rPr>
                <w:b/>
                <w:bCs/>
              </w:rPr>
            </w:pPr>
            <w:r w:rsidRPr="003D665A">
              <w:rPr>
                <w:b/>
                <w:bCs/>
              </w:rPr>
              <w:t>Dataset E</w:t>
            </w:r>
          </w:p>
        </w:tc>
        <w:tc>
          <w:tcPr>
            <w:tcW w:w="2361" w:type="dxa"/>
          </w:tcPr>
          <w:p w14:paraId="6A4CB25F" w14:textId="56FC6CF6" w:rsidR="001248C8" w:rsidRDefault="00E074B7" w:rsidP="00062699">
            <w:r>
              <w:t>19</w:t>
            </w:r>
          </w:p>
        </w:tc>
        <w:tc>
          <w:tcPr>
            <w:tcW w:w="2522" w:type="dxa"/>
          </w:tcPr>
          <w:p w14:paraId="4B04C5EA" w14:textId="553ED4B3" w:rsidR="001248C8" w:rsidRPr="00BA1BBD" w:rsidRDefault="002F4ED6" w:rsidP="00062699">
            <w:pPr>
              <w:rPr>
                <w:i/>
                <w:iCs/>
              </w:rPr>
            </w:pPr>
            <w:r w:rsidRPr="00BA1BBD">
              <w:rPr>
                <w:i/>
                <w:iCs/>
                <w:sz w:val="20"/>
                <w:szCs w:val="18"/>
              </w:rPr>
              <w:t>Timed out after 1</w:t>
            </w:r>
            <w:r w:rsidR="00BA1BBD" w:rsidRPr="00BA1BBD">
              <w:rPr>
                <w:i/>
                <w:iCs/>
                <w:sz w:val="20"/>
                <w:szCs w:val="18"/>
              </w:rPr>
              <w:t>,</w:t>
            </w:r>
            <w:r w:rsidRPr="00BA1BBD">
              <w:rPr>
                <w:i/>
                <w:iCs/>
                <w:sz w:val="20"/>
                <w:szCs w:val="18"/>
              </w:rPr>
              <w:t>000</w:t>
            </w:r>
            <w:r w:rsidR="00BA1BBD" w:rsidRPr="00BA1BBD">
              <w:rPr>
                <w:i/>
                <w:iCs/>
                <w:sz w:val="20"/>
                <w:szCs w:val="18"/>
              </w:rPr>
              <w:t>,000ms</w:t>
            </w:r>
          </w:p>
        </w:tc>
        <w:tc>
          <w:tcPr>
            <w:tcW w:w="0" w:type="auto"/>
          </w:tcPr>
          <w:p w14:paraId="0CF154FC" w14:textId="2E777285" w:rsidR="001248C8" w:rsidRDefault="0066303C" w:rsidP="00062699">
            <w:r>
              <w:t>-</w:t>
            </w:r>
          </w:p>
        </w:tc>
      </w:tr>
    </w:tbl>
    <w:p w14:paraId="3D653DC0" w14:textId="77777777" w:rsidR="00927996" w:rsidRPr="00927996" w:rsidRDefault="00927996" w:rsidP="00927996"/>
    <w:tbl>
      <w:tblPr>
        <w:tblStyle w:val="TableGrid"/>
        <w:tblW w:w="0" w:type="auto"/>
        <w:tblLook w:val="04A0" w:firstRow="1" w:lastRow="0" w:firstColumn="1" w:lastColumn="0" w:noHBand="0" w:noVBand="1"/>
      </w:tblPr>
      <w:tblGrid>
        <w:gridCol w:w="1603"/>
        <w:gridCol w:w="2416"/>
        <w:gridCol w:w="2459"/>
        <w:gridCol w:w="2703"/>
      </w:tblGrid>
      <w:tr w:rsidR="001248C8" w14:paraId="39B87037" w14:textId="77777777" w:rsidTr="00E21C4C">
        <w:tc>
          <w:tcPr>
            <w:tcW w:w="0" w:type="auto"/>
          </w:tcPr>
          <w:p w14:paraId="432AE2D7" w14:textId="77777777" w:rsidR="001248C8" w:rsidRPr="008355BF" w:rsidRDefault="001248C8" w:rsidP="00062699">
            <w:pPr>
              <w:rPr>
                <w:b/>
                <w:bCs/>
              </w:rPr>
            </w:pPr>
            <w:r>
              <w:rPr>
                <w:b/>
                <w:bCs/>
              </w:rPr>
              <w:t>Dataset Name:</w:t>
            </w:r>
          </w:p>
        </w:tc>
        <w:tc>
          <w:tcPr>
            <w:tcW w:w="0" w:type="auto"/>
          </w:tcPr>
          <w:p w14:paraId="581A1504" w14:textId="628D15D3" w:rsidR="001248C8" w:rsidRDefault="00471F58" w:rsidP="00062699">
            <w:pPr>
              <w:rPr>
                <w:b/>
                <w:bCs/>
              </w:rPr>
            </w:pPr>
            <w:r>
              <w:rPr>
                <w:b/>
                <w:bCs/>
              </w:rPr>
              <w:t>Bound on Tree Size (s):</w:t>
            </w:r>
          </w:p>
        </w:tc>
        <w:tc>
          <w:tcPr>
            <w:tcW w:w="0" w:type="auto"/>
          </w:tcPr>
          <w:p w14:paraId="7E3D0620" w14:textId="4FF3D408" w:rsidR="001248C8" w:rsidRPr="00A21DB7" w:rsidRDefault="001248C8" w:rsidP="00062699">
            <w:pPr>
              <w:rPr>
                <w:b/>
                <w:bCs/>
              </w:rPr>
            </w:pPr>
            <w:r>
              <w:rPr>
                <w:b/>
                <w:bCs/>
              </w:rPr>
              <w:t>Runtime (milliseconds):</w:t>
            </w:r>
          </w:p>
        </w:tc>
        <w:tc>
          <w:tcPr>
            <w:tcW w:w="0" w:type="auto"/>
          </w:tcPr>
          <w:p w14:paraId="0620F735" w14:textId="77777777" w:rsidR="001248C8" w:rsidRDefault="001248C8" w:rsidP="00062699">
            <w:pPr>
              <w:rPr>
                <w:b/>
                <w:bCs/>
              </w:rPr>
            </w:pPr>
            <w:r>
              <w:rPr>
                <w:b/>
                <w:bCs/>
              </w:rPr>
              <w:t>Number of Trees Created:</w:t>
            </w:r>
          </w:p>
        </w:tc>
      </w:tr>
      <w:tr w:rsidR="001248C8" w14:paraId="57A6A77E" w14:textId="77777777" w:rsidTr="00E21C4C">
        <w:tc>
          <w:tcPr>
            <w:tcW w:w="0" w:type="auto"/>
          </w:tcPr>
          <w:p w14:paraId="73B5BE27" w14:textId="77777777" w:rsidR="001248C8" w:rsidRPr="003D665A" w:rsidRDefault="001248C8" w:rsidP="00062699">
            <w:pPr>
              <w:rPr>
                <w:b/>
                <w:bCs/>
              </w:rPr>
            </w:pPr>
            <w:r w:rsidRPr="003D665A">
              <w:rPr>
                <w:b/>
                <w:bCs/>
              </w:rPr>
              <w:t>Dataset A</w:t>
            </w:r>
          </w:p>
        </w:tc>
        <w:tc>
          <w:tcPr>
            <w:tcW w:w="0" w:type="auto"/>
          </w:tcPr>
          <w:p w14:paraId="638E8767" w14:textId="31808883" w:rsidR="001248C8" w:rsidRDefault="00511C70" w:rsidP="00062699">
            <w:r>
              <w:t>5</w:t>
            </w:r>
          </w:p>
        </w:tc>
        <w:tc>
          <w:tcPr>
            <w:tcW w:w="0" w:type="auto"/>
          </w:tcPr>
          <w:p w14:paraId="659BD26F" w14:textId="12F936DB" w:rsidR="001248C8" w:rsidRDefault="00120041" w:rsidP="00062699">
            <w:r>
              <w:t>0.50</w:t>
            </w:r>
          </w:p>
        </w:tc>
        <w:tc>
          <w:tcPr>
            <w:tcW w:w="0" w:type="auto"/>
          </w:tcPr>
          <w:p w14:paraId="25E4DAB2" w14:textId="6746CB4E" w:rsidR="001248C8" w:rsidRDefault="00120041" w:rsidP="00062699">
            <w:r>
              <w:t>10</w:t>
            </w:r>
          </w:p>
        </w:tc>
      </w:tr>
      <w:tr w:rsidR="001248C8" w14:paraId="5826C971" w14:textId="77777777" w:rsidTr="00E21C4C">
        <w:tc>
          <w:tcPr>
            <w:tcW w:w="0" w:type="auto"/>
          </w:tcPr>
          <w:p w14:paraId="2F747BE5" w14:textId="77777777" w:rsidR="001248C8" w:rsidRPr="003D665A" w:rsidRDefault="001248C8" w:rsidP="00062699">
            <w:pPr>
              <w:rPr>
                <w:b/>
                <w:bCs/>
              </w:rPr>
            </w:pPr>
            <w:r w:rsidRPr="003D665A">
              <w:rPr>
                <w:b/>
                <w:bCs/>
              </w:rPr>
              <w:t>Dataset B</w:t>
            </w:r>
          </w:p>
        </w:tc>
        <w:tc>
          <w:tcPr>
            <w:tcW w:w="0" w:type="auto"/>
          </w:tcPr>
          <w:p w14:paraId="457324D6" w14:textId="21F26FD7" w:rsidR="001248C8" w:rsidRDefault="00120041" w:rsidP="00062699">
            <w:r>
              <w:t>9</w:t>
            </w:r>
          </w:p>
        </w:tc>
        <w:tc>
          <w:tcPr>
            <w:tcW w:w="0" w:type="auto"/>
          </w:tcPr>
          <w:p w14:paraId="68342CAB" w14:textId="6D0AB678" w:rsidR="001248C8" w:rsidRDefault="006A6172" w:rsidP="00062699">
            <w:r>
              <w:t>9.14</w:t>
            </w:r>
          </w:p>
        </w:tc>
        <w:tc>
          <w:tcPr>
            <w:tcW w:w="0" w:type="auto"/>
          </w:tcPr>
          <w:p w14:paraId="34A279C8" w14:textId="5BB81869" w:rsidR="001248C8" w:rsidRDefault="006A6172" w:rsidP="00062699">
            <w:r>
              <w:t>60</w:t>
            </w:r>
          </w:p>
        </w:tc>
      </w:tr>
      <w:tr w:rsidR="001248C8" w14:paraId="42C64BD3" w14:textId="77777777" w:rsidTr="00E21C4C">
        <w:tc>
          <w:tcPr>
            <w:tcW w:w="0" w:type="auto"/>
          </w:tcPr>
          <w:p w14:paraId="630AE172" w14:textId="77777777" w:rsidR="001248C8" w:rsidRPr="003D665A" w:rsidRDefault="001248C8" w:rsidP="00062699">
            <w:pPr>
              <w:rPr>
                <w:b/>
                <w:bCs/>
              </w:rPr>
            </w:pPr>
            <w:r w:rsidRPr="003D665A">
              <w:rPr>
                <w:b/>
                <w:bCs/>
              </w:rPr>
              <w:t>Dataset C</w:t>
            </w:r>
          </w:p>
        </w:tc>
        <w:tc>
          <w:tcPr>
            <w:tcW w:w="0" w:type="auto"/>
          </w:tcPr>
          <w:p w14:paraId="31C21AFC" w14:textId="6CB95249" w:rsidR="001248C8" w:rsidRDefault="00120041" w:rsidP="00062699">
            <w:r>
              <w:t>7</w:t>
            </w:r>
          </w:p>
        </w:tc>
        <w:tc>
          <w:tcPr>
            <w:tcW w:w="0" w:type="auto"/>
          </w:tcPr>
          <w:p w14:paraId="2578B526" w14:textId="37FD14FA" w:rsidR="001248C8" w:rsidRDefault="000E636B" w:rsidP="00062699">
            <w:r>
              <w:t>21.28</w:t>
            </w:r>
          </w:p>
        </w:tc>
        <w:tc>
          <w:tcPr>
            <w:tcW w:w="0" w:type="auto"/>
          </w:tcPr>
          <w:p w14:paraId="22CA37AA" w14:textId="250E2D85" w:rsidR="001248C8" w:rsidRDefault="00654EB1" w:rsidP="00062699">
            <w:r>
              <w:t>178</w:t>
            </w:r>
          </w:p>
        </w:tc>
      </w:tr>
      <w:tr w:rsidR="001248C8" w14:paraId="7AB4B8AB" w14:textId="77777777" w:rsidTr="00E21C4C">
        <w:tc>
          <w:tcPr>
            <w:tcW w:w="0" w:type="auto"/>
          </w:tcPr>
          <w:p w14:paraId="4C57BA0A" w14:textId="77777777" w:rsidR="001248C8" w:rsidRPr="003D665A" w:rsidRDefault="001248C8" w:rsidP="00062699">
            <w:pPr>
              <w:rPr>
                <w:b/>
                <w:bCs/>
              </w:rPr>
            </w:pPr>
            <w:r w:rsidRPr="003D665A">
              <w:rPr>
                <w:b/>
                <w:bCs/>
              </w:rPr>
              <w:t>Dataset D</w:t>
            </w:r>
          </w:p>
        </w:tc>
        <w:tc>
          <w:tcPr>
            <w:tcW w:w="0" w:type="auto"/>
          </w:tcPr>
          <w:p w14:paraId="3AF9C83D" w14:textId="5AFC7A2E" w:rsidR="001248C8" w:rsidRDefault="00120041" w:rsidP="00062699">
            <w:r>
              <w:t>13</w:t>
            </w:r>
          </w:p>
        </w:tc>
        <w:tc>
          <w:tcPr>
            <w:tcW w:w="0" w:type="auto"/>
          </w:tcPr>
          <w:p w14:paraId="1EE1691D" w14:textId="70BDC1A3" w:rsidR="001248C8" w:rsidRDefault="00FB40E8" w:rsidP="00062699">
            <w:r>
              <w:t>6365.28</w:t>
            </w:r>
          </w:p>
        </w:tc>
        <w:tc>
          <w:tcPr>
            <w:tcW w:w="0" w:type="auto"/>
          </w:tcPr>
          <w:p w14:paraId="488A3F8C" w14:textId="3A2060CB" w:rsidR="001248C8" w:rsidRDefault="0094733E" w:rsidP="00062699">
            <w:r>
              <w:t>17690</w:t>
            </w:r>
          </w:p>
        </w:tc>
      </w:tr>
      <w:tr w:rsidR="001248C8" w14:paraId="40A9B53F" w14:textId="77777777" w:rsidTr="00E21C4C">
        <w:tc>
          <w:tcPr>
            <w:tcW w:w="0" w:type="auto"/>
          </w:tcPr>
          <w:p w14:paraId="021D7E06" w14:textId="77777777" w:rsidR="001248C8" w:rsidRPr="003D665A" w:rsidRDefault="001248C8" w:rsidP="00062699">
            <w:pPr>
              <w:rPr>
                <w:b/>
                <w:bCs/>
              </w:rPr>
            </w:pPr>
            <w:r w:rsidRPr="003D665A">
              <w:rPr>
                <w:b/>
                <w:bCs/>
              </w:rPr>
              <w:t>Dataset E</w:t>
            </w:r>
          </w:p>
        </w:tc>
        <w:tc>
          <w:tcPr>
            <w:tcW w:w="0" w:type="auto"/>
          </w:tcPr>
          <w:p w14:paraId="7F7EA89A" w14:textId="3E620547" w:rsidR="001248C8" w:rsidRDefault="00120041" w:rsidP="00062699">
            <w:r>
              <w:t>19</w:t>
            </w:r>
          </w:p>
        </w:tc>
        <w:tc>
          <w:tcPr>
            <w:tcW w:w="0" w:type="auto"/>
          </w:tcPr>
          <w:p w14:paraId="302BA801" w14:textId="55DBE70B" w:rsidR="001248C8" w:rsidRDefault="00CE3E02" w:rsidP="00062699">
            <w:r>
              <w:t>18771</w:t>
            </w:r>
            <w:r w:rsidR="00185F7F">
              <w:t>.76</w:t>
            </w:r>
          </w:p>
        </w:tc>
        <w:tc>
          <w:tcPr>
            <w:tcW w:w="0" w:type="auto"/>
          </w:tcPr>
          <w:p w14:paraId="15D8FE8A" w14:textId="0BA065C7" w:rsidR="001248C8" w:rsidRDefault="00185F7F" w:rsidP="00062699">
            <w:r>
              <w:t>25641</w:t>
            </w:r>
          </w:p>
        </w:tc>
      </w:tr>
    </w:tbl>
    <w:p w14:paraId="5DB2ED51" w14:textId="77777777" w:rsidR="00813660" w:rsidRPr="00021DD0" w:rsidRDefault="00813660" w:rsidP="00D87B7F">
      <w:pPr>
        <w:rPr>
          <w:rFonts w:cs="Times New Roman"/>
          <w:szCs w:val="22"/>
        </w:rPr>
      </w:pPr>
    </w:p>
    <w:p w14:paraId="34471FDB" w14:textId="1387806F" w:rsidR="00813660" w:rsidRDefault="00B36664" w:rsidP="00D87B7F">
      <w:pPr>
        <w:rPr>
          <w:rFonts w:cs="Times New Roman"/>
          <w:szCs w:val="22"/>
        </w:rPr>
      </w:pPr>
      <w:r>
        <w:rPr>
          <w:rFonts w:cs="Times New Roman"/>
          <w:szCs w:val="22"/>
        </w:rPr>
        <w:t>The runtime data clearly indicate</w:t>
      </w:r>
      <w:r w:rsidR="00D61393">
        <w:rPr>
          <w:rFonts w:cs="Times New Roman"/>
          <w:szCs w:val="22"/>
        </w:rPr>
        <w:t>s that the introduction of optimisations has drastically reduced the time required to generate the minimal decision tree. For instance</w:t>
      </w:r>
      <w:r w:rsidR="00CF7D17">
        <w:rPr>
          <w:rFonts w:cs="Times New Roman"/>
          <w:szCs w:val="22"/>
        </w:rPr>
        <w:t>, in Dataset D, the runtime decreased from over 39 seconds to approximately 6.4 seconds – a reduction of nearly 84%</w:t>
      </w:r>
      <w:r w:rsidR="008251CF">
        <w:rPr>
          <w:rFonts w:cs="Times New Roman"/>
          <w:szCs w:val="22"/>
        </w:rPr>
        <w:t xml:space="preserve">. In Dataset E, without optimisations we were unable to find the minimal decision tree under the time constraint of </w:t>
      </w:r>
      <w:r w:rsidR="004409A9">
        <w:rPr>
          <w:rFonts w:cs="Times New Roman"/>
          <w:szCs w:val="22"/>
        </w:rPr>
        <w:t>1000 seconds, with the introduction of optimisations we were able to find a solution in 18</w:t>
      </w:r>
      <w:r w:rsidR="009121ED">
        <w:rPr>
          <w:rFonts w:cs="Times New Roman"/>
          <w:szCs w:val="22"/>
        </w:rPr>
        <w:t xml:space="preserve">.8 seconds. </w:t>
      </w:r>
      <w:r w:rsidR="005E51E7">
        <w:rPr>
          <w:rFonts w:cs="Times New Roman"/>
          <w:szCs w:val="22"/>
        </w:rPr>
        <w:t>These improvements are consistent across all datasets, demonstrating that the optimisations we introduced in this project substantially decrease computational demands, particularly in more complex datasets with a larger number of features and examples.</w:t>
      </w:r>
    </w:p>
    <w:p w14:paraId="6011A38B" w14:textId="11D00AED" w:rsidR="00814F03" w:rsidRDefault="00814F03" w:rsidP="00D87B7F">
      <w:pPr>
        <w:rPr>
          <w:rFonts w:cs="Times New Roman"/>
          <w:szCs w:val="22"/>
        </w:rPr>
      </w:pPr>
      <w:r>
        <w:rPr>
          <w:rFonts w:cs="Times New Roman"/>
          <w:szCs w:val="22"/>
        </w:rPr>
        <w:lastRenderedPageBreak/>
        <w:t>Similarly, the number of trees generated by the optimised algorithm is significantly lower, underscoring the effectiveness of the optimisation strategies in reducing computational redundancy. For example, Dat</w:t>
      </w:r>
      <w:r w:rsidR="00E51136">
        <w:rPr>
          <w:rFonts w:cs="Times New Roman"/>
          <w:szCs w:val="22"/>
        </w:rPr>
        <w:t>a</w:t>
      </w:r>
      <w:r>
        <w:rPr>
          <w:rFonts w:cs="Times New Roman"/>
          <w:szCs w:val="22"/>
        </w:rPr>
        <w:t xml:space="preserve">set D saw a reduction in the number of trees created from </w:t>
      </w:r>
      <w:r w:rsidR="00E51136">
        <w:rPr>
          <w:rFonts w:cs="Times New Roman"/>
          <w:szCs w:val="22"/>
        </w:rPr>
        <w:t>245,315 to 17,960. This trend is evident across all datasets, suggesting that the optimisations effectively prevent the construction of unnecessary duplicate trees and redundant splits.</w:t>
      </w:r>
    </w:p>
    <w:p w14:paraId="076E4AB3" w14:textId="54BAFF47" w:rsidR="00851C17" w:rsidRPr="00021DD0" w:rsidRDefault="00E51136" w:rsidP="00D87B7F">
      <w:pPr>
        <w:rPr>
          <w:rFonts w:cs="Times New Roman"/>
          <w:szCs w:val="22"/>
        </w:rPr>
      </w:pPr>
      <w:r w:rsidRPr="003B6D23">
        <w:rPr>
          <w:rFonts w:cs="Times New Roman"/>
          <w:szCs w:val="22"/>
        </w:rPr>
        <w:drawing>
          <wp:anchor distT="0" distB="0" distL="114300" distR="114300" simplePos="0" relativeHeight="251779072" behindDoc="0" locked="0" layoutInCell="1" allowOverlap="1" wp14:anchorId="2DD768AF" wp14:editId="15767F66">
            <wp:simplePos x="0" y="0"/>
            <wp:positionH relativeFrom="column">
              <wp:posOffset>6985</wp:posOffset>
            </wp:positionH>
            <wp:positionV relativeFrom="page">
              <wp:posOffset>2377440</wp:posOffset>
            </wp:positionV>
            <wp:extent cx="3558540" cy="2294890"/>
            <wp:effectExtent l="0" t="0" r="3810" b="0"/>
            <wp:wrapSquare wrapText="bothSides"/>
            <wp:docPr id="1157745095"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45095" name="Picture 1" descr="A graph with blue and orange bars&#10;&#10;Description automatically generated"/>
                    <pic:cNvPicPr/>
                  </pic:nvPicPr>
                  <pic:blipFill rotWithShape="1">
                    <a:blip r:embed="rId17" cstate="print">
                      <a:extLst>
                        <a:ext uri="{28A0092B-C50C-407E-A947-70E740481C1C}">
                          <a14:useLocalDpi xmlns:a14="http://schemas.microsoft.com/office/drawing/2010/main" val="0"/>
                        </a:ext>
                      </a:extLst>
                    </a:blip>
                    <a:srcRect l="614" t="949"/>
                    <a:stretch/>
                  </pic:blipFill>
                  <pic:spPr bwMode="auto">
                    <a:xfrm>
                      <a:off x="0" y="0"/>
                      <a:ext cx="3558540" cy="2294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DEFD3" w14:textId="5E9D5461" w:rsidR="00813660" w:rsidRPr="00021DD0" w:rsidRDefault="00813660" w:rsidP="00D87B7F">
      <w:pPr>
        <w:rPr>
          <w:rFonts w:cs="Times New Roman"/>
          <w:szCs w:val="22"/>
        </w:rPr>
      </w:pPr>
    </w:p>
    <w:p w14:paraId="71062E44" w14:textId="388122AB" w:rsidR="00D87B7F" w:rsidRPr="00021DD0" w:rsidRDefault="00490882" w:rsidP="00D87B7F">
      <w:pPr>
        <w:rPr>
          <w:rFonts w:cs="Times New Roman"/>
        </w:rPr>
      </w:pPr>
      <w:r w:rsidRPr="001F2B5C">
        <w:rPr>
          <w:rFonts w:cs="Times New Roman"/>
        </w:rPr>
        <w:drawing>
          <wp:anchor distT="0" distB="0" distL="114300" distR="114300" simplePos="0" relativeHeight="251781120" behindDoc="0" locked="0" layoutInCell="1" allowOverlap="1" wp14:anchorId="28710604" wp14:editId="5761DC84">
            <wp:simplePos x="0" y="0"/>
            <wp:positionH relativeFrom="column">
              <wp:posOffset>-2926569</wp:posOffset>
            </wp:positionH>
            <wp:positionV relativeFrom="page">
              <wp:posOffset>7553911</wp:posOffset>
            </wp:positionV>
            <wp:extent cx="3713480" cy="2216785"/>
            <wp:effectExtent l="0" t="0" r="1270" b="0"/>
            <wp:wrapSquare wrapText="bothSides"/>
            <wp:docPr id="584435693"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35693" name="Picture 1" descr="A graph with a line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3480" cy="2216785"/>
                    </a:xfrm>
                    <a:prstGeom prst="rect">
                      <a:avLst/>
                    </a:prstGeom>
                  </pic:spPr>
                </pic:pic>
              </a:graphicData>
            </a:graphic>
            <wp14:sizeRelH relativeFrom="margin">
              <wp14:pctWidth>0</wp14:pctWidth>
            </wp14:sizeRelH>
            <wp14:sizeRelV relativeFrom="margin">
              <wp14:pctHeight>0</wp14:pctHeight>
            </wp14:sizeRelV>
          </wp:anchor>
        </w:drawing>
      </w:r>
      <w:r w:rsidRPr="00746BC9">
        <w:rPr>
          <w:rFonts w:cs="Times New Roman"/>
        </w:rPr>
        <w:drawing>
          <wp:anchor distT="0" distB="0" distL="114300" distR="114300" simplePos="0" relativeHeight="251782144" behindDoc="0" locked="0" layoutInCell="1" allowOverlap="1" wp14:anchorId="6662D168" wp14:editId="44B1CDA2">
            <wp:simplePos x="0" y="0"/>
            <wp:positionH relativeFrom="column">
              <wp:posOffset>-3354558</wp:posOffset>
            </wp:positionH>
            <wp:positionV relativeFrom="page">
              <wp:posOffset>7028718</wp:posOffset>
            </wp:positionV>
            <wp:extent cx="3938905" cy="2369185"/>
            <wp:effectExtent l="0" t="0" r="4445" b="0"/>
            <wp:wrapSquare wrapText="bothSides"/>
            <wp:docPr id="2099824816"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4816" name="Picture 1" descr="A graph with a line and a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8905" cy="2369185"/>
                    </a:xfrm>
                    <a:prstGeom prst="rect">
                      <a:avLst/>
                    </a:prstGeom>
                  </pic:spPr>
                </pic:pic>
              </a:graphicData>
            </a:graphic>
            <wp14:sizeRelH relativeFrom="margin">
              <wp14:pctWidth>0</wp14:pctWidth>
            </wp14:sizeRelH>
            <wp14:sizeRelV relativeFrom="margin">
              <wp14:pctHeight>0</wp14:pctHeight>
            </wp14:sizeRelV>
          </wp:anchor>
        </w:drawing>
      </w:r>
      <w:r w:rsidR="00E51136" w:rsidRPr="002D0BE2">
        <w:rPr>
          <w:rFonts w:cs="Times New Roman"/>
          <w:szCs w:val="22"/>
        </w:rPr>
        <w:drawing>
          <wp:anchor distT="0" distB="0" distL="114300" distR="114300" simplePos="0" relativeHeight="251780096" behindDoc="0" locked="0" layoutInCell="1" allowOverlap="1" wp14:anchorId="7C4CCA5B" wp14:editId="05859F04">
            <wp:simplePos x="0" y="0"/>
            <wp:positionH relativeFrom="column">
              <wp:posOffset>-3683635</wp:posOffset>
            </wp:positionH>
            <wp:positionV relativeFrom="page">
              <wp:posOffset>4860290</wp:posOffset>
            </wp:positionV>
            <wp:extent cx="3565525" cy="2293620"/>
            <wp:effectExtent l="0" t="0" r="0" b="0"/>
            <wp:wrapSquare wrapText="bothSides"/>
            <wp:docPr id="97935488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86" name="Picture 1" descr="A graph of different colored bars&#10;&#10;Description automatically generated"/>
                    <pic:cNvPicPr/>
                  </pic:nvPicPr>
                  <pic:blipFill rotWithShape="1">
                    <a:blip r:embed="rId20" cstate="print">
                      <a:extLst>
                        <a:ext uri="{28A0092B-C50C-407E-A947-70E740481C1C}">
                          <a14:useLocalDpi xmlns:a14="http://schemas.microsoft.com/office/drawing/2010/main" val="0"/>
                        </a:ext>
                      </a:extLst>
                    </a:blip>
                    <a:srcRect l="615" t="957" r="700"/>
                    <a:stretch/>
                  </pic:blipFill>
                  <pic:spPr bwMode="auto">
                    <a:xfrm>
                      <a:off x="0" y="0"/>
                      <a:ext cx="3565525"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3BBFA6" w14:textId="3B11E4BE" w:rsidR="00A33722" w:rsidRDefault="00A33722" w:rsidP="00490882">
      <w:pPr>
        <w:pStyle w:val="Heading2"/>
      </w:pPr>
      <w:bookmarkStart w:id="61" w:name="_Toc165925774"/>
    </w:p>
    <w:p w14:paraId="7023DF35" w14:textId="4DBCDD8D" w:rsidR="00ED1300" w:rsidRDefault="00ED1300" w:rsidP="00490882">
      <w:pPr>
        <w:pStyle w:val="Heading2"/>
      </w:pPr>
    </w:p>
    <w:p w14:paraId="094F2BA5" w14:textId="131487AD" w:rsidR="00F27C56" w:rsidRDefault="00F27C56" w:rsidP="00490882">
      <w:pPr>
        <w:pStyle w:val="Heading2"/>
      </w:pPr>
    </w:p>
    <w:p w14:paraId="63F8CA86" w14:textId="77777777" w:rsidR="00490882" w:rsidRDefault="00490882" w:rsidP="00490882"/>
    <w:p w14:paraId="3E422931" w14:textId="77777777" w:rsidR="00490882" w:rsidRDefault="00490882" w:rsidP="00490882"/>
    <w:p w14:paraId="4099B307" w14:textId="77777777" w:rsidR="00490882" w:rsidRDefault="00490882" w:rsidP="00490882"/>
    <w:p w14:paraId="3EAA9411" w14:textId="77777777" w:rsidR="00490882" w:rsidRDefault="00490882" w:rsidP="00490882"/>
    <w:p w14:paraId="4704783F" w14:textId="77777777" w:rsidR="00490882" w:rsidRDefault="00490882" w:rsidP="00490882"/>
    <w:p w14:paraId="59A53C3D" w14:textId="77777777" w:rsidR="00490882" w:rsidRDefault="00490882" w:rsidP="00490882"/>
    <w:p w14:paraId="5CCE50C1" w14:textId="77777777" w:rsidR="00490882" w:rsidRDefault="00490882" w:rsidP="00490882"/>
    <w:p w14:paraId="0B91C45A" w14:textId="77777777" w:rsidR="00490882" w:rsidRDefault="00490882" w:rsidP="00490882"/>
    <w:p w14:paraId="4503477C" w14:textId="77777777" w:rsidR="00490882" w:rsidRDefault="00490882" w:rsidP="00490882"/>
    <w:p w14:paraId="34D180CB" w14:textId="77777777" w:rsidR="00490882" w:rsidRDefault="00490882" w:rsidP="00490882"/>
    <w:p w14:paraId="069BC542" w14:textId="77777777" w:rsidR="00490882" w:rsidRDefault="00490882" w:rsidP="00490882"/>
    <w:p w14:paraId="7A2528AB" w14:textId="77777777" w:rsidR="00490882" w:rsidRDefault="00490882" w:rsidP="00490882"/>
    <w:p w14:paraId="621A03F3" w14:textId="77777777" w:rsidR="00490882" w:rsidRDefault="00490882" w:rsidP="00490882"/>
    <w:p w14:paraId="4505904F" w14:textId="77777777" w:rsidR="00490882" w:rsidRDefault="00490882" w:rsidP="00490882"/>
    <w:p w14:paraId="5BB36B1C" w14:textId="77777777" w:rsidR="00490882" w:rsidRDefault="00490882" w:rsidP="00490882"/>
    <w:p w14:paraId="477F3A34" w14:textId="77777777" w:rsidR="00490882" w:rsidRDefault="00490882" w:rsidP="00490882"/>
    <w:p w14:paraId="5732E710" w14:textId="77777777" w:rsidR="00490882" w:rsidRDefault="00490882" w:rsidP="00490882"/>
    <w:p w14:paraId="1A6079C1" w14:textId="0A34BEDE" w:rsidR="00490882" w:rsidRDefault="00490882" w:rsidP="00490882">
      <w:pPr>
        <w:pStyle w:val="Heading2"/>
      </w:pPr>
      <w:r>
        <w:lastRenderedPageBreak/>
        <w:t>Evaluation of Final Algorithm</w:t>
      </w:r>
    </w:p>
    <w:p w14:paraId="46525201" w14:textId="2441C5A6" w:rsidR="00BD25DB" w:rsidRPr="005A0BE2" w:rsidRDefault="00BD25DB" w:rsidP="00BD25DB">
      <w:pPr>
        <w:rPr>
          <w:i/>
          <w:iCs/>
        </w:rPr>
      </w:pPr>
      <w:r w:rsidRPr="005A0BE2">
        <w:rPr>
          <w:i/>
          <w:iCs/>
        </w:rPr>
        <w:t>This section we will be using 5 datasets, to evaluate the algorithm’s performance.</w:t>
      </w:r>
    </w:p>
    <w:p w14:paraId="0E026F76" w14:textId="64EC70CA" w:rsidR="00BD25DB" w:rsidRPr="005A0BE2" w:rsidRDefault="00BD25DB" w:rsidP="00BD25DB">
      <w:pPr>
        <w:rPr>
          <w:i/>
          <w:iCs/>
        </w:rPr>
      </w:pPr>
      <w:r w:rsidRPr="005A0BE2">
        <w:rPr>
          <w:i/>
          <w:iCs/>
        </w:rPr>
        <w:t xml:space="preserve">We will explore datasets with </w:t>
      </w:r>
      <w:r w:rsidR="0067650A" w:rsidRPr="005A0BE2">
        <w:rPr>
          <w:i/>
          <w:iCs/>
        </w:rPr>
        <w:t xml:space="preserve">continuous numerical features. We will use the binary search method outlined in section 3.5. </w:t>
      </w:r>
      <w:r w:rsidR="00DB2023" w:rsidRPr="005A0BE2">
        <w:rPr>
          <w:i/>
          <w:iCs/>
        </w:rPr>
        <w:t xml:space="preserve">There will be a constraint on the runtime at 1000 seconds, if the algorithm does not find a solution within this </w:t>
      </w:r>
      <w:r w:rsidR="00CC60C0" w:rsidRPr="005A0BE2">
        <w:rPr>
          <w:i/>
          <w:iCs/>
        </w:rPr>
        <w:t>time,</w:t>
      </w:r>
      <w:r w:rsidR="00DB2023" w:rsidRPr="005A0BE2">
        <w:rPr>
          <w:i/>
          <w:iCs/>
        </w:rPr>
        <w:t xml:space="preserve"> </w:t>
      </w:r>
      <w:r w:rsidR="00706BD4" w:rsidRPr="005A0BE2">
        <w:rPr>
          <w:i/>
          <w:iCs/>
        </w:rPr>
        <w:t>we will return an upper and lower bound on the size of the optimal tree.</w:t>
      </w:r>
    </w:p>
    <w:p w14:paraId="43C8D14D" w14:textId="194331FC" w:rsidR="00706BD4" w:rsidRPr="005A0BE2" w:rsidRDefault="00706BD4" w:rsidP="00BD25DB">
      <w:pPr>
        <w:rPr>
          <w:i/>
          <w:iCs/>
        </w:rPr>
      </w:pPr>
      <w:r w:rsidRPr="005A0BE2">
        <w:rPr>
          <w:i/>
          <w:iCs/>
        </w:rPr>
        <w:t>we will then proceed to introduce the 5 datasets</w:t>
      </w:r>
      <w:r w:rsidR="00FE106B" w:rsidRPr="005A0BE2">
        <w:rPr>
          <w:i/>
          <w:iCs/>
        </w:rPr>
        <w:t>, and run the algorithm on a random sample of the examples in the dataset</w:t>
      </w:r>
      <w:r w:rsidR="00D00B7A" w:rsidRPr="005A0BE2">
        <w:rPr>
          <w:i/>
          <w:iCs/>
        </w:rPr>
        <w:t xml:space="preserve">, and discuss the number of examples where we find a solution and which number we don’t. When we find a </w:t>
      </w:r>
      <w:r w:rsidR="00D747B1" w:rsidRPr="005A0BE2">
        <w:rPr>
          <w:i/>
          <w:iCs/>
        </w:rPr>
        <w:t>solution,</w:t>
      </w:r>
      <w:r w:rsidR="00D00B7A" w:rsidRPr="005A0BE2">
        <w:rPr>
          <w:i/>
          <w:iCs/>
        </w:rPr>
        <w:t xml:space="preserve"> we will output the runtime and number of trees explore</w:t>
      </w:r>
      <w:r w:rsidR="00D747B1" w:rsidRPr="005A0BE2">
        <w:rPr>
          <w:i/>
          <w:iCs/>
        </w:rPr>
        <w:t>d.</w:t>
      </w:r>
    </w:p>
    <w:p w14:paraId="40E06838" w14:textId="4E8460B1" w:rsidR="00603106" w:rsidRPr="005A0BE2" w:rsidRDefault="00603106" w:rsidP="00BD25DB">
      <w:pPr>
        <w:rPr>
          <w:i/>
          <w:iCs/>
        </w:rPr>
      </w:pPr>
      <w:r w:rsidRPr="005A0BE2">
        <w:rPr>
          <w:i/>
          <w:iCs/>
        </w:rPr>
        <w:t>If we don’t find a solution the number of tr</w:t>
      </w:r>
      <w:r w:rsidR="0016243C" w:rsidRPr="005A0BE2">
        <w:rPr>
          <w:i/>
          <w:iCs/>
        </w:rPr>
        <w:t>e</w:t>
      </w:r>
      <w:r w:rsidRPr="005A0BE2">
        <w:rPr>
          <w:i/>
          <w:iCs/>
        </w:rPr>
        <w:t xml:space="preserve">es explored, and the upper and lower bound. </w:t>
      </w:r>
    </w:p>
    <w:p w14:paraId="72EF6F79" w14:textId="41EED620" w:rsidR="00603106" w:rsidRPr="005A0BE2" w:rsidRDefault="00603106" w:rsidP="00BD25DB">
      <w:pPr>
        <w:rPr>
          <w:i/>
          <w:iCs/>
        </w:rPr>
      </w:pPr>
      <w:r w:rsidRPr="005A0BE2">
        <w:rPr>
          <w:i/>
          <w:iCs/>
        </w:rPr>
        <w:t>Then w</w:t>
      </w:r>
      <w:r w:rsidR="002E41C3" w:rsidRPr="005A0BE2">
        <w:rPr>
          <w:i/>
          <w:iCs/>
        </w:rPr>
        <w:t xml:space="preserve">e will plot a scattergraph for each dataset with the number of examples plotted against the </w:t>
      </w:r>
      <w:r w:rsidR="0016243C" w:rsidRPr="005A0BE2">
        <w:rPr>
          <w:i/>
          <w:iCs/>
        </w:rPr>
        <w:t>runtime</w:t>
      </w:r>
    </w:p>
    <w:p w14:paraId="50C5F562" w14:textId="4D0221B4" w:rsidR="0016243C" w:rsidRDefault="0016243C" w:rsidP="00BD25DB">
      <w:pPr>
        <w:rPr>
          <w:i/>
          <w:iCs/>
        </w:rPr>
      </w:pPr>
      <w:r w:rsidRPr="005A0BE2">
        <w:rPr>
          <w:i/>
          <w:iCs/>
        </w:rPr>
        <w:t>This is what I am going to do for this section can you structure it for me and fo0r now make fake tables and results which I can replace with real data.</w:t>
      </w:r>
    </w:p>
    <w:p w14:paraId="53962ABB" w14:textId="598044AC" w:rsidR="005A0BE2" w:rsidRDefault="005A0BE2" w:rsidP="00BD25DB">
      <w:r>
        <w:t xml:space="preserve">In this section, we evaluate the performance of the decision tree algorithm using five distinct datasets. </w:t>
      </w:r>
      <w:r w:rsidR="005E4C56">
        <w:t xml:space="preserve">These datasets are </w:t>
      </w:r>
      <w:r w:rsidR="00036E41">
        <w:t>sourced from public repositories and consist entirely of</w:t>
      </w:r>
      <w:r>
        <w:t xml:space="preserve"> continuous numerical features. We e</w:t>
      </w:r>
      <w:r w:rsidR="00FF1F93">
        <w:t xml:space="preserve">mploy the binary search method detailed in section 3.5 to identify the minimal decision tree size efficiently. A significant constraint </w:t>
      </w:r>
      <w:r w:rsidR="009C5442">
        <w:t>applied during benchmarking is the runtime limit of 1000 seconds; should the algorithm exceed this time without finding a solution, we will provide both upper and lower bounds on the size of the optimal tree.</w:t>
      </w:r>
      <w:r w:rsidR="00A350DD">
        <w:t xml:space="preserve"> The results are structured to provide clear insights into the algorithms capabilities in real-world scenarios.</w: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5639AF" w14:paraId="12D9EFB0" w14:textId="77777777" w:rsidTr="005639AF">
        <w:tc>
          <w:tcPr>
            <w:tcW w:w="1320" w:type="dxa"/>
          </w:tcPr>
          <w:p w14:paraId="343ABB05" w14:textId="7092174A" w:rsidR="005639AF" w:rsidRPr="00806749" w:rsidRDefault="005639AF" w:rsidP="00BD25DB">
            <w:pPr>
              <w:rPr>
                <w:b/>
                <w:bCs/>
              </w:rPr>
            </w:pPr>
            <w:r w:rsidRPr="00806749">
              <w:rPr>
                <w:b/>
                <w:bCs/>
              </w:rPr>
              <w:t>Dataset Name:</w:t>
            </w:r>
          </w:p>
        </w:tc>
        <w:tc>
          <w:tcPr>
            <w:tcW w:w="1320" w:type="dxa"/>
          </w:tcPr>
          <w:p w14:paraId="4C259013" w14:textId="35BF40AA" w:rsidR="005639AF" w:rsidRPr="00806749" w:rsidRDefault="005639AF" w:rsidP="00BD25DB">
            <w:pPr>
              <w:rPr>
                <w:b/>
                <w:bCs/>
              </w:rPr>
            </w:pPr>
            <w:r w:rsidRPr="00806749">
              <w:rPr>
                <w:b/>
                <w:bCs/>
              </w:rPr>
              <w:t>Number of Features:</w:t>
            </w:r>
          </w:p>
        </w:tc>
        <w:tc>
          <w:tcPr>
            <w:tcW w:w="1320" w:type="dxa"/>
          </w:tcPr>
          <w:p w14:paraId="5814F9E6" w14:textId="140E7241" w:rsidR="005639AF" w:rsidRPr="00806749" w:rsidRDefault="005639AF" w:rsidP="00BD25DB">
            <w:pPr>
              <w:rPr>
                <w:b/>
                <w:bCs/>
              </w:rPr>
            </w:pPr>
            <w:r w:rsidRPr="00806749">
              <w:rPr>
                <w:b/>
                <w:bCs/>
              </w:rPr>
              <w:t>Number of Examples Sample</w:t>
            </w:r>
            <w:r w:rsidR="00806749">
              <w:rPr>
                <w:b/>
                <w:bCs/>
              </w:rPr>
              <w:t>d</w:t>
            </w:r>
            <w:r w:rsidRPr="00806749">
              <w:rPr>
                <w:b/>
                <w:bCs/>
              </w:rPr>
              <w:t>:</w:t>
            </w:r>
          </w:p>
        </w:tc>
        <w:tc>
          <w:tcPr>
            <w:tcW w:w="1320" w:type="dxa"/>
          </w:tcPr>
          <w:p w14:paraId="37C3D3F5" w14:textId="7C64A157" w:rsidR="005639AF" w:rsidRPr="00806749" w:rsidRDefault="003C5274" w:rsidP="00BD25DB">
            <w:pPr>
              <w:rPr>
                <w:b/>
                <w:bCs/>
              </w:rPr>
            </w:pPr>
            <w:r w:rsidRPr="00806749">
              <w:rPr>
                <w:b/>
                <w:bCs/>
              </w:rPr>
              <w:t>Minimal Tree Size of Solution:</w:t>
            </w:r>
          </w:p>
        </w:tc>
        <w:tc>
          <w:tcPr>
            <w:tcW w:w="1320" w:type="dxa"/>
          </w:tcPr>
          <w:p w14:paraId="6EA72AF4" w14:textId="7FBA6588" w:rsidR="005639AF" w:rsidRPr="00806749" w:rsidRDefault="003C5274" w:rsidP="00BD25DB">
            <w:pPr>
              <w:rPr>
                <w:b/>
                <w:bCs/>
              </w:rPr>
            </w:pPr>
            <w:r w:rsidRPr="00806749">
              <w:rPr>
                <w:b/>
                <w:bCs/>
              </w:rPr>
              <w:t>Upper and Lower Bound of Trees Size:</w:t>
            </w:r>
          </w:p>
        </w:tc>
        <w:tc>
          <w:tcPr>
            <w:tcW w:w="1321" w:type="dxa"/>
          </w:tcPr>
          <w:p w14:paraId="1E27C163" w14:textId="325793C3" w:rsidR="005639AF" w:rsidRPr="00806749" w:rsidRDefault="00806749" w:rsidP="00BD25DB">
            <w:pPr>
              <w:rPr>
                <w:b/>
                <w:bCs/>
              </w:rPr>
            </w:pPr>
            <w:r w:rsidRPr="00806749">
              <w:rPr>
                <w:b/>
                <w:bCs/>
              </w:rPr>
              <w:t>Runtime (seconds)</w:t>
            </w:r>
            <w:r>
              <w:rPr>
                <w:b/>
                <w:bCs/>
              </w:rPr>
              <w:t>:</w:t>
            </w:r>
          </w:p>
        </w:tc>
        <w:tc>
          <w:tcPr>
            <w:tcW w:w="1321" w:type="dxa"/>
          </w:tcPr>
          <w:p w14:paraId="7632B86C" w14:textId="4CF6C7B0" w:rsidR="005639AF" w:rsidRPr="00806749" w:rsidRDefault="00806749" w:rsidP="00BD25DB">
            <w:pPr>
              <w:rPr>
                <w:b/>
                <w:bCs/>
              </w:rPr>
            </w:pPr>
            <w:r w:rsidRPr="00806749">
              <w:rPr>
                <w:b/>
                <w:bCs/>
              </w:rPr>
              <w:t>Number of trees generated:</w:t>
            </w:r>
          </w:p>
        </w:tc>
      </w:tr>
      <w:tr w:rsidR="005639AF" w14:paraId="5076BDDF" w14:textId="77777777" w:rsidTr="005639AF">
        <w:tc>
          <w:tcPr>
            <w:tcW w:w="1320" w:type="dxa"/>
          </w:tcPr>
          <w:p w14:paraId="4DCCEE81" w14:textId="0D289D64" w:rsidR="005639AF" w:rsidRDefault="00855BA7" w:rsidP="00BD25DB">
            <w:r>
              <w:t>Wine Quality Dataset</w:t>
            </w:r>
          </w:p>
        </w:tc>
        <w:tc>
          <w:tcPr>
            <w:tcW w:w="1320" w:type="dxa"/>
          </w:tcPr>
          <w:p w14:paraId="49E6B436" w14:textId="413313DF" w:rsidR="005639AF" w:rsidRDefault="009616F8" w:rsidP="00BD25DB">
            <w:r>
              <w:t>11</w:t>
            </w:r>
          </w:p>
        </w:tc>
        <w:tc>
          <w:tcPr>
            <w:tcW w:w="1320" w:type="dxa"/>
          </w:tcPr>
          <w:p w14:paraId="329C644B" w14:textId="77777777" w:rsidR="005639AF" w:rsidRDefault="005639AF" w:rsidP="00BD25DB"/>
        </w:tc>
        <w:tc>
          <w:tcPr>
            <w:tcW w:w="1320" w:type="dxa"/>
          </w:tcPr>
          <w:p w14:paraId="34C06192" w14:textId="77777777" w:rsidR="005639AF" w:rsidRDefault="005639AF" w:rsidP="00BD25DB"/>
        </w:tc>
        <w:tc>
          <w:tcPr>
            <w:tcW w:w="1320" w:type="dxa"/>
          </w:tcPr>
          <w:p w14:paraId="536BED16" w14:textId="77777777" w:rsidR="005639AF" w:rsidRDefault="005639AF" w:rsidP="00BD25DB"/>
        </w:tc>
        <w:tc>
          <w:tcPr>
            <w:tcW w:w="1321" w:type="dxa"/>
          </w:tcPr>
          <w:p w14:paraId="6E735708" w14:textId="77777777" w:rsidR="005639AF" w:rsidRDefault="005639AF" w:rsidP="00BD25DB"/>
        </w:tc>
        <w:tc>
          <w:tcPr>
            <w:tcW w:w="1321" w:type="dxa"/>
          </w:tcPr>
          <w:p w14:paraId="59DEB947" w14:textId="77777777" w:rsidR="005639AF" w:rsidRDefault="005639AF" w:rsidP="00BD25DB"/>
        </w:tc>
      </w:tr>
      <w:tr w:rsidR="005639AF" w14:paraId="7690B4E3" w14:textId="77777777" w:rsidTr="005639AF">
        <w:tc>
          <w:tcPr>
            <w:tcW w:w="1320" w:type="dxa"/>
          </w:tcPr>
          <w:p w14:paraId="765EEF1F" w14:textId="77777777" w:rsidR="005639AF" w:rsidRDefault="005639AF" w:rsidP="00BD25DB"/>
        </w:tc>
        <w:tc>
          <w:tcPr>
            <w:tcW w:w="1320" w:type="dxa"/>
          </w:tcPr>
          <w:p w14:paraId="330873AB" w14:textId="77777777" w:rsidR="005639AF" w:rsidRDefault="005639AF" w:rsidP="00BD25DB"/>
        </w:tc>
        <w:tc>
          <w:tcPr>
            <w:tcW w:w="1320" w:type="dxa"/>
          </w:tcPr>
          <w:p w14:paraId="664A4741" w14:textId="77777777" w:rsidR="005639AF" w:rsidRDefault="005639AF" w:rsidP="00BD25DB"/>
        </w:tc>
        <w:tc>
          <w:tcPr>
            <w:tcW w:w="1320" w:type="dxa"/>
          </w:tcPr>
          <w:p w14:paraId="4A9C642D" w14:textId="77777777" w:rsidR="005639AF" w:rsidRDefault="005639AF" w:rsidP="00BD25DB"/>
        </w:tc>
        <w:tc>
          <w:tcPr>
            <w:tcW w:w="1320" w:type="dxa"/>
          </w:tcPr>
          <w:p w14:paraId="6CBBEAD6" w14:textId="77777777" w:rsidR="005639AF" w:rsidRDefault="005639AF" w:rsidP="00BD25DB"/>
        </w:tc>
        <w:tc>
          <w:tcPr>
            <w:tcW w:w="1321" w:type="dxa"/>
          </w:tcPr>
          <w:p w14:paraId="002D0171" w14:textId="77777777" w:rsidR="005639AF" w:rsidRDefault="005639AF" w:rsidP="00BD25DB"/>
        </w:tc>
        <w:tc>
          <w:tcPr>
            <w:tcW w:w="1321" w:type="dxa"/>
          </w:tcPr>
          <w:p w14:paraId="599CFC87" w14:textId="77777777" w:rsidR="005639AF" w:rsidRDefault="005639AF" w:rsidP="00BD25DB"/>
        </w:tc>
      </w:tr>
      <w:tr w:rsidR="005639AF" w14:paraId="0657102D" w14:textId="77777777" w:rsidTr="005639AF">
        <w:tc>
          <w:tcPr>
            <w:tcW w:w="1320" w:type="dxa"/>
          </w:tcPr>
          <w:p w14:paraId="28785BA2" w14:textId="77777777" w:rsidR="005639AF" w:rsidRDefault="005639AF" w:rsidP="00BD25DB"/>
        </w:tc>
        <w:tc>
          <w:tcPr>
            <w:tcW w:w="1320" w:type="dxa"/>
          </w:tcPr>
          <w:p w14:paraId="2C60105F" w14:textId="77777777" w:rsidR="005639AF" w:rsidRDefault="005639AF" w:rsidP="00BD25DB"/>
        </w:tc>
        <w:tc>
          <w:tcPr>
            <w:tcW w:w="1320" w:type="dxa"/>
          </w:tcPr>
          <w:p w14:paraId="7C60E107" w14:textId="77777777" w:rsidR="005639AF" w:rsidRDefault="005639AF" w:rsidP="00BD25DB"/>
        </w:tc>
        <w:tc>
          <w:tcPr>
            <w:tcW w:w="1320" w:type="dxa"/>
          </w:tcPr>
          <w:p w14:paraId="2BA5C58D" w14:textId="77777777" w:rsidR="005639AF" w:rsidRDefault="005639AF" w:rsidP="00BD25DB"/>
        </w:tc>
        <w:tc>
          <w:tcPr>
            <w:tcW w:w="1320" w:type="dxa"/>
          </w:tcPr>
          <w:p w14:paraId="11987D61" w14:textId="77777777" w:rsidR="005639AF" w:rsidRDefault="005639AF" w:rsidP="00BD25DB"/>
        </w:tc>
        <w:tc>
          <w:tcPr>
            <w:tcW w:w="1321" w:type="dxa"/>
          </w:tcPr>
          <w:p w14:paraId="220EACD6" w14:textId="77777777" w:rsidR="005639AF" w:rsidRDefault="005639AF" w:rsidP="00BD25DB"/>
        </w:tc>
        <w:tc>
          <w:tcPr>
            <w:tcW w:w="1321" w:type="dxa"/>
          </w:tcPr>
          <w:p w14:paraId="280942DE" w14:textId="77777777" w:rsidR="005639AF" w:rsidRDefault="005639AF" w:rsidP="00BD25DB"/>
        </w:tc>
      </w:tr>
      <w:tr w:rsidR="005639AF" w14:paraId="4EB90182" w14:textId="77777777" w:rsidTr="005639AF">
        <w:tc>
          <w:tcPr>
            <w:tcW w:w="1320" w:type="dxa"/>
          </w:tcPr>
          <w:p w14:paraId="55143370" w14:textId="77777777" w:rsidR="005639AF" w:rsidRDefault="005639AF" w:rsidP="00BD25DB"/>
        </w:tc>
        <w:tc>
          <w:tcPr>
            <w:tcW w:w="1320" w:type="dxa"/>
          </w:tcPr>
          <w:p w14:paraId="03062629" w14:textId="77777777" w:rsidR="005639AF" w:rsidRDefault="005639AF" w:rsidP="00BD25DB"/>
        </w:tc>
        <w:tc>
          <w:tcPr>
            <w:tcW w:w="1320" w:type="dxa"/>
          </w:tcPr>
          <w:p w14:paraId="1DF29789" w14:textId="77777777" w:rsidR="005639AF" w:rsidRDefault="005639AF" w:rsidP="00BD25DB"/>
        </w:tc>
        <w:tc>
          <w:tcPr>
            <w:tcW w:w="1320" w:type="dxa"/>
          </w:tcPr>
          <w:p w14:paraId="7EAC35CA" w14:textId="77777777" w:rsidR="005639AF" w:rsidRDefault="005639AF" w:rsidP="00BD25DB"/>
        </w:tc>
        <w:tc>
          <w:tcPr>
            <w:tcW w:w="1320" w:type="dxa"/>
          </w:tcPr>
          <w:p w14:paraId="2F98811E" w14:textId="77777777" w:rsidR="005639AF" w:rsidRDefault="005639AF" w:rsidP="00BD25DB"/>
        </w:tc>
        <w:tc>
          <w:tcPr>
            <w:tcW w:w="1321" w:type="dxa"/>
          </w:tcPr>
          <w:p w14:paraId="089E23C2" w14:textId="77777777" w:rsidR="005639AF" w:rsidRDefault="005639AF" w:rsidP="00BD25DB"/>
        </w:tc>
        <w:tc>
          <w:tcPr>
            <w:tcW w:w="1321" w:type="dxa"/>
          </w:tcPr>
          <w:p w14:paraId="35CE845F" w14:textId="77777777" w:rsidR="005639AF" w:rsidRDefault="005639AF" w:rsidP="00BD25DB"/>
        </w:tc>
      </w:tr>
      <w:tr w:rsidR="005639AF" w14:paraId="559E4AE2" w14:textId="77777777" w:rsidTr="005639AF">
        <w:tc>
          <w:tcPr>
            <w:tcW w:w="1320" w:type="dxa"/>
          </w:tcPr>
          <w:p w14:paraId="2A7BBFA1" w14:textId="77777777" w:rsidR="005639AF" w:rsidRDefault="005639AF" w:rsidP="00BD25DB"/>
        </w:tc>
        <w:tc>
          <w:tcPr>
            <w:tcW w:w="1320" w:type="dxa"/>
          </w:tcPr>
          <w:p w14:paraId="68735070" w14:textId="77777777" w:rsidR="005639AF" w:rsidRDefault="005639AF" w:rsidP="00BD25DB"/>
        </w:tc>
        <w:tc>
          <w:tcPr>
            <w:tcW w:w="1320" w:type="dxa"/>
          </w:tcPr>
          <w:p w14:paraId="2AE1C76F" w14:textId="77777777" w:rsidR="005639AF" w:rsidRDefault="005639AF" w:rsidP="00BD25DB"/>
        </w:tc>
        <w:tc>
          <w:tcPr>
            <w:tcW w:w="1320" w:type="dxa"/>
          </w:tcPr>
          <w:p w14:paraId="32ACB2A2" w14:textId="77777777" w:rsidR="005639AF" w:rsidRDefault="005639AF" w:rsidP="00BD25DB"/>
        </w:tc>
        <w:tc>
          <w:tcPr>
            <w:tcW w:w="1320" w:type="dxa"/>
          </w:tcPr>
          <w:p w14:paraId="264DCB5E" w14:textId="77777777" w:rsidR="005639AF" w:rsidRDefault="005639AF" w:rsidP="00BD25DB"/>
        </w:tc>
        <w:tc>
          <w:tcPr>
            <w:tcW w:w="1321" w:type="dxa"/>
          </w:tcPr>
          <w:p w14:paraId="117F98D0" w14:textId="77777777" w:rsidR="005639AF" w:rsidRDefault="005639AF" w:rsidP="00BD25DB"/>
        </w:tc>
        <w:tc>
          <w:tcPr>
            <w:tcW w:w="1321" w:type="dxa"/>
          </w:tcPr>
          <w:p w14:paraId="671617DC" w14:textId="77777777" w:rsidR="005639AF" w:rsidRDefault="005639AF" w:rsidP="00BD25DB"/>
        </w:tc>
      </w:tr>
      <w:tr w:rsidR="005639AF" w14:paraId="2AF54DF1" w14:textId="77777777" w:rsidTr="005639AF">
        <w:tc>
          <w:tcPr>
            <w:tcW w:w="1320" w:type="dxa"/>
          </w:tcPr>
          <w:p w14:paraId="34AB9286" w14:textId="77777777" w:rsidR="005639AF" w:rsidRDefault="005639AF" w:rsidP="00BD25DB"/>
        </w:tc>
        <w:tc>
          <w:tcPr>
            <w:tcW w:w="1320" w:type="dxa"/>
          </w:tcPr>
          <w:p w14:paraId="3520F107" w14:textId="77777777" w:rsidR="005639AF" w:rsidRDefault="005639AF" w:rsidP="00BD25DB"/>
        </w:tc>
        <w:tc>
          <w:tcPr>
            <w:tcW w:w="1320" w:type="dxa"/>
          </w:tcPr>
          <w:p w14:paraId="4BCB64EC" w14:textId="77777777" w:rsidR="005639AF" w:rsidRDefault="005639AF" w:rsidP="00BD25DB"/>
        </w:tc>
        <w:tc>
          <w:tcPr>
            <w:tcW w:w="1320" w:type="dxa"/>
          </w:tcPr>
          <w:p w14:paraId="54EB813B" w14:textId="77777777" w:rsidR="005639AF" w:rsidRDefault="005639AF" w:rsidP="00BD25DB"/>
        </w:tc>
        <w:tc>
          <w:tcPr>
            <w:tcW w:w="1320" w:type="dxa"/>
          </w:tcPr>
          <w:p w14:paraId="69C9A9EB" w14:textId="77777777" w:rsidR="005639AF" w:rsidRDefault="005639AF" w:rsidP="00BD25DB"/>
        </w:tc>
        <w:tc>
          <w:tcPr>
            <w:tcW w:w="1321" w:type="dxa"/>
          </w:tcPr>
          <w:p w14:paraId="78889561" w14:textId="77777777" w:rsidR="005639AF" w:rsidRDefault="005639AF" w:rsidP="00BD25DB"/>
        </w:tc>
        <w:tc>
          <w:tcPr>
            <w:tcW w:w="1321" w:type="dxa"/>
          </w:tcPr>
          <w:p w14:paraId="2AD7917E" w14:textId="77777777" w:rsidR="005639AF" w:rsidRDefault="005639AF" w:rsidP="00BD25DB"/>
        </w:tc>
      </w:tr>
      <w:tr w:rsidR="005639AF" w14:paraId="778FA562" w14:textId="77777777" w:rsidTr="005639AF">
        <w:tc>
          <w:tcPr>
            <w:tcW w:w="1320" w:type="dxa"/>
          </w:tcPr>
          <w:p w14:paraId="1FBBCEC0" w14:textId="77777777" w:rsidR="005639AF" w:rsidRDefault="005639AF" w:rsidP="00BD25DB"/>
        </w:tc>
        <w:tc>
          <w:tcPr>
            <w:tcW w:w="1320" w:type="dxa"/>
          </w:tcPr>
          <w:p w14:paraId="02F75812" w14:textId="77777777" w:rsidR="005639AF" w:rsidRDefault="005639AF" w:rsidP="00BD25DB"/>
        </w:tc>
        <w:tc>
          <w:tcPr>
            <w:tcW w:w="1320" w:type="dxa"/>
          </w:tcPr>
          <w:p w14:paraId="65FA667B" w14:textId="77777777" w:rsidR="005639AF" w:rsidRDefault="005639AF" w:rsidP="00BD25DB"/>
        </w:tc>
        <w:tc>
          <w:tcPr>
            <w:tcW w:w="1320" w:type="dxa"/>
          </w:tcPr>
          <w:p w14:paraId="523A6283" w14:textId="77777777" w:rsidR="005639AF" w:rsidRDefault="005639AF" w:rsidP="00BD25DB"/>
        </w:tc>
        <w:tc>
          <w:tcPr>
            <w:tcW w:w="1320" w:type="dxa"/>
          </w:tcPr>
          <w:p w14:paraId="24E226AA" w14:textId="77777777" w:rsidR="005639AF" w:rsidRDefault="005639AF" w:rsidP="00BD25DB"/>
        </w:tc>
        <w:tc>
          <w:tcPr>
            <w:tcW w:w="1321" w:type="dxa"/>
          </w:tcPr>
          <w:p w14:paraId="12F210E4" w14:textId="77777777" w:rsidR="005639AF" w:rsidRDefault="005639AF" w:rsidP="00BD25DB"/>
        </w:tc>
        <w:tc>
          <w:tcPr>
            <w:tcW w:w="1321" w:type="dxa"/>
          </w:tcPr>
          <w:p w14:paraId="6B7EB917" w14:textId="77777777" w:rsidR="005639AF" w:rsidRDefault="005639AF" w:rsidP="00BD25DB"/>
        </w:tc>
      </w:tr>
    </w:tbl>
    <w:p w14:paraId="67074E9E" w14:textId="77777777" w:rsidR="00A350DD" w:rsidRPr="005A0BE2" w:rsidRDefault="00A350DD" w:rsidP="00BD25DB"/>
    <w:p w14:paraId="1529E4E3" w14:textId="4B1F42B6" w:rsidR="002F07B2" w:rsidRPr="00021DD0" w:rsidRDefault="000652FC" w:rsidP="003C2F01">
      <w:pPr>
        <w:pStyle w:val="Heading1"/>
        <w:rPr>
          <w:rFonts w:cs="Times New Roman"/>
        </w:rPr>
      </w:pPr>
      <w:r w:rsidRPr="00021DD0">
        <w:rPr>
          <w:rFonts w:cs="Times New Roman"/>
        </w:rPr>
        <w:lastRenderedPageBreak/>
        <w:t xml:space="preserve">Chapter </w:t>
      </w:r>
      <w:r w:rsidR="00172977" w:rsidRPr="00021DD0">
        <w:rPr>
          <w:rFonts w:cs="Times New Roman"/>
        </w:rPr>
        <w:t>4</w:t>
      </w:r>
      <w:bookmarkEnd w:id="61"/>
    </w:p>
    <w:p w14:paraId="033E8773" w14:textId="77777777" w:rsidR="002F07B2" w:rsidRPr="00021DD0" w:rsidRDefault="00172977" w:rsidP="003C2F01">
      <w:pPr>
        <w:pStyle w:val="Heading1"/>
        <w:rPr>
          <w:rFonts w:cs="Times New Roman"/>
        </w:rPr>
      </w:pPr>
      <w:bookmarkStart w:id="62" w:name="_Toc165925775"/>
      <w:r w:rsidRPr="00021DD0">
        <w:rPr>
          <w:rFonts w:cs="Times New Roman"/>
        </w:rPr>
        <w:lastRenderedPageBreak/>
        <w:t>Discussion</w:t>
      </w:r>
      <w:bookmarkEnd w:id="62"/>
    </w:p>
    <w:p w14:paraId="10DEF5FC" w14:textId="77777777" w:rsidR="002F07B2" w:rsidRPr="00021DD0" w:rsidRDefault="000652FC" w:rsidP="002F07B2">
      <w:pPr>
        <w:rPr>
          <w:rFonts w:cs="Times New Roman"/>
          <w:szCs w:val="22"/>
        </w:rPr>
      </w:pPr>
      <w:r w:rsidRPr="00021DD0">
        <w:rPr>
          <w:rFonts w:cs="Times New Roman"/>
          <w:szCs w:val="22"/>
        </w:rPr>
        <w:t>&lt;</w:t>
      </w:r>
      <w:r w:rsidR="00857426" w:rsidRPr="00021DD0">
        <w:rPr>
          <w:rFonts w:cs="Times New Roman"/>
          <w:szCs w:val="22"/>
        </w:rPr>
        <w:t>Everything that comes under the `Results and Discussion' criterion in the mark scheme that has not been addressed in an earlier chapter should be included in this final chapter. The following section headings are suggestions only.&gt;</w:t>
      </w:r>
    </w:p>
    <w:p w14:paraId="548F88A8" w14:textId="77777777" w:rsidR="00813660" w:rsidRPr="00021DD0" w:rsidRDefault="000652FC" w:rsidP="003C2F01">
      <w:pPr>
        <w:pStyle w:val="Heading2"/>
        <w:rPr>
          <w:rFonts w:cs="Times New Roman"/>
        </w:rPr>
      </w:pPr>
      <w:bookmarkStart w:id="63" w:name="_Toc165925776"/>
      <w:r w:rsidRPr="00021DD0">
        <w:rPr>
          <w:rFonts w:cs="Times New Roman"/>
        </w:rPr>
        <w:t>4.1  Conclusions</w:t>
      </w:r>
      <w:bookmarkEnd w:id="63"/>
    </w:p>
    <w:p w14:paraId="217A8A25" w14:textId="77777777" w:rsidR="0069296F" w:rsidRPr="00021DD0" w:rsidRDefault="000652FC" w:rsidP="0069296F">
      <w:pPr>
        <w:rPr>
          <w:rFonts w:cs="Times New Roman"/>
          <w:szCs w:val="22"/>
        </w:rPr>
      </w:pPr>
      <w:r w:rsidRPr="00021DD0">
        <w:rPr>
          <w:rFonts w:cs="Times New Roman"/>
          <w:szCs w:val="22"/>
        </w:rPr>
        <w:t>&lt;Text in 11</w:t>
      </w:r>
      <w:r w:rsidR="00E30DAD" w:rsidRPr="00021DD0">
        <w:rPr>
          <w:rFonts w:cs="Times New Roman"/>
          <w:szCs w:val="22"/>
        </w:rPr>
        <w:t>-</w:t>
      </w:r>
      <w:r w:rsidRPr="00021DD0">
        <w:rPr>
          <w:rFonts w:cs="Times New Roman"/>
          <w:szCs w:val="22"/>
        </w:rPr>
        <w:t>point</w:t>
      </w:r>
      <w:r w:rsidR="00E30DAD" w:rsidRPr="00021DD0">
        <w:rPr>
          <w:rFonts w:cs="Times New Roman"/>
          <w:szCs w:val="22"/>
        </w:rPr>
        <w:t xml:space="preserve"> size and 1.5 line spacing.</w:t>
      </w:r>
      <w:r w:rsidRPr="00021DD0">
        <w:rPr>
          <w:rFonts w:cs="Times New Roman"/>
          <w:szCs w:val="22"/>
        </w:rPr>
        <w:t>&gt;</w:t>
      </w:r>
    </w:p>
    <w:p w14:paraId="7512839B" w14:textId="77777777" w:rsidR="00813660" w:rsidRPr="00021DD0" w:rsidRDefault="000652FC" w:rsidP="003C2F01">
      <w:pPr>
        <w:pStyle w:val="Heading2"/>
        <w:rPr>
          <w:rFonts w:cs="Times New Roman"/>
        </w:rPr>
      </w:pPr>
      <w:bookmarkStart w:id="64" w:name="_Toc165925777"/>
      <w:r w:rsidRPr="00021DD0">
        <w:rPr>
          <w:rFonts w:cs="Times New Roman"/>
        </w:rPr>
        <w:t>4.2  Ideas for future work</w:t>
      </w:r>
      <w:bookmarkEnd w:id="64"/>
    </w:p>
    <w:p w14:paraId="624FCD2A" w14:textId="77777777" w:rsidR="00D2153B" w:rsidRPr="00021DD0" w:rsidRDefault="000652FC" w:rsidP="00D2153B">
      <w:pPr>
        <w:rPr>
          <w:rFonts w:cs="Times New Roman"/>
          <w:szCs w:val="22"/>
        </w:rPr>
      </w:pPr>
      <w:r w:rsidRPr="00021DD0">
        <w:rPr>
          <w:rFonts w:cs="Times New Roman"/>
          <w:szCs w:val="22"/>
        </w:rPr>
        <w:t>&lt;Text in 11-point size and 1.5 line spacing.&gt;</w:t>
      </w:r>
    </w:p>
    <w:p w14:paraId="2A7EA7D7" w14:textId="77777777" w:rsidR="00D2153B" w:rsidRPr="00021DD0" w:rsidRDefault="00D2153B" w:rsidP="00D2153B">
      <w:pPr>
        <w:rPr>
          <w:rFonts w:cs="Times New Roman"/>
        </w:rPr>
      </w:pPr>
    </w:p>
    <w:p w14:paraId="57F9A5F1" w14:textId="77777777" w:rsidR="00813660" w:rsidRPr="00021DD0" w:rsidRDefault="00813660" w:rsidP="002F07B2">
      <w:pPr>
        <w:rPr>
          <w:rFonts w:cs="Times New Roman"/>
          <w:szCs w:val="22"/>
        </w:rPr>
      </w:pPr>
    </w:p>
    <w:p w14:paraId="1F5FE94B" w14:textId="77777777" w:rsidR="00D572BF" w:rsidRPr="00021DD0" w:rsidRDefault="00D572BF" w:rsidP="002F07B2">
      <w:pPr>
        <w:rPr>
          <w:rFonts w:cs="Times New Roman"/>
          <w:szCs w:val="22"/>
        </w:rPr>
      </w:pPr>
    </w:p>
    <w:bookmarkStart w:id="65" w:name="_Toc165925778" w:displacedByCustomXml="next"/>
    <w:sdt>
      <w:sdtPr>
        <w:rPr>
          <w:b w:val="0"/>
          <w:sz w:val="22"/>
        </w:rPr>
        <w:id w:val="-860974068"/>
        <w:docPartObj>
          <w:docPartGallery w:val="Bibliographies"/>
          <w:docPartUnique/>
        </w:docPartObj>
      </w:sdtPr>
      <w:sdtEndPr>
        <w:rPr>
          <w:rFonts w:cs="Times New Roman"/>
        </w:rPr>
      </w:sdtEndPr>
      <w:sdtContent>
        <w:p w14:paraId="3D859473" w14:textId="77777777" w:rsidR="00980E73" w:rsidRPr="00980E73" w:rsidRDefault="000652FC">
          <w:pPr>
            <w:pStyle w:val="Heading1"/>
            <w:rPr>
              <w:rFonts w:cs="Times New Roman"/>
            </w:rPr>
          </w:pPr>
          <w:r w:rsidRPr="00980E73">
            <w:rPr>
              <w:rFonts w:cs="Times New Roman"/>
            </w:rPr>
            <w:t>References</w:t>
          </w:r>
          <w:bookmarkEnd w:id="65"/>
        </w:p>
        <w:sdt>
          <w:sdtPr>
            <w:rPr>
              <w:rFonts w:ascii="Times New Roman" w:eastAsia="Times New Roman" w:hAnsi="Times New Roman" w:cs="Times New Roman"/>
              <w:kern w:val="0"/>
              <w:szCs w:val="20"/>
              <w:lang w:eastAsia="en-GB"/>
              <w14:ligatures w14:val="none"/>
            </w:rPr>
            <w:id w:val="-573587230"/>
            <w:bibliography/>
          </w:sdtPr>
          <w:sdtContent>
            <w:p w14:paraId="489CCE14"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Lorena, A.C., De Leon Ferreira De Ponce Carvalho, A.C. and Gama, J. 2008. A review on the combination of binary classifiers in multiclass problems. </w:t>
              </w:r>
              <w:r w:rsidRPr="005A4219">
                <w:rPr>
                  <w:rFonts w:ascii="Times New Roman" w:hAnsi="Times New Roman" w:cs="Times New Roman"/>
                  <w:i/>
                  <w:iCs/>
                </w:rPr>
                <w:t>Artificial Intelligence Review</w:t>
              </w:r>
              <w:r w:rsidRPr="005A4219">
                <w:rPr>
                  <w:rFonts w:ascii="Times New Roman" w:hAnsi="Times New Roman" w:cs="Times New Roman"/>
                </w:rPr>
                <w:t xml:space="preserve">. </w:t>
              </w:r>
              <w:r w:rsidRPr="005A4219">
                <w:rPr>
                  <w:rFonts w:ascii="Times New Roman" w:hAnsi="Times New Roman" w:cs="Times New Roman"/>
                  <w:b/>
                  <w:bCs/>
                </w:rPr>
                <w:t>30</w:t>
              </w:r>
              <w:r w:rsidRPr="005A4219">
                <w:rPr>
                  <w:rFonts w:ascii="Times New Roman" w:hAnsi="Times New Roman" w:cs="Times New Roman"/>
                </w:rPr>
                <w:t>(1–4), pp.19–37.</w:t>
              </w:r>
            </w:p>
            <w:p w14:paraId="429AA7FD"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Ordyniak, S., Paesani, G., Rychlicki, M. and Szeider, S. 2024. A general theoretical framework for learning smallest interpretable models. </w:t>
              </w:r>
              <w:r w:rsidRPr="005A4219">
                <w:rPr>
                  <w:rFonts w:ascii="Times New Roman" w:hAnsi="Times New Roman" w:cs="Times New Roman"/>
                  <w:i/>
                  <w:iCs/>
                </w:rPr>
                <w:t>Proceedings of the ... AAAI Conference on Artificial Intelligence</w:t>
              </w:r>
              <w:r w:rsidRPr="005A4219">
                <w:rPr>
                  <w:rFonts w:ascii="Times New Roman" w:hAnsi="Times New Roman" w:cs="Times New Roman"/>
                </w:rPr>
                <w:t xml:space="preserve">. </w:t>
              </w:r>
              <w:r w:rsidRPr="005A4219">
                <w:rPr>
                  <w:rFonts w:ascii="Times New Roman" w:hAnsi="Times New Roman" w:cs="Times New Roman"/>
                  <w:b/>
                  <w:bCs/>
                </w:rPr>
                <w:t>38</w:t>
              </w:r>
              <w:r w:rsidRPr="005A4219">
                <w:rPr>
                  <w:rFonts w:ascii="Times New Roman" w:hAnsi="Times New Roman" w:cs="Times New Roman"/>
                </w:rPr>
                <w:t>(9), pp.10662–10669.</w:t>
              </w:r>
            </w:p>
            <w:p w14:paraId="422B5CC4"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Κούρου, Κ., Exarchos, T.P., Exarchos, K., Karamouzis, M.V. and Fotiadis, D.I. 2015. Machine learning applications in cancer prognosis and prediction. </w:t>
              </w:r>
              <w:r w:rsidRPr="005A4219">
                <w:rPr>
                  <w:rFonts w:ascii="Times New Roman" w:hAnsi="Times New Roman" w:cs="Times New Roman"/>
                  <w:i/>
                  <w:iCs/>
                  <w:bdr w:val="single" w:sz="2" w:space="0" w:color="ECEDEE" w:frame="1"/>
                </w:rPr>
                <w:t>Computational and Structural Biotechnology Journal</w:t>
              </w:r>
              <w:r w:rsidRPr="005A4219">
                <w:rPr>
                  <w:rFonts w:ascii="Times New Roman" w:hAnsi="Times New Roman" w:cs="Times New Roman"/>
                </w:rPr>
                <w:t>. </w:t>
              </w:r>
              <w:r w:rsidRPr="005A4219">
                <w:rPr>
                  <w:rFonts w:ascii="Times New Roman" w:hAnsi="Times New Roman" w:cs="Times New Roman"/>
                  <w:b/>
                  <w:bCs/>
                  <w:bdr w:val="single" w:sz="2" w:space="0" w:color="ECEDEE" w:frame="1"/>
                </w:rPr>
                <w:t>13</w:t>
              </w:r>
              <w:r w:rsidRPr="005A4219">
                <w:rPr>
                  <w:rFonts w:ascii="Times New Roman" w:hAnsi="Times New Roman" w:cs="Times New Roman"/>
                </w:rPr>
                <w:t>, pp.8–17.</w:t>
              </w:r>
            </w:p>
            <w:p w14:paraId="1492AC77"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De Sá, A.G.C., Pereira, A.C.M. and Pappa, G.L. 2018. A customized classification algorithm for credit card fraud detection. </w:t>
              </w:r>
              <w:r w:rsidRPr="005A4219">
                <w:rPr>
                  <w:rFonts w:ascii="Times New Roman" w:hAnsi="Times New Roman" w:cs="Times New Roman"/>
                  <w:i/>
                  <w:iCs/>
                </w:rPr>
                <w:t>Engineering Applications of Artificial Intelligence</w:t>
              </w:r>
              <w:r w:rsidRPr="005A4219">
                <w:rPr>
                  <w:rFonts w:ascii="Times New Roman" w:hAnsi="Times New Roman" w:cs="Times New Roman"/>
                </w:rPr>
                <w:t xml:space="preserve">. </w:t>
              </w:r>
              <w:r w:rsidRPr="005A4219">
                <w:rPr>
                  <w:rFonts w:ascii="Times New Roman" w:hAnsi="Times New Roman" w:cs="Times New Roman"/>
                  <w:b/>
                  <w:bCs/>
                </w:rPr>
                <w:t>72</w:t>
              </w:r>
              <w:r w:rsidRPr="005A4219">
                <w:rPr>
                  <w:rFonts w:ascii="Times New Roman" w:hAnsi="Times New Roman" w:cs="Times New Roman"/>
                </w:rPr>
                <w:t>, pp.21–29.</w:t>
              </w:r>
            </w:p>
            <w:p w14:paraId="59EEFBDD" w14:textId="77777777" w:rsidR="005A4219" w:rsidRPr="005A4219" w:rsidRDefault="000652FC" w:rsidP="00E33C22">
              <w:pPr>
                <w:pStyle w:val="ListParagraph"/>
                <w:numPr>
                  <w:ilvl w:val="0"/>
                  <w:numId w:val="3"/>
                </w:numPr>
                <w:rPr>
                  <w:rFonts w:ascii="Times New Roman" w:hAnsi="Times New Roman" w:cs="Times New Roman"/>
                  <w:szCs w:val="20"/>
                </w:rPr>
              </w:pPr>
              <w:r w:rsidRPr="005A4219">
                <w:rPr>
                  <w:rFonts w:ascii="Times New Roman" w:hAnsi="Times New Roman" w:cs="Times New Roman"/>
                </w:rPr>
                <w:t xml:space="preserve">Poo, Z.Y., Ting, C.Y., Loh, Y.P. and Ghauth, K.I. 2023. Multi-Label Classification with Deep Learning for Retail Recommendation. </w:t>
              </w:r>
              <w:r w:rsidRPr="005A4219">
                <w:rPr>
                  <w:rFonts w:ascii="Times New Roman" w:hAnsi="Times New Roman" w:cs="Times New Roman"/>
                  <w:i/>
                  <w:iCs/>
                </w:rPr>
                <w:t>Journal of Informatics and Web Engineering (Online)</w:t>
              </w:r>
              <w:r w:rsidRPr="005A4219">
                <w:rPr>
                  <w:rFonts w:ascii="Times New Roman" w:hAnsi="Times New Roman" w:cs="Times New Roman"/>
                </w:rPr>
                <w:t xml:space="preserve">. </w:t>
              </w:r>
              <w:r w:rsidRPr="005A4219">
                <w:rPr>
                  <w:rFonts w:ascii="Times New Roman" w:hAnsi="Times New Roman" w:cs="Times New Roman"/>
                  <w:b/>
                  <w:bCs/>
                </w:rPr>
                <w:t>2</w:t>
              </w:r>
              <w:r w:rsidRPr="005A4219">
                <w:rPr>
                  <w:rFonts w:ascii="Times New Roman" w:hAnsi="Times New Roman" w:cs="Times New Roman"/>
                </w:rPr>
                <w:t>(2), pp.218–232.</w:t>
              </w:r>
            </w:p>
            <w:p w14:paraId="404134B0"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Kingsford, C. and Salzberg, S.L. 2008. What are decision trees? </w:t>
              </w:r>
              <w:r w:rsidRPr="005A4219">
                <w:rPr>
                  <w:rFonts w:ascii="Times New Roman" w:hAnsi="Times New Roman" w:cs="Times New Roman"/>
                  <w:i/>
                  <w:iCs/>
                </w:rPr>
                <w:t>Nature Biotechnology</w:t>
              </w:r>
              <w:r w:rsidRPr="005A4219">
                <w:rPr>
                  <w:rFonts w:ascii="Times New Roman" w:hAnsi="Times New Roman" w:cs="Times New Roman"/>
                </w:rPr>
                <w:t xml:space="preserve">. </w:t>
              </w:r>
              <w:r w:rsidRPr="005A4219">
                <w:rPr>
                  <w:rFonts w:ascii="Times New Roman" w:hAnsi="Times New Roman" w:cs="Times New Roman"/>
                  <w:b/>
                  <w:bCs/>
                </w:rPr>
                <w:t>26</w:t>
              </w:r>
              <w:r w:rsidRPr="005A4219">
                <w:rPr>
                  <w:rFonts w:ascii="Times New Roman" w:hAnsi="Times New Roman" w:cs="Times New Roman"/>
                </w:rPr>
                <w:t>(9), pp.1011–1013.</w:t>
              </w:r>
            </w:p>
            <w:p w14:paraId="208F10E4"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Rahmatillah, I., Astuty, E. and Sudirman, I.D. 2023. An Improved Decision Tree Model for Forecasting Consumer Decision in a Medium Groceries Store. </w:t>
              </w:r>
              <w:r w:rsidRPr="005A4219">
                <w:rPr>
                  <w:rFonts w:ascii="Times New Roman" w:hAnsi="Times New Roman" w:cs="Times New Roman"/>
                  <w:i/>
                  <w:iCs/>
                </w:rPr>
                <w:t>2023 IEEE 17th International Conference on Industrial and Information Systems (ICIIS</w:t>
              </w:r>
              <w:r w:rsidRPr="005A4219">
                <w:rPr>
                  <w:rFonts w:ascii="Times New Roman" w:hAnsi="Times New Roman" w:cs="Times New Roman"/>
                </w:rPr>
                <w:t>.</w:t>
              </w:r>
            </w:p>
            <w:p w14:paraId="2B87C336"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Choy, L.H.T., Ho, W.K.O. and Mak, S. 2012. Housing attributes and Hong Kong real estate prices: a quantile regression analysis. Construction Management &amp; Economics. 30(5), pp.359–366.</w:t>
              </w:r>
            </w:p>
            <w:p w14:paraId="1258B3EE" w14:textId="77777777" w:rsidR="005A4219" w:rsidRPr="005A4219"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Kotsiantis, S. 2011. Decision trees: a recent overview. Artificial Intelligence Review. 39(4), pp.261–283.</w:t>
              </w:r>
            </w:p>
            <w:p w14:paraId="6FFB659C" w14:textId="77777777" w:rsidR="005A4219" w:rsidRPr="00AF0D5C" w:rsidRDefault="000652FC" w:rsidP="00E33C22">
              <w:pPr>
                <w:pStyle w:val="ListParagraph"/>
                <w:numPr>
                  <w:ilvl w:val="0"/>
                  <w:numId w:val="3"/>
                </w:numPr>
                <w:rPr>
                  <w:rFonts w:ascii="Times New Roman" w:hAnsi="Times New Roman" w:cs="Times New Roman"/>
                </w:rPr>
              </w:pPr>
              <w:r w:rsidRPr="005A4219">
                <w:rPr>
                  <w:rFonts w:ascii="Times New Roman" w:hAnsi="Times New Roman" w:cs="Times New Roman"/>
                </w:rPr>
                <w:t xml:space="preserve">Hartmann, C., Varshney, P.K., Mehrotra, K. and Gerberich, C. 1982. Application of information theory to the construction of efficient decision trees. IEEE Transactions on </w:t>
              </w:r>
              <w:r w:rsidRPr="00AF0D5C">
                <w:rPr>
                  <w:rFonts w:ascii="Times New Roman" w:hAnsi="Times New Roman" w:cs="Times New Roman"/>
                </w:rPr>
                <w:t>Information Theory. 28(4), pp.565–577.</w:t>
              </w:r>
            </w:p>
            <w:p w14:paraId="1A75FBB3" w14:textId="77777777" w:rsidR="005A4219" w:rsidRPr="00AF0D5C" w:rsidRDefault="000652FC" w:rsidP="00E33C22">
              <w:pPr>
                <w:pStyle w:val="ListParagraph"/>
                <w:numPr>
                  <w:ilvl w:val="0"/>
                  <w:numId w:val="3"/>
                </w:numPr>
                <w:rPr>
                  <w:rFonts w:ascii="Times New Roman" w:hAnsi="Times New Roman" w:cs="Times New Roman"/>
                </w:rPr>
              </w:pPr>
              <w:r w:rsidRPr="00AF0D5C">
                <w:rPr>
                  <w:rFonts w:ascii="Times New Roman" w:hAnsi="Times New Roman" w:cs="Times New Roman"/>
                </w:rPr>
                <w:t xml:space="preserve">Denison, D.G.T., Mallick, B.K. and Smith, A.F.M. 1998. A Bayesian CART algorithm. </w:t>
              </w:r>
              <w:r w:rsidRPr="00AF0D5C">
                <w:rPr>
                  <w:rFonts w:ascii="Times New Roman" w:hAnsi="Times New Roman" w:cs="Times New Roman"/>
                  <w:i/>
                  <w:iCs/>
                </w:rPr>
                <w:t>Biometrika</w:t>
              </w:r>
              <w:r w:rsidRPr="00AF0D5C">
                <w:rPr>
                  <w:rFonts w:ascii="Times New Roman" w:hAnsi="Times New Roman" w:cs="Times New Roman"/>
                </w:rPr>
                <w:t xml:space="preserve">. </w:t>
              </w:r>
              <w:r w:rsidRPr="00AF0D5C">
                <w:rPr>
                  <w:rFonts w:ascii="Times New Roman" w:hAnsi="Times New Roman" w:cs="Times New Roman"/>
                  <w:b/>
                  <w:bCs/>
                </w:rPr>
                <w:t>85</w:t>
              </w:r>
              <w:r w:rsidRPr="00AF0D5C">
                <w:rPr>
                  <w:rFonts w:ascii="Times New Roman" w:hAnsi="Times New Roman" w:cs="Times New Roman"/>
                </w:rPr>
                <w:t>(2), pp.363–377.</w:t>
              </w:r>
            </w:p>
            <w:p w14:paraId="3B45B667" w14:textId="77777777" w:rsidR="005A4219" w:rsidRPr="00AF0D5C" w:rsidRDefault="000652FC" w:rsidP="00E33C22">
              <w:pPr>
                <w:pStyle w:val="ListParagraph"/>
                <w:numPr>
                  <w:ilvl w:val="0"/>
                  <w:numId w:val="3"/>
                </w:numPr>
                <w:rPr>
                  <w:rFonts w:ascii="Times New Roman" w:hAnsi="Times New Roman" w:cs="Times New Roman"/>
                </w:rPr>
              </w:pPr>
              <w:r w:rsidRPr="00AF0D5C">
                <w:rPr>
                  <w:rFonts w:ascii="Times New Roman" w:hAnsi="Times New Roman" w:cs="Times New Roman"/>
                </w:rPr>
                <w:t>Demirović, E., Lukina, A., Hébrard, E., Chan, J., Bailey, J., Leckie, C., Ramamohanarao, K. and Stuckey, P.J. 2020. MurTree: Optimal classification trees via dynamic programming and search. arXiv (Cornell University).</w:t>
              </w:r>
            </w:p>
            <w:p w14:paraId="7C7365FB" w14:textId="77777777" w:rsidR="005A4219" w:rsidRPr="00AF0D5C" w:rsidRDefault="000652FC" w:rsidP="00E33C22">
              <w:pPr>
                <w:pStyle w:val="ListParagraph"/>
                <w:numPr>
                  <w:ilvl w:val="0"/>
                  <w:numId w:val="3"/>
                </w:numPr>
                <w:rPr>
                  <w:rFonts w:ascii="Times New Roman" w:hAnsi="Times New Roman" w:cs="Times New Roman"/>
                </w:rPr>
              </w:pPr>
              <w:r w:rsidRPr="00AF0D5C">
                <w:rPr>
                  <w:rFonts w:ascii="Times New Roman" w:hAnsi="Times New Roman" w:cs="Times New Roman"/>
                </w:rPr>
                <w:t xml:space="preserve">Narodytska, N., Ignatiev, A., Pereira, F.S. and Marques-Silva, J. 2018. </w:t>
              </w:r>
              <w:r w:rsidRPr="00AF0D5C">
                <w:rPr>
                  <w:rFonts w:ascii="Times New Roman" w:hAnsi="Times New Roman" w:cs="Times New Roman"/>
                  <w:i/>
                  <w:iCs/>
                </w:rPr>
                <w:t>Learning optimal decision trees with SAT</w:t>
              </w:r>
              <w:r w:rsidRPr="00AF0D5C">
                <w:rPr>
                  <w:rFonts w:ascii="Times New Roman" w:hAnsi="Times New Roman" w:cs="Times New Roman"/>
                </w:rPr>
                <w:t xml:space="preserve"> [Online]. Available from: https://doi.org/10.24963/ijcai.2018/189.</w:t>
              </w:r>
            </w:p>
            <w:p w14:paraId="721C42D8" w14:textId="77777777" w:rsidR="005A4219" w:rsidRPr="00AF0D5C" w:rsidRDefault="000652FC" w:rsidP="00E33C22">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rPr>
                <w:t>Leiva, R.G., Anta, A.F., Mancuso, V. and Casari, P. 2019. A Novel Hyperparameter-Free Approach to Decision Tree Construction That Avoids Overfitting by Design. </w:t>
              </w:r>
              <w:r w:rsidRPr="00AF0D5C">
                <w:rPr>
                  <w:rFonts w:ascii="Times New Roman" w:hAnsi="Times New Roman" w:cs="Times New Roman"/>
                  <w:i/>
                  <w:iCs/>
                  <w:bdr w:val="single" w:sz="2" w:space="0" w:color="ECEDEE" w:frame="1"/>
                </w:rPr>
                <w:t>IEEE Access</w:t>
              </w:r>
              <w:r w:rsidRPr="00AF0D5C">
                <w:rPr>
                  <w:rFonts w:ascii="Times New Roman" w:hAnsi="Times New Roman" w:cs="Times New Roman"/>
                </w:rPr>
                <w:t>. </w:t>
              </w:r>
              <w:r w:rsidRPr="00AF0D5C">
                <w:rPr>
                  <w:rFonts w:ascii="Times New Roman" w:hAnsi="Times New Roman" w:cs="Times New Roman"/>
                  <w:b/>
                  <w:bCs/>
                  <w:bdr w:val="single" w:sz="2" w:space="0" w:color="ECEDEE" w:frame="1"/>
                </w:rPr>
                <w:t>7</w:t>
              </w:r>
              <w:r w:rsidRPr="00AF0D5C">
                <w:rPr>
                  <w:rFonts w:ascii="Times New Roman" w:hAnsi="Times New Roman" w:cs="Times New Roman"/>
                </w:rPr>
                <w:t>, pp.99978–99987.</w:t>
              </w:r>
            </w:p>
            <w:p w14:paraId="413D51A1" w14:textId="77777777" w:rsidR="004B0821" w:rsidRPr="00AF0D5C" w:rsidRDefault="000652FC" w:rsidP="00AF0D5C">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rPr>
                <w:t>Ordyniak, S.; and Szeider, S. 2021. Parameterized Complexity of Small Decision Tree Learning. Proc. IJCAI 2021, 6454–6462.</w:t>
              </w:r>
            </w:p>
            <w:p w14:paraId="6EE047E8" w14:textId="77777777" w:rsidR="00AA3741" w:rsidRPr="00AF0D5C" w:rsidRDefault="00AA3741" w:rsidP="00AF0D5C">
              <w:pPr>
                <w:pStyle w:val="ListParagraph"/>
                <w:numPr>
                  <w:ilvl w:val="0"/>
                  <w:numId w:val="3"/>
                </w:numPr>
                <w:rPr>
                  <w:rFonts w:ascii="Times New Roman" w:hAnsi="Times New Roman" w:cs="Times New Roman"/>
                </w:rPr>
              </w:pPr>
              <w:r w:rsidRPr="00AF0D5C">
                <w:rPr>
                  <w:rFonts w:ascii="Times New Roman" w:hAnsi="Times New Roman" w:cs="Times New Roman"/>
                </w:rPr>
                <w:t xml:space="preserve">Cai, Y., Guan, K., Peng, J., Wang, S., Seifert, C., Wardlow, B.D. and Ли, Ж. 2018. A high-performance and in-season classification system of field-level crop types using time-series Landsat data and a machine learning approach. </w:t>
              </w:r>
              <w:r w:rsidRPr="00AF0D5C">
                <w:rPr>
                  <w:rFonts w:ascii="Times New Roman" w:hAnsi="Times New Roman" w:cs="Times New Roman"/>
                  <w:i/>
                  <w:iCs/>
                </w:rPr>
                <w:t>Remote Sensing of Environment</w:t>
              </w:r>
              <w:r w:rsidRPr="00AF0D5C">
                <w:rPr>
                  <w:rFonts w:ascii="Times New Roman" w:hAnsi="Times New Roman" w:cs="Times New Roman"/>
                </w:rPr>
                <w:t xml:space="preserve">. </w:t>
              </w:r>
              <w:r w:rsidRPr="00AF0D5C">
                <w:rPr>
                  <w:rFonts w:ascii="Times New Roman" w:hAnsi="Times New Roman" w:cs="Times New Roman"/>
                  <w:b/>
                  <w:bCs/>
                </w:rPr>
                <w:t>210</w:t>
              </w:r>
              <w:r w:rsidRPr="00AF0D5C">
                <w:rPr>
                  <w:rFonts w:ascii="Times New Roman" w:hAnsi="Times New Roman" w:cs="Times New Roman"/>
                </w:rPr>
                <w:t>, pp.35–47.</w:t>
              </w:r>
            </w:p>
            <w:p w14:paraId="332571E5" w14:textId="10A56EFF" w:rsidR="00AA3741" w:rsidRPr="00AF0D5C" w:rsidRDefault="00C13CC1" w:rsidP="00AF0D5C">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color w:val="05103E"/>
                </w:rPr>
                <w:t>Smith, C.H., Wiehagen, R. and Zeugmann, T. 1997. Classifying predicates and languages. </w:t>
              </w:r>
              <w:r w:rsidRPr="00AF0D5C">
                <w:rPr>
                  <w:rFonts w:ascii="Times New Roman" w:hAnsi="Times New Roman" w:cs="Times New Roman"/>
                  <w:i/>
                  <w:iCs/>
                  <w:color w:val="05103E"/>
                  <w:bdr w:val="single" w:sz="2" w:space="0" w:color="ECEDEE" w:frame="1"/>
                </w:rPr>
                <w:t>International Journal of Foundations of Computer Science</w:t>
              </w:r>
              <w:r w:rsidRPr="00AF0D5C">
                <w:rPr>
                  <w:rFonts w:ascii="Times New Roman" w:hAnsi="Times New Roman" w:cs="Times New Roman"/>
                  <w:color w:val="05103E"/>
                </w:rPr>
                <w:t>. </w:t>
              </w:r>
              <w:r w:rsidRPr="00AF0D5C">
                <w:rPr>
                  <w:rFonts w:ascii="Times New Roman" w:hAnsi="Times New Roman" w:cs="Times New Roman"/>
                  <w:b/>
                  <w:bCs/>
                  <w:color w:val="05103E"/>
                  <w:bdr w:val="single" w:sz="2" w:space="0" w:color="ECEDEE" w:frame="1"/>
                </w:rPr>
                <w:t>08</w:t>
              </w:r>
              <w:r w:rsidRPr="00AF0D5C">
                <w:rPr>
                  <w:rFonts w:ascii="Times New Roman" w:hAnsi="Times New Roman" w:cs="Times New Roman"/>
                  <w:color w:val="05103E"/>
                </w:rPr>
                <w:t>(01), pp.15–41.</w:t>
              </w:r>
            </w:p>
            <w:p w14:paraId="2745477D" w14:textId="58C13C73" w:rsidR="007C4F89" w:rsidRPr="00AF0D5C" w:rsidRDefault="007C4F89" w:rsidP="00AF0D5C">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color w:val="05103E"/>
                </w:rPr>
                <w:lastRenderedPageBreak/>
                <w:t>Elliott, P., Andersson, B., Arbustini, E., Bilińska, Z.T., Cecchi, F., Charron, P., Dubourg, O., Kühl, U., Maisch, B., McKenna, W.J., Monserrat, L., Pankuweit, S., Rapezzi, C., Seferović, P., Tavazzi, L. and Keren, A. 2007. Classification of the cardiomyopathies: a position statement from the european society of cardiology working group on myocardial and pericardial diseases. </w:t>
              </w:r>
              <w:r w:rsidRPr="00AF0D5C">
                <w:rPr>
                  <w:rFonts w:ascii="Times New Roman" w:hAnsi="Times New Roman" w:cs="Times New Roman"/>
                  <w:i/>
                  <w:iCs/>
                  <w:color w:val="05103E"/>
                  <w:bdr w:val="single" w:sz="2" w:space="0" w:color="ECEDEE" w:frame="1"/>
                </w:rPr>
                <w:t>European Heart Journal</w:t>
              </w:r>
              <w:r w:rsidRPr="00AF0D5C">
                <w:rPr>
                  <w:rFonts w:ascii="Times New Roman" w:hAnsi="Times New Roman" w:cs="Times New Roman"/>
                  <w:color w:val="05103E"/>
                </w:rPr>
                <w:t>. </w:t>
              </w:r>
              <w:r w:rsidRPr="00AF0D5C">
                <w:rPr>
                  <w:rFonts w:ascii="Times New Roman" w:hAnsi="Times New Roman" w:cs="Times New Roman"/>
                  <w:b/>
                  <w:bCs/>
                  <w:color w:val="05103E"/>
                  <w:bdr w:val="single" w:sz="2" w:space="0" w:color="ECEDEE" w:frame="1"/>
                </w:rPr>
                <w:t>29</w:t>
              </w:r>
              <w:r w:rsidRPr="00AF0D5C">
                <w:rPr>
                  <w:rFonts w:ascii="Times New Roman" w:hAnsi="Times New Roman" w:cs="Times New Roman"/>
                  <w:color w:val="05103E"/>
                </w:rPr>
                <w:t>(2), pp.270–276.</w:t>
              </w:r>
            </w:p>
            <w:p w14:paraId="31024545" w14:textId="4EA94DDC" w:rsidR="00AE7C5B" w:rsidRPr="00AF0D5C" w:rsidRDefault="00AE7C5B" w:rsidP="00AF0D5C">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color w:val="05103E"/>
                </w:rPr>
                <w:t>Haitjema, H.M. 2019. Occam’s Razor. </w:t>
              </w:r>
              <w:r w:rsidRPr="00AF0D5C">
                <w:rPr>
                  <w:rFonts w:ascii="Times New Roman" w:hAnsi="Times New Roman" w:cs="Times New Roman"/>
                  <w:i/>
                  <w:iCs/>
                  <w:color w:val="05103E"/>
                  <w:bdr w:val="single" w:sz="2" w:space="0" w:color="ECEDEE" w:frame="1"/>
                </w:rPr>
                <w:t>Ground Water</w:t>
              </w:r>
              <w:r w:rsidRPr="00AF0D5C">
                <w:rPr>
                  <w:rFonts w:ascii="Times New Roman" w:hAnsi="Times New Roman" w:cs="Times New Roman"/>
                  <w:color w:val="05103E"/>
                </w:rPr>
                <w:t>. </w:t>
              </w:r>
              <w:r w:rsidRPr="00AF0D5C">
                <w:rPr>
                  <w:rFonts w:ascii="Times New Roman" w:hAnsi="Times New Roman" w:cs="Times New Roman"/>
                  <w:b/>
                  <w:bCs/>
                  <w:color w:val="05103E"/>
                  <w:bdr w:val="single" w:sz="2" w:space="0" w:color="ECEDEE" w:frame="1"/>
                </w:rPr>
                <w:t>57</w:t>
              </w:r>
              <w:r w:rsidRPr="00AF0D5C">
                <w:rPr>
                  <w:rFonts w:ascii="Times New Roman" w:hAnsi="Times New Roman" w:cs="Times New Roman"/>
                  <w:color w:val="05103E"/>
                </w:rPr>
                <w:t>(3), p.349.</w:t>
              </w:r>
            </w:p>
            <w:p w14:paraId="75E0D27B" w14:textId="7F5E116E" w:rsidR="008862B4" w:rsidRPr="00AF0D5C" w:rsidRDefault="008862B4" w:rsidP="00AF0D5C">
              <w:pPr>
                <w:pStyle w:val="ListParagraph"/>
                <w:numPr>
                  <w:ilvl w:val="0"/>
                  <w:numId w:val="3"/>
                </w:numPr>
                <w:rPr>
                  <w:rFonts w:ascii="Times New Roman" w:hAnsi="Times New Roman" w:cs="Times New Roman"/>
                  <w:color w:val="303A40"/>
                  <w:shd w:val="clear" w:color="auto" w:fill="FFFFFF"/>
                </w:rPr>
              </w:pPr>
              <w:r w:rsidRPr="00AF0D5C">
                <w:rPr>
                  <w:rFonts w:ascii="Times New Roman" w:hAnsi="Times New Roman" w:cs="Times New Roman"/>
                  <w:color w:val="05103E"/>
                </w:rPr>
                <w:t>Ahmadi, A.A., Оlshevsky, А.G., Parrilo, P.A. and Tsitsiklis, J.N. 2011. NP-hardness of deciding convexity of quartic polynomials and related problems. </w:t>
              </w:r>
              <w:r w:rsidRPr="00AF0D5C">
                <w:rPr>
                  <w:rFonts w:ascii="Times New Roman" w:hAnsi="Times New Roman" w:cs="Times New Roman"/>
                  <w:i/>
                  <w:iCs/>
                  <w:color w:val="05103E"/>
                  <w:bdr w:val="single" w:sz="2" w:space="0" w:color="ECEDEE" w:frame="1"/>
                </w:rPr>
                <w:t>Mathematical Programming</w:t>
              </w:r>
              <w:r w:rsidRPr="00AF0D5C">
                <w:rPr>
                  <w:rFonts w:ascii="Times New Roman" w:hAnsi="Times New Roman" w:cs="Times New Roman"/>
                  <w:color w:val="05103E"/>
                </w:rPr>
                <w:t>. </w:t>
              </w:r>
              <w:r w:rsidRPr="00AF0D5C">
                <w:rPr>
                  <w:rFonts w:ascii="Times New Roman" w:hAnsi="Times New Roman" w:cs="Times New Roman"/>
                  <w:b/>
                  <w:bCs/>
                  <w:color w:val="05103E"/>
                  <w:bdr w:val="single" w:sz="2" w:space="0" w:color="ECEDEE" w:frame="1"/>
                </w:rPr>
                <w:t>137</w:t>
              </w:r>
              <w:r w:rsidRPr="00AF0D5C">
                <w:rPr>
                  <w:rFonts w:ascii="Times New Roman" w:hAnsi="Times New Roman" w:cs="Times New Roman"/>
                  <w:color w:val="05103E"/>
                </w:rPr>
                <w:t>(1–2), pp.453–476.</w:t>
              </w:r>
            </w:p>
            <w:p w14:paraId="68715C63" w14:textId="77777777" w:rsidR="00980E73" w:rsidRPr="00980E73" w:rsidRDefault="00000000">
              <w:pPr>
                <w:rPr>
                  <w:rFonts w:cs="Times New Roman"/>
                </w:rPr>
              </w:pPr>
            </w:p>
          </w:sdtContent>
        </w:sdt>
      </w:sdtContent>
    </w:sdt>
    <w:p w14:paraId="5FF22611" w14:textId="6C890234" w:rsidR="00AA08C2" w:rsidRPr="00021DD0" w:rsidRDefault="005E1003" w:rsidP="00AA08C2">
      <w:pPr>
        <w:rPr>
          <w:rFonts w:cs="Times New Roman"/>
        </w:rPr>
      </w:pPr>
      <w:r>
        <w:rPr>
          <w:rFonts w:cs="Times New Roman"/>
        </w:rPr>
        <w:t xml:space="preserve"> </w:t>
      </w:r>
    </w:p>
    <w:p w14:paraId="7A429559" w14:textId="77777777" w:rsidR="00C25B06" w:rsidRPr="00021DD0" w:rsidRDefault="00C25B06" w:rsidP="00C25B06">
      <w:pPr>
        <w:pStyle w:val="Heading1"/>
        <w:rPr>
          <w:rFonts w:cs="Times New Roman"/>
        </w:rPr>
      </w:pPr>
      <w:bookmarkStart w:id="66" w:name="_Toc165925779"/>
      <w:bookmarkStart w:id="67" w:name="_Toc165925780"/>
      <w:r w:rsidRPr="00021DD0">
        <w:rPr>
          <w:rFonts w:cs="Times New Roman"/>
        </w:rPr>
        <w:lastRenderedPageBreak/>
        <w:t>Self-appraisal</w:t>
      </w:r>
      <w:bookmarkEnd w:id="67"/>
    </w:p>
    <w:p w14:paraId="67687FA0" w14:textId="77777777" w:rsidR="00C25B06" w:rsidRPr="00021DD0" w:rsidRDefault="00C25B06" w:rsidP="00C25B06">
      <w:pPr>
        <w:rPr>
          <w:rFonts w:cs="Times New Roman"/>
          <w:szCs w:val="22"/>
        </w:rPr>
      </w:pPr>
      <w:r w:rsidRPr="00021DD0">
        <w:rPr>
          <w:rFonts w:cs="Times New Roman"/>
          <w:szCs w:val="22"/>
        </w:rPr>
        <w:t>&lt;This appendix must contain everything covered under the ’self-appraisal’ criterion in the mark scheme. Although there is no length limit for this section, 2-4 pages will normally be suﬃcient. The format of this section is not prescribed, but you may like to consider the following sections and subsections.&gt;</w:t>
      </w:r>
    </w:p>
    <w:p w14:paraId="2EF5068D" w14:textId="77777777" w:rsidR="00C25B06" w:rsidRPr="00021DD0" w:rsidRDefault="00C25B06" w:rsidP="00C25B06">
      <w:pPr>
        <w:pStyle w:val="Heading2"/>
        <w:rPr>
          <w:rFonts w:cs="Times New Roman"/>
        </w:rPr>
      </w:pPr>
      <w:bookmarkStart w:id="68" w:name="_Toc165925781"/>
      <w:r w:rsidRPr="00021DD0">
        <w:rPr>
          <w:rFonts w:cs="Times New Roman"/>
        </w:rPr>
        <w:t>A.1 Critical self-evaluation</w:t>
      </w:r>
      <w:bookmarkEnd w:id="68"/>
    </w:p>
    <w:p w14:paraId="09091882" w14:textId="77777777" w:rsidR="00C25B06" w:rsidRPr="00021DD0" w:rsidRDefault="00C25B06" w:rsidP="00C25B06">
      <w:pPr>
        <w:pStyle w:val="Heading2"/>
        <w:rPr>
          <w:rFonts w:cs="Times New Roman"/>
        </w:rPr>
      </w:pPr>
      <w:bookmarkStart w:id="69" w:name="_Toc165925782"/>
      <w:r w:rsidRPr="00021DD0">
        <w:rPr>
          <w:rFonts w:cs="Times New Roman"/>
        </w:rPr>
        <w:t>A.2 Personal reﬂection and lessons learned</w:t>
      </w:r>
      <w:bookmarkEnd w:id="69"/>
    </w:p>
    <w:p w14:paraId="3CFDD911" w14:textId="77777777" w:rsidR="00C25B06" w:rsidRPr="00021DD0" w:rsidRDefault="00C25B06" w:rsidP="00C25B06">
      <w:pPr>
        <w:pStyle w:val="Heading2"/>
        <w:rPr>
          <w:rFonts w:cs="Times New Roman"/>
        </w:rPr>
      </w:pPr>
      <w:bookmarkStart w:id="70" w:name="_Toc165925783"/>
      <w:r w:rsidRPr="00021DD0">
        <w:rPr>
          <w:rFonts w:cs="Times New Roman"/>
        </w:rPr>
        <w:t>A.3 Legal, social, ethical and professional issues</w:t>
      </w:r>
      <w:bookmarkEnd w:id="70"/>
    </w:p>
    <w:p w14:paraId="717D3099" w14:textId="77777777" w:rsidR="00C25B06" w:rsidRPr="00021DD0" w:rsidRDefault="00C25B06" w:rsidP="00C25B06">
      <w:pPr>
        <w:rPr>
          <w:rFonts w:cs="Times New Roman"/>
          <w:szCs w:val="22"/>
        </w:rPr>
      </w:pPr>
      <w:r w:rsidRPr="00021DD0">
        <w:rPr>
          <w:rFonts w:cs="Times New Roman"/>
          <w:szCs w:val="22"/>
        </w:rPr>
        <w:t xml:space="preserve">&lt;Refer to each of these issues in turn. If one or more is not relevant to your project, you should still explain </w:t>
      </w:r>
      <w:r w:rsidRPr="00021DD0">
        <w:rPr>
          <w:rFonts w:cs="Times New Roman"/>
          <w:i/>
          <w:iCs/>
          <w:szCs w:val="22"/>
        </w:rPr>
        <w:t>why</w:t>
      </w:r>
      <w:r w:rsidRPr="00021DD0">
        <w:rPr>
          <w:rFonts w:cs="Times New Roman"/>
          <w:szCs w:val="22"/>
        </w:rPr>
        <w:t xml:space="preserve"> you think it was not relevant.&gt;</w:t>
      </w:r>
    </w:p>
    <w:p w14:paraId="6ABE4C19" w14:textId="77777777" w:rsidR="00C25B06" w:rsidRPr="00021DD0" w:rsidRDefault="00C25B06" w:rsidP="00C25B06">
      <w:pPr>
        <w:pStyle w:val="Heading3"/>
        <w:rPr>
          <w:rFonts w:cs="Times New Roman"/>
        </w:rPr>
      </w:pPr>
      <w:bookmarkStart w:id="71" w:name="_Toc165925784"/>
      <w:r w:rsidRPr="00021DD0">
        <w:rPr>
          <w:rFonts w:cs="Times New Roman"/>
        </w:rPr>
        <w:t>A.3.1 Legal issues</w:t>
      </w:r>
      <w:bookmarkEnd w:id="71"/>
    </w:p>
    <w:p w14:paraId="217A584A" w14:textId="77777777" w:rsidR="00C25B06" w:rsidRPr="00021DD0" w:rsidRDefault="00C25B06" w:rsidP="00C25B06">
      <w:pPr>
        <w:rPr>
          <w:rFonts w:cs="Times New Roman"/>
          <w:szCs w:val="22"/>
        </w:rPr>
      </w:pPr>
      <w:r w:rsidRPr="00021DD0">
        <w:rPr>
          <w:rFonts w:cs="Times New Roman"/>
          <w:szCs w:val="22"/>
        </w:rPr>
        <w:t>&lt;Discussion of legal issues&gt;</w:t>
      </w:r>
    </w:p>
    <w:p w14:paraId="6D99D65D" w14:textId="77777777" w:rsidR="00C25B06" w:rsidRPr="00021DD0" w:rsidRDefault="00C25B06" w:rsidP="00C25B06">
      <w:pPr>
        <w:pStyle w:val="Heading3"/>
        <w:rPr>
          <w:rFonts w:cs="Times New Roman"/>
        </w:rPr>
      </w:pPr>
      <w:bookmarkStart w:id="72" w:name="_Toc165925785"/>
      <w:r w:rsidRPr="00021DD0">
        <w:rPr>
          <w:rFonts w:cs="Times New Roman"/>
        </w:rPr>
        <w:t>A.3.2 Social issues</w:t>
      </w:r>
      <w:bookmarkEnd w:id="72"/>
    </w:p>
    <w:p w14:paraId="41C19290" w14:textId="77777777" w:rsidR="00C25B06" w:rsidRPr="00021DD0" w:rsidRDefault="00C25B06" w:rsidP="00C25B06">
      <w:pPr>
        <w:pStyle w:val="Heading3"/>
        <w:rPr>
          <w:rFonts w:cs="Times New Roman"/>
          <w:b w:val="0"/>
          <w:bCs/>
          <w:sz w:val="22"/>
          <w:szCs w:val="22"/>
        </w:rPr>
      </w:pPr>
      <w:bookmarkStart w:id="73" w:name="_Toc165925786"/>
      <w:r w:rsidRPr="00021DD0">
        <w:rPr>
          <w:rFonts w:cs="Times New Roman"/>
          <w:b w:val="0"/>
          <w:bCs/>
          <w:sz w:val="22"/>
          <w:szCs w:val="22"/>
        </w:rPr>
        <w:t>&lt;Discussion of social issues&gt;</w:t>
      </w:r>
      <w:bookmarkEnd w:id="73"/>
    </w:p>
    <w:p w14:paraId="3A2083FE" w14:textId="77777777" w:rsidR="00C25B06" w:rsidRPr="00021DD0" w:rsidRDefault="00C25B06" w:rsidP="00C25B06">
      <w:pPr>
        <w:pStyle w:val="Heading3"/>
        <w:rPr>
          <w:rFonts w:cs="Times New Roman"/>
        </w:rPr>
      </w:pPr>
      <w:bookmarkStart w:id="74" w:name="_Toc165925787"/>
      <w:r w:rsidRPr="00021DD0">
        <w:rPr>
          <w:rFonts w:cs="Times New Roman"/>
        </w:rPr>
        <w:t>A.3.3 Ethical issues</w:t>
      </w:r>
      <w:bookmarkEnd w:id="74"/>
    </w:p>
    <w:p w14:paraId="0C746D69" w14:textId="77777777" w:rsidR="00C25B06" w:rsidRPr="00021DD0" w:rsidRDefault="00C25B06" w:rsidP="00C25B06">
      <w:pPr>
        <w:pStyle w:val="Heading3"/>
        <w:rPr>
          <w:rFonts w:cs="Times New Roman"/>
          <w:b w:val="0"/>
          <w:bCs/>
          <w:sz w:val="22"/>
          <w:szCs w:val="22"/>
        </w:rPr>
      </w:pPr>
      <w:bookmarkStart w:id="75" w:name="_Toc165925788"/>
      <w:r w:rsidRPr="00021DD0">
        <w:rPr>
          <w:rFonts w:cs="Times New Roman"/>
          <w:b w:val="0"/>
          <w:bCs/>
          <w:sz w:val="22"/>
          <w:szCs w:val="22"/>
        </w:rPr>
        <w:t>&lt;Discussion of ethical issues&gt;</w:t>
      </w:r>
      <w:bookmarkEnd w:id="75"/>
    </w:p>
    <w:p w14:paraId="69960938" w14:textId="77777777" w:rsidR="00C25B06" w:rsidRPr="00021DD0" w:rsidRDefault="00C25B06" w:rsidP="00C25B06">
      <w:pPr>
        <w:pStyle w:val="Heading3"/>
        <w:rPr>
          <w:rFonts w:cs="Times New Roman"/>
        </w:rPr>
      </w:pPr>
      <w:bookmarkStart w:id="76" w:name="_Toc165925789"/>
      <w:r w:rsidRPr="00021DD0">
        <w:rPr>
          <w:rFonts w:cs="Times New Roman"/>
        </w:rPr>
        <w:t>A.3.4 Professional issues</w:t>
      </w:r>
      <w:bookmarkEnd w:id="76"/>
    </w:p>
    <w:p w14:paraId="3BEC8C66" w14:textId="77777777" w:rsidR="00C25B06" w:rsidRPr="00021DD0" w:rsidRDefault="00C25B06" w:rsidP="00C25B06">
      <w:pPr>
        <w:rPr>
          <w:rFonts w:cs="Times New Roman"/>
          <w:szCs w:val="22"/>
        </w:rPr>
      </w:pPr>
      <w:r w:rsidRPr="00021DD0">
        <w:rPr>
          <w:rFonts w:cs="Times New Roman"/>
          <w:szCs w:val="22"/>
        </w:rPr>
        <w:t>&lt;Discussion of professional Issues&gt;</w:t>
      </w:r>
    </w:p>
    <w:p w14:paraId="67AB4DCA" w14:textId="7E01C1C8" w:rsidR="00DB2191" w:rsidRDefault="000652FC" w:rsidP="00A94554">
      <w:pPr>
        <w:pStyle w:val="Heading1"/>
        <w:rPr>
          <w:rFonts w:cs="Times New Roman"/>
        </w:rPr>
      </w:pPr>
      <w:r w:rsidRPr="00021DD0">
        <w:rPr>
          <w:rFonts w:cs="Times New Roman"/>
        </w:rPr>
        <w:lastRenderedPageBreak/>
        <w:t xml:space="preserve">Appendix </w:t>
      </w:r>
      <w:bookmarkEnd w:id="66"/>
      <w:r w:rsidR="00C25B06">
        <w:rPr>
          <w:rFonts w:cs="Times New Roman"/>
        </w:rPr>
        <w:t>B</w:t>
      </w:r>
    </w:p>
    <w:p w14:paraId="71849C53" w14:textId="1E4EA0FC" w:rsidR="00FB4D9E" w:rsidRPr="00FB4D9E" w:rsidRDefault="00FB4D9E" w:rsidP="00FB4D9E">
      <w:r>
        <w:t>Appendix B presents a de</w:t>
      </w:r>
      <w:r w:rsidR="005E3099">
        <w:t xml:space="preserve">tailed exploration of 10 datasets used in the validation of the algorithms implemented. Each </w:t>
      </w:r>
      <w:r w:rsidR="00D15908">
        <w:t>dataset</w:t>
      </w:r>
      <w:r w:rsidR="005E3099">
        <w:t xml:space="preserve"> is provided in tabular form, followed by corresponding program output</w:t>
      </w:r>
      <w:r w:rsidR="006150AF">
        <w:t xml:space="preserve"> of the minimal decision tree and a diagram illustrating the decision tree. These components complement the analysis summarised in Section 4.1</w:t>
      </w:r>
      <w:r w:rsidR="00D15908">
        <w:t xml:space="preserve">. Appendix B aims to </w:t>
      </w:r>
      <w:r w:rsidR="00DE2D08">
        <w:t>reinforce the conclusions drawn in the main body of the report.</w:t>
      </w:r>
    </w:p>
    <w:p w14:paraId="510A21D7" w14:textId="1CDA6BEF" w:rsidR="00FB4D9E" w:rsidRPr="00FB4D9E" w:rsidRDefault="00715A0E" w:rsidP="00FB4D9E">
      <w:pPr>
        <w:pStyle w:val="Heading2"/>
      </w:pPr>
      <w:r>
        <w:t>B</w:t>
      </w:r>
      <w:r w:rsidR="00C25B06">
        <w:t xml:space="preserve">.1 </w:t>
      </w:r>
      <w:r w:rsidR="00C25B06" w:rsidRPr="00D974F0">
        <w:t>Dataset</w:t>
      </w:r>
      <w:r w:rsidR="00C25B06">
        <w:t xml:space="preserve"> A</w:t>
      </w:r>
    </w:p>
    <w:p w14:paraId="03791CB6" w14:textId="3ECEEDAA" w:rsidR="00E45DF0" w:rsidRPr="00E4274C" w:rsidRDefault="00DE2D08" w:rsidP="00E45DF0">
      <w:pPr>
        <w:pStyle w:val="Caption"/>
        <w:keepNext/>
        <w:rPr>
          <w:b w:val="0"/>
          <w:bCs w:val="0"/>
          <w:i/>
          <w:iCs/>
        </w:rPr>
      </w:pPr>
      <w:r w:rsidRPr="008B1BA4">
        <w:drawing>
          <wp:anchor distT="0" distB="0" distL="114300" distR="114300" simplePos="0" relativeHeight="251681792" behindDoc="0" locked="0" layoutInCell="1" allowOverlap="1" wp14:anchorId="30A86492" wp14:editId="5C093EE7">
            <wp:simplePos x="0" y="0"/>
            <wp:positionH relativeFrom="column">
              <wp:posOffset>-80173</wp:posOffset>
            </wp:positionH>
            <wp:positionV relativeFrom="page">
              <wp:posOffset>5340985</wp:posOffset>
            </wp:positionV>
            <wp:extent cx="5857240" cy="2226945"/>
            <wp:effectExtent l="0" t="0" r="0" b="1905"/>
            <wp:wrapSquare wrapText="bothSides"/>
            <wp:docPr id="1661483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349"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57240" cy="2226945"/>
                    </a:xfrm>
                    <a:prstGeom prst="rect">
                      <a:avLst/>
                    </a:prstGeom>
                  </pic:spPr>
                </pic:pic>
              </a:graphicData>
            </a:graphic>
            <wp14:sizeRelH relativeFrom="margin">
              <wp14:pctWidth>0</wp14:pctWidth>
            </wp14:sizeRelH>
            <wp14:sizeRelV relativeFrom="margin">
              <wp14:pctHeight>0</wp14:pctHeight>
            </wp14:sizeRelV>
          </wp:anchor>
        </w:drawing>
      </w:r>
      <w:r w:rsidR="00D974F0">
        <w:rPr>
          <w:noProof/>
        </w:rPr>
        <mc:AlternateContent>
          <mc:Choice Requires="wps">
            <w:drawing>
              <wp:anchor distT="0" distB="0" distL="114300" distR="114300" simplePos="0" relativeHeight="251720704" behindDoc="0" locked="0" layoutInCell="1" allowOverlap="1" wp14:anchorId="246C1AC6" wp14:editId="6BEE350A">
                <wp:simplePos x="0" y="0"/>
                <wp:positionH relativeFrom="column">
                  <wp:posOffset>-53340</wp:posOffset>
                </wp:positionH>
                <wp:positionV relativeFrom="paragraph">
                  <wp:posOffset>4049364</wp:posOffset>
                </wp:positionV>
                <wp:extent cx="5731510" cy="635"/>
                <wp:effectExtent l="0" t="0" r="2540" b="10795"/>
                <wp:wrapSquare wrapText="bothSides"/>
                <wp:docPr id="105382940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59CDC797" w14:textId="6C7E3B67" w:rsidR="00E4274C" w:rsidRPr="00D974F0" w:rsidRDefault="00E4274C" w:rsidP="00E4274C">
                            <w:pPr>
                              <w:pStyle w:val="Caption"/>
                              <w:rPr>
                                <w:b w:val="0"/>
                                <w:bCs w:val="0"/>
                                <w:i/>
                                <w:iCs/>
                                <w:szCs w:val="20"/>
                              </w:rPr>
                            </w:pPr>
                            <w:r w:rsidRPr="00D974F0">
                              <w:rPr>
                                <w:b w:val="0"/>
                                <w:bCs w:val="0"/>
                                <w:i/>
                                <w:iCs/>
                              </w:rPr>
                              <w:t>Figure B2: Output from algorithm</w:t>
                            </w:r>
                            <w:r w:rsidR="00D974F0" w:rsidRPr="00D974F0">
                              <w:rPr>
                                <w:b w:val="0"/>
                                <w:bCs w:val="0"/>
                                <w:i/>
                                <w:iCs/>
                              </w:rPr>
                              <w:t>, with Dataset A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C1AC6" id="_x0000_s1034" type="#_x0000_t202" style="position:absolute;left:0;text-align:left;margin-left:-4.2pt;margin-top:318.85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" filled="f" stroked="f">
                <v:textbox style="mso-fit-shape-to-text:t" inset="0,0,0,0">
                  <w:txbxContent>
                    <w:p w14:paraId="59CDC797" w14:textId="6C7E3B67" w:rsidR="00E4274C" w:rsidRPr="00D974F0" w:rsidRDefault="00E4274C" w:rsidP="00E4274C">
                      <w:pPr>
                        <w:pStyle w:val="Caption"/>
                        <w:rPr>
                          <w:b w:val="0"/>
                          <w:bCs w:val="0"/>
                          <w:i/>
                          <w:iCs/>
                          <w:szCs w:val="20"/>
                        </w:rPr>
                      </w:pPr>
                      <w:r w:rsidRPr="00D974F0">
                        <w:rPr>
                          <w:b w:val="0"/>
                          <w:bCs w:val="0"/>
                          <w:i/>
                          <w:iCs/>
                        </w:rPr>
                        <w:t>Figure B2: Output from algorithm</w:t>
                      </w:r>
                      <w:r w:rsidR="00D974F0" w:rsidRPr="00D974F0">
                        <w:rPr>
                          <w:b w:val="0"/>
                          <w:bCs w:val="0"/>
                          <w:i/>
                          <w:iCs/>
                        </w:rPr>
                        <w:t>, with Dataset A as input.</w:t>
                      </w:r>
                    </w:p>
                  </w:txbxContent>
                </v:textbox>
                <w10:wrap type="square"/>
              </v:shape>
            </w:pict>
          </mc:Fallback>
        </mc:AlternateContent>
      </w:r>
      <w:r w:rsidR="00E45DF0" w:rsidRPr="00E4274C">
        <w:rPr>
          <w:b w:val="0"/>
          <w:bCs w:val="0"/>
          <w:i/>
          <w:iCs/>
        </w:rPr>
        <w:t>Table</w:t>
      </w:r>
      <w:r w:rsidR="00E4274C">
        <w:rPr>
          <w:b w:val="0"/>
          <w:bCs w:val="0"/>
          <w:i/>
          <w:iCs/>
        </w:rPr>
        <w:t xml:space="preserve"> B1</w:t>
      </w:r>
      <w:r w:rsidR="00E45DF0" w:rsidRPr="00E4274C">
        <w:rPr>
          <w:b w:val="0"/>
          <w:bCs w:val="0"/>
          <w:i/>
          <w:iCs/>
        </w:rPr>
        <w:t xml:space="preserve">: </w:t>
      </w:r>
      <w:r w:rsidR="00E4274C" w:rsidRPr="00E4274C">
        <w:rPr>
          <w:b w:val="0"/>
          <w:bCs w:val="0"/>
          <w:i/>
          <w:iCs/>
        </w:rPr>
        <w:t>Represent</w:t>
      </w:r>
      <w:r w:rsidR="009C53A5">
        <w:rPr>
          <w:b w:val="0"/>
          <w:bCs w:val="0"/>
          <w:i/>
          <w:iCs/>
        </w:rPr>
        <w:t>ation of</w:t>
      </w:r>
      <w:r w:rsidR="00E4274C" w:rsidRPr="00E4274C">
        <w:rPr>
          <w:b w:val="0"/>
          <w:bCs w:val="0"/>
          <w:i/>
          <w:iCs/>
        </w:rPr>
        <w:t xml:space="preserve"> Dataset A</w:t>
      </w:r>
    </w:p>
    <w:tbl>
      <w:tblPr>
        <w:tblStyle w:val="TableGrid"/>
        <w:tblW w:w="0" w:type="auto"/>
        <w:tblLook w:val="04A0" w:firstRow="1" w:lastRow="0" w:firstColumn="1" w:lastColumn="0" w:noHBand="0" w:noVBand="1"/>
      </w:tblPr>
      <w:tblGrid>
        <w:gridCol w:w="1213"/>
        <w:gridCol w:w="1237"/>
        <w:gridCol w:w="1224"/>
        <w:gridCol w:w="1561"/>
      </w:tblGrid>
      <w:tr w:rsidR="00F85DAF" w14:paraId="0600BF32" w14:textId="77777777" w:rsidTr="0074083D">
        <w:tc>
          <w:tcPr>
            <w:tcW w:w="0" w:type="auto"/>
          </w:tcPr>
          <w:p w14:paraId="1BFF4765" w14:textId="2E78FBC2" w:rsidR="00F85DAF" w:rsidRPr="00C25B06" w:rsidRDefault="00F85DAF" w:rsidP="00DA4DB4">
            <w:pPr>
              <w:rPr>
                <w:b/>
                <w:bCs/>
              </w:rPr>
            </w:pPr>
            <w:r w:rsidRPr="00C25B06">
              <w:rPr>
                <w:b/>
                <w:bCs/>
              </w:rPr>
              <w:t>Examples:</w:t>
            </w:r>
          </w:p>
        </w:tc>
        <w:tc>
          <w:tcPr>
            <w:tcW w:w="0" w:type="auto"/>
          </w:tcPr>
          <w:p w14:paraId="2B62BAF2" w14:textId="120599FB" w:rsidR="00F85DAF" w:rsidRPr="00C25B06" w:rsidRDefault="00C100B3" w:rsidP="00DA4DB4">
            <w:pPr>
              <w:rPr>
                <w:b/>
                <w:bCs/>
              </w:rPr>
            </w:pPr>
            <w:r w:rsidRPr="00C25B06">
              <w:rPr>
                <w:b/>
                <w:bCs/>
              </w:rPr>
              <w:t>Feature A:</w:t>
            </w:r>
          </w:p>
        </w:tc>
        <w:tc>
          <w:tcPr>
            <w:tcW w:w="0" w:type="auto"/>
          </w:tcPr>
          <w:p w14:paraId="05AA93CF" w14:textId="3AF1D799" w:rsidR="00F85DAF" w:rsidRPr="00C25B06" w:rsidRDefault="00C100B3" w:rsidP="00DA4DB4">
            <w:pPr>
              <w:rPr>
                <w:b/>
                <w:bCs/>
              </w:rPr>
            </w:pPr>
            <w:r w:rsidRPr="00C25B06">
              <w:rPr>
                <w:b/>
                <w:bCs/>
              </w:rPr>
              <w:t>Feature B:</w:t>
            </w:r>
          </w:p>
        </w:tc>
        <w:tc>
          <w:tcPr>
            <w:tcW w:w="0" w:type="auto"/>
          </w:tcPr>
          <w:p w14:paraId="7BF52105" w14:textId="24A00902" w:rsidR="00F85DAF" w:rsidRPr="00C25B06" w:rsidRDefault="00C100B3" w:rsidP="00DA4DB4">
            <w:pPr>
              <w:rPr>
                <w:b/>
                <w:bCs/>
              </w:rPr>
            </w:pPr>
            <w:r w:rsidRPr="00C25B06">
              <w:rPr>
                <w:b/>
                <w:bCs/>
              </w:rPr>
              <w:t>Classification:</w:t>
            </w:r>
          </w:p>
        </w:tc>
      </w:tr>
      <w:tr w:rsidR="00F85DAF" w14:paraId="68D632EB" w14:textId="77777777" w:rsidTr="0074083D">
        <w:tc>
          <w:tcPr>
            <w:tcW w:w="0" w:type="auto"/>
          </w:tcPr>
          <w:p w14:paraId="65B396BC" w14:textId="64D1E3D0" w:rsidR="00F85DAF" w:rsidRPr="00C25B06" w:rsidRDefault="00F85DAF" w:rsidP="00DA4DB4">
            <w:pPr>
              <w:rPr>
                <w:b/>
                <w:bCs/>
              </w:rPr>
            </w:pPr>
            <w:r w:rsidRPr="00C25B06">
              <w:rPr>
                <w:b/>
                <w:bCs/>
              </w:rPr>
              <w:t>Example 1</w:t>
            </w:r>
          </w:p>
        </w:tc>
        <w:tc>
          <w:tcPr>
            <w:tcW w:w="0" w:type="auto"/>
          </w:tcPr>
          <w:p w14:paraId="35AAA5A1" w14:textId="04897D61" w:rsidR="00F85DAF" w:rsidRDefault="00C100B3" w:rsidP="00DA4DB4">
            <w:r>
              <w:t>0</w:t>
            </w:r>
          </w:p>
        </w:tc>
        <w:tc>
          <w:tcPr>
            <w:tcW w:w="0" w:type="auto"/>
          </w:tcPr>
          <w:p w14:paraId="6EA0EA93" w14:textId="7C8F8842" w:rsidR="00F85DAF" w:rsidRDefault="00C100B3" w:rsidP="00DA4DB4">
            <w:r>
              <w:t>0</w:t>
            </w:r>
          </w:p>
        </w:tc>
        <w:tc>
          <w:tcPr>
            <w:tcW w:w="0" w:type="auto"/>
          </w:tcPr>
          <w:p w14:paraId="2E54087B" w14:textId="296B3C39" w:rsidR="00F85DAF" w:rsidRDefault="00C100B3" w:rsidP="00DA4DB4">
            <w:r>
              <w:t>0</w:t>
            </w:r>
          </w:p>
        </w:tc>
      </w:tr>
      <w:tr w:rsidR="00F85DAF" w14:paraId="336C0FF5" w14:textId="77777777" w:rsidTr="0074083D">
        <w:tc>
          <w:tcPr>
            <w:tcW w:w="0" w:type="auto"/>
          </w:tcPr>
          <w:p w14:paraId="7C6C5236" w14:textId="366AF5EA" w:rsidR="00F85DAF" w:rsidRPr="00C25B06" w:rsidRDefault="00F85DAF" w:rsidP="00DA4DB4">
            <w:pPr>
              <w:rPr>
                <w:b/>
                <w:bCs/>
              </w:rPr>
            </w:pPr>
            <w:r w:rsidRPr="00C25B06">
              <w:rPr>
                <w:b/>
                <w:bCs/>
              </w:rPr>
              <w:t>Example 2</w:t>
            </w:r>
          </w:p>
        </w:tc>
        <w:tc>
          <w:tcPr>
            <w:tcW w:w="0" w:type="auto"/>
          </w:tcPr>
          <w:p w14:paraId="629AD096" w14:textId="11F20E15" w:rsidR="00F85DAF" w:rsidRDefault="00C100B3" w:rsidP="00DA4DB4">
            <w:r>
              <w:t>0</w:t>
            </w:r>
          </w:p>
        </w:tc>
        <w:tc>
          <w:tcPr>
            <w:tcW w:w="0" w:type="auto"/>
          </w:tcPr>
          <w:p w14:paraId="6840E4C7" w14:textId="0E12F806" w:rsidR="00F85DAF" w:rsidRDefault="00C100B3" w:rsidP="00DA4DB4">
            <w:r>
              <w:t>1</w:t>
            </w:r>
          </w:p>
        </w:tc>
        <w:tc>
          <w:tcPr>
            <w:tcW w:w="0" w:type="auto"/>
          </w:tcPr>
          <w:p w14:paraId="1C95A1C7" w14:textId="08C1C118" w:rsidR="00F85DAF" w:rsidRDefault="00C100B3" w:rsidP="00DA4DB4">
            <w:r>
              <w:t>1</w:t>
            </w:r>
          </w:p>
        </w:tc>
      </w:tr>
      <w:tr w:rsidR="00F85DAF" w14:paraId="779730EB" w14:textId="77777777" w:rsidTr="0074083D">
        <w:tc>
          <w:tcPr>
            <w:tcW w:w="0" w:type="auto"/>
          </w:tcPr>
          <w:p w14:paraId="53ACFA7A" w14:textId="1639E83E" w:rsidR="00F85DAF" w:rsidRPr="00C25B06" w:rsidRDefault="00F85DAF" w:rsidP="00DA4DB4">
            <w:pPr>
              <w:rPr>
                <w:b/>
                <w:bCs/>
              </w:rPr>
            </w:pPr>
            <w:r w:rsidRPr="00C25B06">
              <w:rPr>
                <w:b/>
                <w:bCs/>
              </w:rPr>
              <w:t>Example 3</w:t>
            </w:r>
          </w:p>
        </w:tc>
        <w:tc>
          <w:tcPr>
            <w:tcW w:w="0" w:type="auto"/>
          </w:tcPr>
          <w:p w14:paraId="2E11F74F" w14:textId="0C197111" w:rsidR="00F85DAF" w:rsidRDefault="00C100B3" w:rsidP="00DA4DB4">
            <w:r>
              <w:t>1</w:t>
            </w:r>
          </w:p>
        </w:tc>
        <w:tc>
          <w:tcPr>
            <w:tcW w:w="0" w:type="auto"/>
          </w:tcPr>
          <w:p w14:paraId="02495524" w14:textId="47134742" w:rsidR="00F85DAF" w:rsidRDefault="00C100B3" w:rsidP="00DA4DB4">
            <w:r>
              <w:t>0</w:t>
            </w:r>
          </w:p>
        </w:tc>
        <w:tc>
          <w:tcPr>
            <w:tcW w:w="0" w:type="auto"/>
          </w:tcPr>
          <w:p w14:paraId="5253E579" w14:textId="49A17DA7" w:rsidR="00F85DAF" w:rsidRDefault="00C100B3" w:rsidP="00DA4DB4">
            <w:r>
              <w:t>1</w:t>
            </w:r>
          </w:p>
        </w:tc>
      </w:tr>
      <w:tr w:rsidR="00F85DAF" w14:paraId="47022DC3" w14:textId="77777777" w:rsidTr="0074083D">
        <w:tc>
          <w:tcPr>
            <w:tcW w:w="0" w:type="auto"/>
          </w:tcPr>
          <w:p w14:paraId="7E3C8FAB" w14:textId="5A6B1508" w:rsidR="00F85DAF" w:rsidRPr="00C25B06" w:rsidRDefault="00F85DAF" w:rsidP="00DA4DB4">
            <w:pPr>
              <w:rPr>
                <w:b/>
                <w:bCs/>
              </w:rPr>
            </w:pPr>
            <w:r w:rsidRPr="00C25B06">
              <w:rPr>
                <w:b/>
                <w:bCs/>
              </w:rPr>
              <w:t>Example 4</w:t>
            </w:r>
          </w:p>
        </w:tc>
        <w:tc>
          <w:tcPr>
            <w:tcW w:w="0" w:type="auto"/>
          </w:tcPr>
          <w:p w14:paraId="74608D54" w14:textId="535E3EDE" w:rsidR="00F85DAF" w:rsidRDefault="00C100B3" w:rsidP="00DA4DB4">
            <w:r>
              <w:t>1</w:t>
            </w:r>
          </w:p>
        </w:tc>
        <w:tc>
          <w:tcPr>
            <w:tcW w:w="0" w:type="auto"/>
          </w:tcPr>
          <w:p w14:paraId="371AB33F" w14:textId="619EA443" w:rsidR="00F85DAF" w:rsidRDefault="00C100B3" w:rsidP="00DA4DB4">
            <w:r>
              <w:t>1</w:t>
            </w:r>
          </w:p>
        </w:tc>
        <w:tc>
          <w:tcPr>
            <w:tcW w:w="0" w:type="auto"/>
          </w:tcPr>
          <w:p w14:paraId="165B48BD" w14:textId="1E108179" w:rsidR="00F85DAF" w:rsidRDefault="00C100B3" w:rsidP="00DA4DB4">
            <w:r>
              <w:t>1</w:t>
            </w:r>
          </w:p>
        </w:tc>
      </w:tr>
    </w:tbl>
    <w:p w14:paraId="33E125A1" w14:textId="083F70EE" w:rsidR="00DA4DB4" w:rsidRPr="00505C09" w:rsidRDefault="00DE2D08" w:rsidP="00DA4DB4">
      <w:r>
        <w:rPr>
          <w:noProof/>
        </w:rPr>
        <w:drawing>
          <wp:anchor distT="0" distB="0" distL="114300" distR="114300" simplePos="0" relativeHeight="251710464" behindDoc="0" locked="0" layoutInCell="1" allowOverlap="1" wp14:anchorId="18E626B1" wp14:editId="603EFFF5">
            <wp:simplePos x="0" y="0"/>
            <wp:positionH relativeFrom="column">
              <wp:posOffset>-63028</wp:posOffset>
            </wp:positionH>
            <wp:positionV relativeFrom="page">
              <wp:posOffset>7893138</wp:posOffset>
            </wp:positionV>
            <wp:extent cx="1384935" cy="1941830"/>
            <wp:effectExtent l="0" t="0" r="5715" b="1270"/>
            <wp:wrapSquare wrapText="bothSides"/>
            <wp:docPr id="7479977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7744" name="Picture 2" descr="A diagram of a diagram&#10;&#10;Description automatically generated"/>
                    <pic:cNvPicPr/>
                  </pic:nvPicPr>
                  <pic:blipFill rotWithShape="1">
                    <a:blip r:embed="rId22" cstate="print">
                      <a:extLst>
                        <a:ext uri="{28A0092B-C50C-407E-A947-70E740481C1C}">
                          <a14:useLocalDpi xmlns:a14="http://schemas.microsoft.com/office/drawing/2010/main" val="0"/>
                        </a:ext>
                      </a:extLst>
                    </a:blip>
                    <a:srcRect l="37911" r="37922"/>
                    <a:stretch/>
                  </pic:blipFill>
                  <pic:spPr bwMode="auto">
                    <a:xfrm>
                      <a:off x="0" y="0"/>
                      <a:ext cx="1384935" cy="194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C8AB72" w14:textId="020B37A6" w:rsidR="00D36DA3" w:rsidRDefault="00D36DA3" w:rsidP="00140470"/>
    <w:p w14:paraId="124899D2" w14:textId="25D0E232" w:rsidR="008B1BA4" w:rsidRDefault="008B1BA4" w:rsidP="00140470"/>
    <w:p w14:paraId="2985F06F" w14:textId="070AAC30" w:rsidR="00AF5DBF" w:rsidRDefault="00AF5DBF" w:rsidP="00140470"/>
    <w:p w14:paraId="0DB5C1A3" w14:textId="677822E7" w:rsidR="00AF5DBF" w:rsidRDefault="00AF5DBF" w:rsidP="00140470"/>
    <w:p w14:paraId="6EAC28EA" w14:textId="7F5FD0D7" w:rsidR="00AF5DBF" w:rsidRDefault="00DE2D08" w:rsidP="00140470">
      <w:r>
        <w:rPr>
          <w:noProof/>
        </w:rPr>
        <mc:AlternateContent>
          <mc:Choice Requires="wps">
            <w:drawing>
              <wp:anchor distT="0" distB="0" distL="114300" distR="114300" simplePos="0" relativeHeight="251723776" behindDoc="0" locked="0" layoutInCell="1" allowOverlap="1" wp14:anchorId="39988984" wp14:editId="2C75B513">
                <wp:simplePos x="0" y="0"/>
                <wp:positionH relativeFrom="column">
                  <wp:posOffset>-1632208</wp:posOffset>
                </wp:positionH>
                <wp:positionV relativeFrom="paragraph">
                  <wp:posOffset>299752</wp:posOffset>
                </wp:positionV>
                <wp:extent cx="3340100" cy="635"/>
                <wp:effectExtent l="0" t="0" r="12700" b="10795"/>
                <wp:wrapSquare wrapText="bothSides"/>
                <wp:docPr id="905168857"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7379D289" w14:textId="243535B2" w:rsidR="00D974F0" w:rsidRPr="00543465" w:rsidRDefault="00543465" w:rsidP="00D974F0">
                            <w:pPr>
                              <w:pStyle w:val="Caption"/>
                              <w:rPr>
                                <w:b w:val="0"/>
                                <w:bCs w:val="0"/>
                                <w:i/>
                                <w:iCs/>
                                <w:noProof/>
                                <w:szCs w:val="20"/>
                              </w:rPr>
                            </w:pPr>
                            <w:r>
                              <w:rPr>
                                <w:b w:val="0"/>
                                <w:bCs w:val="0"/>
                                <w:i/>
                                <w:iCs/>
                              </w:rPr>
                              <w:t>Figure B3: Minimal decision tree, representing Dataset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988984" id="_x0000_s1035" type="#_x0000_t202" style="position:absolute;margin-left:-128.5pt;margin-top:23.6pt;width:263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" filled="f" stroked="f">
                <v:textbox style="mso-fit-shape-to-text:t" inset="0,0,0,0">
                  <w:txbxContent>
                    <w:p w14:paraId="7379D289" w14:textId="243535B2" w:rsidR="00D974F0" w:rsidRPr="00543465" w:rsidRDefault="00543465" w:rsidP="00D974F0">
                      <w:pPr>
                        <w:pStyle w:val="Caption"/>
                        <w:rPr>
                          <w:b w:val="0"/>
                          <w:bCs w:val="0"/>
                          <w:i/>
                          <w:iCs/>
                          <w:noProof/>
                          <w:szCs w:val="20"/>
                        </w:rPr>
                      </w:pPr>
                      <w:r>
                        <w:rPr>
                          <w:b w:val="0"/>
                          <w:bCs w:val="0"/>
                          <w:i/>
                          <w:iCs/>
                        </w:rPr>
                        <w:t>Figure B3: Minimal decision tree, representing Dataset A</w:t>
                      </w:r>
                    </w:p>
                  </w:txbxContent>
                </v:textbox>
                <w10:wrap type="square"/>
              </v:shape>
            </w:pict>
          </mc:Fallback>
        </mc:AlternateContent>
      </w:r>
    </w:p>
    <w:p w14:paraId="250EF27C" w14:textId="77777777" w:rsidR="00543465" w:rsidRDefault="00543465" w:rsidP="00140470"/>
    <w:p w14:paraId="74CFFDD8" w14:textId="7844B850" w:rsidR="00AF5DBF" w:rsidRDefault="00AF5DBF" w:rsidP="00140470"/>
    <w:p w14:paraId="0300CD10" w14:textId="42BE4026" w:rsidR="00C100B3" w:rsidRPr="00543465" w:rsidRDefault="00543465" w:rsidP="00543465">
      <w:pPr>
        <w:pStyle w:val="Heading2"/>
      </w:pPr>
      <w:r>
        <w:t>B.2 Dataset B</w:t>
      </w:r>
    </w:p>
    <w:p w14:paraId="007D140A" w14:textId="5076E521" w:rsidR="00543465" w:rsidRPr="00543465" w:rsidRDefault="0074083D" w:rsidP="00543465">
      <w:pPr>
        <w:pStyle w:val="Caption"/>
        <w:keepNext/>
        <w:rPr>
          <w:b w:val="0"/>
          <w:bCs w:val="0"/>
          <w:i/>
          <w:iCs/>
        </w:rPr>
      </w:pPr>
      <w:r>
        <w:rPr>
          <w:noProof/>
        </w:rPr>
        <mc:AlternateContent>
          <mc:Choice Requires="wps">
            <w:drawing>
              <wp:anchor distT="0" distB="0" distL="114300" distR="114300" simplePos="0" relativeHeight="251724800" behindDoc="0" locked="0" layoutInCell="1" allowOverlap="1" wp14:anchorId="01FA8158" wp14:editId="3AB057DE">
                <wp:simplePos x="0" y="0"/>
                <wp:positionH relativeFrom="column">
                  <wp:posOffset>-55880</wp:posOffset>
                </wp:positionH>
                <wp:positionV relativeFrom="paragraph">
                  <wp:posOffset>7463388</wp:posOffset>
                </wp:positionV>
                <wp:extent cx="5731510" cy="635"/>
                <wp:effectExtent l="0" t="0" r="2540" b="10795"/>
                <wp:wrapSquare wrapText="bothSides"/>
                <wp:docPr id="1114222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7808AE8B" w14:textId="7F813257" w:rsidR="0074083D" w:rsidRPr="0074083D" w:rsidRDefault="0074083D" w:rsidP="0074083D">
                            <w:pPr>
                              <w:pStyle w:val="Caption"/>
                              <w:rPr>
                                <w:b w:val="0"/>
                                <w:bCs w:val="0"/>
                                <w:i/>
                                <w:iCs/>
                              </w:rPr>
                            </w:pPr>
                            <w:r>
                              <w:rPr>
                                <w:b w:val="0"/>
                                <w:bCs w:val="0"/>
                                <w:i/>
                                <w:iCs/>
                              </w:rPr>
                              <w:t xml:space="preserve">Figure B4: </w:t>
                            </w:r>
                            <w:r w:rsidR="00B534DE">
                              <w:rPr>
                                <w:b w:val="0"/>
                                <w:bCs w:val="0"/>
                                <w:i/>
                                <w:iCs/>
                              </w:rPr>
                              <w:t>Output from algorithm, with Dataset B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8158" id="_x0000_s1036" type="#_x0000_t202" style="position:absolute;left:0;text-align:left;margin-left:-4.4pt;margin-top:587.65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" filled="f" stroked="f">
                <v:textbox style="mso-fit-shape-to-text:t" inset="0,0,0,0">
                  <w:txbxContent>
                    <w:p w14:paraId="7808AE8B" w14:textId="7F813257" w:rsidR="0074083D" w:rsidRPr="0074083D" w:rsidRDefault="0074083D" w:rsidP="0074083D">
                      <w:pPr>
                        <w:pStyle w:val="Caption"/>
                        <w:rPr>
                          <w:b w:val="0"/>
                          <w:bCs w:val="0"/>
                          <w:i/>
                          <w:iCs/>
                        </w:rPr>
                      </w:pPr>
                      <w:r>
                        <w:rPr>
                          <w:b w:val="0"/>
                          <w:bCs w:val="0"/>
                          <w:i/>
                          <w:iCs/>
                        </w:rPr>
                        <w:t xml:space="preserve">Figure B4: </w:t>
                      </w:r>
                      <w:r w:rsidR="00B534DE">
                        <w:rPr>
                          <w:b w:val="0"/>
                          <w:bCs w:val="0"/>
                          <w:i/>
                          <w:iCs/>
                        </w:rPr>
                        <w:t>Output from algorithm, with Dataset B as input.</w:t>
                      </w:r>
                    </w:p>
                  </w:txbxContent>
                </v:textbox>
                <w10:wrap type="square"/>
              </v:shape>
            </w:pict>
          </mc:Fallback>
        </mc:AlternateContent>
      </w:r>
      <w:r w:rsidRPr="004B0FC0">
        <w:drawing>
          <wp:anchor distT="0" distB="0" distL="114300" distR="114300" simplePos="0" relativeHeight="251657216" behindDoc="0" locked="0" layoutInCell="1" allowOverlap="1" wp14:anchorId="631865BE" wp14:editId="04AD9D03">
            <wp:simplePos x="0" y="0"/>
            <wp:positionH relativeFrom="column">
              <wp:posOffset>-55880</wp:posOffset>
            </wp:positionH>
            <wp:positionV relativeFrom="page">
              <wp:posOffset>5841604</wp:posOffset>
            </wp:positionV>
            <wp:extent cx="5731510" cy="3785235"/>
            <wp:effectExtent l="0" t="0" r="2540" b="5715"/>
            <wp:wrapSquare wrapText="bothSides"/>
            <wp:docPr id="1069150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50147"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anchor>
        </w:drawing>
      </w:r>
      <w:r w:rsidR="00543465">
        <w:rPr>
          <w:b w:val="0"/>
          <w:bCs w:val="0"/>
          <w:i/>
          <w:iCs/>
        </w:rPr>
        <w:t>Table B2: Represent</w:t>
      </w:r>
      <w:r w:rsidR="009C53A5">
        <w:rPr>
          <w:b w:val="0"/>
          <w:bCs w:val="0"/>
          <w:i/>
          <w:iCs/>
        </w:rPr>
        <w:t>ation of</w:t>
      </w:r>
      <w:r w:rsidR="00543465">
        <w:rPr>
          <w:b w:val="0"/>
          <w:bCs w:val="0"/>
          <w:i/>
          <w:iCs/>
        </w:rPr>
        <w:t xml:space="preserve"> Dataset B</w:t>
      </w:r>
    </w:p>
    <w:tbl>
      <w:tblPr>
        <w:tblStyle w:val="TableGrid"/>
        <w:tblW w:w="0" w:type="auto"/>
        <w:tblLook w:val="04A0" w:firstRow="1" w:lastRow="0" w:firstColumn="1" w:lastColumn="0" w:noHBand="0" w:noVBand="1"/>
      </w:tblPr>
      <w:tblGrid>
        <w:gridCol w:w="1323"/>
        <w:gridCol w:w="1237"/>
        <w:gridCol w:w="1224"/>
        <w:gridCol w:w="1237"/>
        <w:gridCol w:w="1237"/>
        <w:gridCol w:w="1561"/>
      </w:tblGrid>
      <w:tr w:rsidR="00543465" w14:paraId="05A74EC0" w14:textId="77777777" w:rsidTr="0074083D">
        <w:tc>
          <w:tcPr>
            <w:tcW w:w="0" w:type="auto"/>
          </w:tcPr>
          <w:p w14:paraId="6BDF85A1" w14:textId="2D8691B1" w:rsidR="00C100B3" w:rsidRPr="00C5029E" w:rsidRDefault="00C100B3" w:rsidP="00C100B3">
            <w:pPr>
              <w:rPr>
                <w:b/>
                <w:bCs/>
              </w:rPr>
            </w:pPr>
            <w:r w:rsidRPr="00C5029E">
              <w:rPr>
                <w:b/>
                <w:bCs/>
              </w:rPr>
              <w:t>Examples:</w:t>
            </w:r>
          </w:p>
        </w:tc>
        <w:tc>
          <w:tcPr>
            <w:tcW w:w="0" w:type="auto"/>
          </w:tcPr>
          <w:p w14:paraId="79165703" w14:textId="251F345D" w:rsidR="00C100B3" w:rsidRPr="00C5029E" w:rsidRDefault="00C100B3" w:rsidP="00C100B3">
            <w:pPr>
              <w:rPr>
                <w:b/>
                <w:bCs/>
              </w:rPr>
            </w:pPr>
            <w:r w:rsidRPr="00C5029E">
              <w:rPr>
                <w:b/>
                <w:bCs/>
              </w:rPr>
              <w:t>Feature A:</w:t>
            </w:r>
          </w:p>
        </w:tc>
        <w:tc>
          <w:tcPr>
            <w:tcW w:w="0" w:type="auto"/>
          </w:tcPr>
          <w:p w14:paraId="69151316" w14:textId="0B09EBC6" w:rsidR="00C100B3" w:rsidRPr="00C5029E" w:rsidRDefault="00C100B3" w:rsidP="00C100B3">
            <w:pPr>
              <w:rPr>
                <w:b/>
                <w:bCs/>
              </w:rPr>
            </w:pPr>
            <w:r w:rsidRPr="00C5029E">
              <w:rPr>
                <w:b/>
                <w:bCs/>
              </w:rPr>
              <w:t>Feature B:</w:t>
            </w:r>
          </w:p>
        </w:tc>
        <w:tc>
          <w:tcPr>
            <w:tcW w:w="0" w:type="auto"/>
          </w:tcPr>
          <w:p w14:paraId="688A1CB7" w14:textId="73451950" w:rsidR="00C100B3" w:rsidRPr="00C5029E" w:rsidRDefault="00C100B3" w:rsidP="00C100B3">
            <w:pPr>
              <w:rPr>
                <w:b/>
                <w:bCs/>
              </w:rPr>
            </w:pPr>
            <w:r w:rsidRPr="00C5029E">
              <w:rPr>
                <w:b/>
                <w:bCs/>
              </w:rPr>
              <w:t>Feature C:</w:t>
            </w:r>
          </w:p>
        </w:tc>
        <w:tc>
          <w:tcPr>
            <w:tcW w:w="0" w:type="auto"/>
          </w:tcPr>
          <w:p w14:paraId="157C7DA3" w14:textId="43D179DE" w:rsidR="00C100B3" w:rsidRPr="00C5029E" w:rsidRDefault="00C100B3" w:rsidP="00C100B3">
            <w:pPr>
              <w:rPr>
                <w:b/>
                <w:bCs/>
              </w:rPr>
            </w:pPr>
            <w:r w:rsidRPr="00C5029E">
              <w:rPr>
                <w:b/>
                <w:bCs/>
              </w:rPr>
              <w:t>Feature D:</w:t>
            </w:r>
          </w:p>
        </w:tc>
        <w:tc>
          <w:tcPr>
            <w:tcW w:w="0" w:type="auto"/>
          </w:tcPr>
          <w:p w14:paraId="63EC91EE" w14:textId="76139D7A" w:rsidR="00C100B3" w:rsidRPr="00C5029E" w:rsidRDefault="00C100B3" w:rsidP="00C100B3">
            <w:pPr>
              <w:rPr>
                <w:b/>
                <w:bCs/>
              </w:rPr>
            </w:pPr>
            <w:r w:rsidRPr="00C5029E">
              <w:rPr>
                <w:b/>
                <w:bCs/>
              </w:rPr>
              <w:t>Classification:</w:t>
            </w:r>
          </w:p>
        </w:tc>
      </w:tr>
      <w:tr w:rsidR="00543465" w14:paraId="2CB0213E" w14:textId="77777777" w:rsidTr="0074083D">
        <w:tc>
          <w:tcPr>
            <w:tcW w:w="0" w:type="auto"/>
          </w:tcPr>
          <w:p w14:paraId="7E84D5D1" w14:textId="5AD33F5B" w:rsidR="00C100B3" w:rsidRPr="00C5029E" w:rsidRDefault="00C100B3" w:rsidP="00C100B3">
            <w:pPr>
              <w:rPr>
                <w:b/>
                <w:bCs/>
              </w:rPr>
            </w:pPr>
            <w:r w:rsidRPr="00C5029E">
              <w:rPr>
                <w:b/>
                <w:bCs/>
              </w:rPr>
              <w:t>Example 1</w:t>
            </w:r>
          </w:p>
        </w:tc>
        <w:tc>
          <w:tcPr>
            <w:tcW w:w="0" w:type="auto"/>
          </w:tcPr>
          <w:p w14:paraId="490BAA5C" w14:textId="75326BBC" w:rsidR="00C100B3" w:rsidRDefault="00C100B3" w:rsidP="00C100B3">
            <w:r>
              <w:t>0</w:t>
            </w:r>
          </w:p>
        </w:tc>
        <w:tc>
          <w:tcPr>
            <w:tcW w:w="0" w:type="auto"/>
          </w:tcPr>
          <w:p w14:paraId="5F9379F1" w14:textId="2A5C062E" w:rsidR="00C100B3" w:rsidRDefault="00C100B3" w:rsidP="00C100B3">
            <w:r>
              <w:t>1</w:t>
            </w:r>
          </w:p>
        </w:tc>
        <w:tc>
          <w:tcPr>
            <w:tcW w:w="0" w:type="auto"/>
          </w:tcPr>
          <w:p w14:paraId="37B9E952" w14:textId="2765E85B" w:rsidR="00C100B3" w:rsidRDefault="00C100B3" w:rsidP="00C100B3">
            <w:r>
              <w:t>0</w:t>
            </w:r>
          </w:p>
        </w:tc>
        <w:tc>
          <w:tcPr>
            <w:tcW w:w="0" w:type="auto"/>
          </w:tcPr>
          <w:p w14:paraId="7238AF4D" w14:textId="0B8FB624" w:rsidR="00C100B3" w:rsidRDefault="00C100B3" w:rsidP="00C100B3">
            <w:r>
              <w:t>0</w:t>
            </w:r>
          </w:p>
        </w:tc>
        <w:tc>
          <w:tcPr>
            <w:tcW w:w="0" w:type="auto"/>
          </w:tcPr>
          <w:p w14:paraId="03AA05E0" w14:textId="234B36B5" w:rsidR="00C100B3" w:rsidRDefault="00C100B3" w:rsidP="00C100B3">
            <w:r>
              <w:t>0</w:t>
            </w:r>
          </w:p>
        </w:tc>
      </w:tr>
      <w:tr w:rsidR="00543465" w14:paraId="3BA55BEF" w14:textId="77777777" w:rsidTr="0074083D">
        <w:tc>
          <w:tcPr>
            <w:tcW w:w="0" w:type="auto"/>
          </w:tcPr>
          <w:p w14:paraId="7BF80A35" w14:textId="412EB87B" w:rsidR="00C100B3" w:rsidRPr="00C5029E" w:rsidRDefault="00C100B3" w:rsidP="00C100B3">
            <w:pPr>
              <w:rPr>
                <w:b/>
                <w:bCs/>
              </w:rPr>
            </w:pPr>
            <w:r w:rsidRPr="00C5029E">
              <w:rPr>
                <w:b/>
                <w:bCs/>
              </w:rPr>
              <w:t>Example 2</w:t>
            </w:r>
          </w:p>
        </w:tc>
        <w:tc>
          <w:tcPr>
            <w:tcW w:w="0" w:type="auto"/>
          </w:tcPr>
          <w:p w14:paraId="75AC866A" w14:textId="4BAE4E87" w:rsidR="00C100B3" w:rsidRDefault="00C100B3" w:rsidP="00C100B3">
            <w:r>
              <w:t>1</w:t>
            </w:r>
          </w:p>
        </w:tc>
        <w:tc>
          <w:tcPr>
            <w:tcW w:w="0" w:type="auto"/>
          </w:tcPr>
          <w:p w14:paraId="76AD97C0" w14:textId="7907675B" w:rsidR="00C100B3" w:rsidRDefault="00C100B3" w:rsidP="00C100B3">
            <w:r>
              <w:t>0</w:t>
            </w:r>
          </w:p>
        </w:tc>
        <w:tc>
          <w:tcPr>
            <w:tcW w:w="0" w:type="auto"/>
          </w:tcPr>
          <w:p w14:paraId="7CA39BB4" w14:textId="2C1517DA" w:rsidR="00C100B3" w:rsidRDefault="00C100B3" w:rsidP="00C100B3">
            <w:r>
              <w:t>1</w:t>
            </w:r>
          </w:p>
        </w:tc>
        <w:tc>
          <w:tcPr>
            <w:tcW w:w="0" w:type="auto"/>
          </w:tcPr>
          <w:p w14:paraId="2B994B71" w14:textId="4040E189" w:rsidR="00C100B3" w:rsidRDefault="00C100B3" w:rsidP="00C100B3">
            <w:r>
              <w:t>1</w:t>
            </w:r>
          </w:p>
        </w:tc>
        <w:tc>
          <w:tcPr>
            <w:tcW w:w="0" w:type="auto"/>
          </w:tcPr>
          <w:p w14:paraId="32EFFC0D" w14:textId="1419085C" w:rsidR="00C100B3" w:rsidRDefault="00C100B3" w:rsidP="00C100B3">
            <w:r>
              <w:t>0</w:t>
            </w:r>
          </w:p>
        </w:tc>
      </w:tr>
      <w:tr w:rsidR="00543465" w14:paraId="046A868A" w14:textId="77777777" w:rsidTr="0074083D">
        <w:tc>
          <w:tcPr>
            <w:tcW w:w="0" w:type="auto"/>
          </w:tcPr>
          <w:p w14:paraId="51C4B82A" w14:textId="600EBFFE" w:rsidR="00C100B3" w:rsidRPr="00C5029E" w:rsidRDefault="00C100B3" w:rsidP="00C100B3">
            <w:pPr>
              <w:rPr>
                <w:b/>
                <w:bCs/>
              </w:rPr>
            </w:pPr>
            <w:r w:rsidRPr="00C5029E">
              <w:rPr>
                <w:b/>
                <w:bCs/>
              </w:rPr>
              <w:t>Example 3</w:t>
            </w:r>
          </w:p>
        </w:tc>
        <w:tc>
          <w:tcPr>
            <w:tcW w:w="0" w:type="auto"/>
          </w:tcPr>
          <w:p w14:paraId="02DA0305" w14:textId="4988EC4E" w:rsidR="00C100B3" w:rsidRDefault="00AC0462" w:rsidP="00C100B3">
            <w:r>
              <w:t>1</w:t>
            </w:r>
          </w:p>
        </w:tc>
        <w:tc>
          <w:tcPr>
            <w:tcW w:w="0" w:type="auto"/>
          </w:tcPr>
          <w:p w14:paraId="00B28F8B" w14:textId="24DE3F6F" w:rsidR="00C100B3" w:rsidRDefault="00AC0462" w:rsidP="00C100B3">
            <w:r>
              <w:t>1</w:t>
            </w:r>
          </w:p>
        </w:tc>
        <w:tc>
          <w:tcPr>
            <w:tcW w:w="0" w:type="auto"/>
          </w:tcPr>
          <w:p w14:paraId="5D3967DE" w14:textId="7D3449A8" w:rsidR="00C100B3" w:rsidRDefault="00AC0462" w:rsidP="00C100B3">
            <w:r>
              <w:t>0</w:t>
            </w:r>
          </w:p>
        </w:tc>
        <w:tc>
          <w:tcPr>
            <w:tcW w:w="0" w:type="auto"/>
          </w:tcPr>
          <w:p w14:paraId="7E528C1A" w14:textId="59FAA50C" w:rsidR="00C100B3" w:rsidRDefault="00AC0462" w:rsidP="00C100B3">
            <w:r>
              <w:t>0</w:t>
            </w:r>
          </w:p>
        </w:tc>
        <w:tc>
          <w:tcPr>
            <w:tcW w:w="0" w:type="auto"/>
          </w:tcPr>
          <w:p w14:paraId="3FD5B416" w14:textId="7F9A904D" w:rsidR="00C100B3" w:rsidRDefault="00AC0462" w:rsidP="00C100B3">
            <w:r>
              <w:t>1</w:t>
            </w:r>
          </w:p>
        </w:tc>
      </w:tr>
      <w:tr w:rsidR="00543465" w14:paraId="1E13C65D" w14:textId="77777777" w:rsidTr="0074083D">
        <w:tc>
          <w:tcPr>
            <w:tcW w:w="0" w:type="auto"/>
          </w:tcPr>
          <w:p w14:paraId="05B807BF" w14:textId="4094260E" w:rsidR="00C100B3" w:rsidRPr="00C5029E" w:rsidRDefault="00AC0462" w:rsidP="00C100B3">
            <w:pPr>
              <w:rPr>
                <w:b/>
                <w:bCs/>
              </w:rPr>
            </w:pPr>
            <w:r w:rsidRPr="00C5029E">
              <w:rPr>
                <w:b/>
                <w:bCs/>
              </w:rPr>
              <w:t>Example 4</w:t>
            </w:r>
          </w:p>
        </w:tc>
        <w:tc>
          <w:tcPr>
            <w:tcW w:w="0" w:type="auto"/>
          </w:tcPr>
          <w:p w14:paraId="000DD2ED" w14:textId="0E84C9B2" w:rsidR="00C100B3" w:rsidRDefault="00AC0462" w:rsidP="00C100B3">
            <w:r>
              <w:t>0</w:t>
            </w:r>
          </w:p>
        </w:tc>
        <w:tc>
          <w:tcPr>
            <w:tcW w:w="0" w:type="auto"/>
          </w:tcPr>
          <w:p w14:paraId="2D618BD7" w14:textId="173A66A4" w:rsidR="00C100B3" w:rsidRDefault="00AC0462" w:rsidP="00C100B3">
            <w:r>
              <w:t>1</w:t>
            </w:r>
          </w:p>
        </w:tc>
        <w:tc>
          <w:tcPr>
            <w:tcW w:w="0" w:type="auto"/>
          </w:tcPr>
          <w:p w14:paraId="123E845C" w14:textId="3680652A" w:rsidR="00C100B3" w:rsidRDefault="00AC0462" w:rsidP="00C100B3">
            <w:r>
              <w:t>1</w:t>
            </w:r>
          </w:p>
        </w:tc>
        <w:tc>
          <w:tcPr>
            <w:tcW w:w="0" w:type="auto"/>
          </w:tcPr>
          <w:p w14:paraId="036888F4" w14:textId="76B5CFF3" w:rsidR="00C100B3" w:rsidRDefault="00AC0462" w:rsidP="00C100B3">
            <w:r>
              <w:t>0</w:t>
            </w:r>
          </w:p>
        </w:tc>
        <w:tc>
          <w:tcPr>
            <w:tcW w:w="0" w:type="auto"/>
          </w:tcPr>
          <w:p w14:paraId="5C5AAFB6" w14:textId="37F7995C" w:rsidR="00C100B3" w:rsidRDefault="00AC0462" w:rsidP="00C100B3">
            <w:r>
              <w:t>1</w:t>
            </w:r>
          </w:p>
        </w:tc>
      </w:tr>
      <w:tr w:rsidR="00543465" w14:paraId="0E236997" w14:textId="77777777" w:rsidTr="0074083D">
        <w:tc>
          <w:tcPr>
            <w:tcW w:w="0" w:type="auto"/>
          </w:tcPr>
          <w:p w14:paraId="77ADB12D" w14:textId="1A23A3CB" w:rsidR="00C100B3" w:rsidRPr="00C5029E" w:rsidRDefault="00AC0462" w:rsidP="00C100B3">
            <w:pPr>
              <w:rPr>
                <w:b/>
                <w:bCs/>
              </w:rPr>
            </w:pPr>
            <w:r w:rsidRPr="00C5029E">
              <w:rPr>
                <w:b/>
                <w:bCs/>
              </w:rPr>
              <w:t>Example 5</w:t>
            </w:r>
          </w:p>
        </w:tc>
        <w:tc>
          <w:tcPr>
            <w:tcW w:w="0" w:type="auto"/>
          </w:tcPr>
          <w:p w14:paraId="5D7311EB" w14:textId="76F63CF5" w:rsidR="00C100B3" w:rsidRDefault="0098154E" w:rsidP="00C100B3">
            <w:r>
              <w:t>0</w:t>
            </w:r>
          </w:p>
        </w:tc>
        <w:tc>
          <w:tcPr>
            <w:tcW w:w="0" w:type="auto"/>
          </w:tcPr>
          <w:p w14:paraId="228346E7" w14:textId="5F8D6EC0" w:rsidR="00C100B3" w:rsidRDefault="0098154E" w:rsidP="00C100B3">
            <w:r>
              <w:t>0</w:t>
            </w:r>
          </w:p>
        </w:tc>
        <w:tc>
          <w:tcPr>
            <w:tcW w:w="0" w:type="auto"/>
          </w:tcPr>
          <w:p w14:paraId="2143E04A" w14:textId="4FDE9D62" w:rsidR="00C100B3" w:rsidRDefault="0098154E" w:rsidP="00C100B3">
            <w:r>
              <w:t>0</w:t>
            </w:r>
          </w:p>
        </w:tc>
        <w:tc>
          <w:tcPr>
            <w:tcW w:w="0" w:type="auto"/>
          </w:tcPr>
          <w:p w14:paraId="44003E97" w14:textId="2A488614" w:rsidR="00C100B3" w:rsidRDefault="0098154E" w:rsidP="00C100B3">
            <w:r>
              <w:t>1</w:t>
            </w:r>
          </w:p>
        </w:tc>
        <w:tc>
          <w:tcPr>
            <w:tcW w:w="0" w:type="auto"/>
          </w:tcPr>
          <w:p w14:paraId="586DFA2D" w14:textId="3B4C8010" w:rsidR="00C100B3" w:rsidRDefault="0098154E" w:rsidP="00C100B3">
            <w:r>
              <w:t>0</w:t>
            </w:r>
          </w:p>
        </w:tc>
      </w:tr>
      <w:tr w:rsidR="00543465" w14:paraId="66C0237A" w14:textId="77777777" w:rsidTr="0074083D">
        <w:tc>
          <w:tcPr>
            <w:tcW w:w="0" w:type="auto"/>
          </w:tcPr>
          <w:p w14:paraId="7F968624" w14:textId="52863CDB" w:rsidR="00C100B3" w:rsidRPr="00C5029E" w:rsidRDefault="0098154E" w:rsidP="00C100B3">
            <w:pPr>
              <w:rPr>
                <w:b/>
                <w:bCs/>
              </w:rPr>
            </w:pPr>
            <w:r w:rsidRPr="00C5029E">
              <w:rPr>
                <w:b/>
                <w:bCs/>
              </w:rPr>
              <w:t>Example 6</w:t>
            </w:r>
          </w:p>
        </w:tc>
        <w:tc>
          <w:tcPr>
            <w:tcW w:w="0" w:type="auto"/>
          </w:tcPr>
          <w:p w14:paraId="4CA50D70" w14:textId="02D97EF8" w:rsidR="00C100B3" w:rsidRDefault="0098154E" w:rsidP="00C100B3">
            <w:r>
              <w:t>0</w:t>
            </w:r>
          </w:p>
        </w:tc>
        <w:tc>
          <w:tcPr>
            <w:tcW w:w="0" w:type="auto"/>
          </w:tcPr>
          <w:p w14:paraId="73014CFD" w14:textId="6CE8A8AA" w:rsidR="00C100B3" w:rsidRDefault="0098154E" w:rsidP="00C100B3">
            <w:r>
              <w:t>0</w:t>
            </w:r>
          </w:p>
        </w:tc>
        <w:tc>
          <w:tcPr>
            <w:tcW w:w="0" w:type="auto"/>
          </w:tcPr>
          <w:p w14:paraId="13F374CF" w14:textId="349B60EC" w:rsidR="00C100B3" w:rsidRDefault="0098154E" w:rsidP="00C100B3">
            <w:r>
              <w:t>1</w:t>
            </w:r>
          </w:p>
        </w:tc>
        <w:tc>
          <w:tcPr>
            <w:tcW w:w="0" w:type="auto"/>
          </w:tcPr>
          <w:p w14:paraId="7DD4D614" w14:textId="47E1FC26" w:rsidR="00C100B3" w:rsidRDefault="0098154E" w:rsidP="00C100B3">
            <w:r>
              <w:t>0</w:t>
            </w:r>
          </w:p>
        </w:tc>
        <w:tc>
          <w:tcPr>
            <w:tcW w:w="0" w:type="auto"/>
          </w:tcPr>
          <w:p w14:paraId="6925B5E6" w14:textId="43932368" w:rsidR="00C100B3" w:rsidRDefault="0098154E" w:rsidP="00C100B3">
            <w:r>
              <w:t>1</w:t>
            </w:r>
          </w:p>
        </w:tc>
      </w:tr>
      <w:tr w:rsidR="00543465" w14:paraId="4D75B487" w14:textId="77777777" w:rsidTr="0074083D">
        <w:tc>
          <w:tcPr>
            <w:tcW w:w="0" w:type="auto"/>
          </w:tcPr>
          <w:p w14:paraId="741DE0E0" w14:textId="3C2E0219" w:rsidR="00C100B3" w:rsidRPr="00C5029E" w:rsidRDefault="0098154E" w:rsidP="00C100B3">
            <w:pPr>
              <w:rPr>
                <w:b/>
                <w:bCs/>
              </w:rPr>
            </w:pPr>
            <w:r w:rsidRPr="00C5029E">
              <w:rPr>
                <w:b/>
                <w:bCs/>
              </w:rPr>
              <w:t>Example 7</w:t>
            </w:r>
          </w:p>
        </w:tc>
        <w:tc>
          <w:tcPr>
            <w:tcW w:w="0" w:type="auto"/>
          </w:tcPr>
          <w:p w14:paraId="3948DE3F" w14:textId="0F4AA22D" w:rsidR="00C100B3" w:rsidRDefault="00C5029E" w:rsidP="00C100B3">
            <w:r>
              <w:t>0</w:t>
            </w:r>
          </w:p>
        </w:tc>
        <w:tc>
          <w:tcPr>
            <w:tcW w:w="0" w:type="auto"/>
          </w:tcPr>
          <w:p w14:paraId="3B82EDE1" w14:textId="3D3C4C47" w:rsidR="00C100B3" w:rsidRDefault="00C5029E" w:rsidP="00C100B3">
            <w:r>
              <w:t>1</w:t>
            </w:r>
          </w:p>
        </w:tc>
        <w:tc>
          <w:tcPr>
            <w:tcW w:w="0" w:type="auto"/>
          </w:tcPr>
          <w:p w14:paraId="28ECA629" w14:textId="4D47058D" w:rsidR="00C100B3" w:rsidRDefault="00C5029E" w:rsidP="00C100B3">
            <w:r>
              <w:t>1</w:t>
            </w:r>
          </w:p>
        </w:tc>
        <w:tc>
          <w:tcPr>
            <w:tcW w:w="0" w:type="auto"/>
          </w:tcPr>
          <w:p w14:paraId="19AF2912" w14:textId="38ACD02F" w:rsidR="00C100B3" w:rsidRDefault="00C5029E" w:rsidP="00C100B3">
            <w:r>
              <w:t>1</w:t>
            </w:r>
          </w:p>
        </w:tc>
        <w:tc>
          <w:tcPr>
            <w:tcW w:w="0" w:type="auto"/>
          </w:tcPr>
          <w:p w14:paraId="6FC75786" w14:textId="58BB6C5F" w:rsidR="00C100B3" w:rsidRDefault="00C5029E" w:rsidP="00C100B3">
            <w:r>
              <w:t>0</w:t>
            </w:r>
          </w:p>
        </w:tc>
      </w:tr>
      <w:tr w:rsidR="00543465" w14:paraId="51C1DA47" w14:textId="77777777" w:rsidTr="0074083D">
        <w:tc>
          <w:tcPr>
            <w:tcW w:w="0" w:type="auto"/>
          </w:tcPr>
          <w:p w14:paraId="379B7AD5" w14:textId="1F412AE5" w:rsidR="00C100B3" w:rsidRPr="00C5029E" w:rsidRDefault="00C5029E" w:rsidP="00C100B3">
            <w:pPr>
              <w:rPr>
                <w:b/>
                <w:bCs/>
              </w:rPr>
            </w:pPr>
            <w:r w:rsidRPr="00C5029E">
              <w:rPr>
                <w:b/>
                <w:bCs/>
              </w:rPr>
              <w:t>Example 8</w:t>
            </w:r>
          </w:p>
        </w:tc>
        <w:tc>
          <w:tcPr>
            <w:tcW w:w="0" w:type="auto"/>
          </w:tcPr>
          <w:p w14:paraId="62C40469" w14:textId="22175EA5" w:rsidR="00C100B3" w:rsidRDefault="00C5029E" w:rsidP="00C100B3">
            <w:r>
              <w:t>0</w:t>
            </w:r>
          </w:p>
        </w:tc>
        <w:tc>
          <w:tcPr>
            <w:tcW w:w="0" w:type="auto"/>
          </w:tcPr>
          <w:p w14:paraId="14EA117B" w14:textId="7596B668" w:rsidR="00C100B3" w:rsidRDefault="00C5029E" w:rsidP="00C100B3">
            <w:r>
              <w:t>1</w:t>
            </w:r>
          </w:p>
        </w:tc>
        <w:tc>
          <w:tcPr>
            <w:tcW w:w="0" w:type="auto"/>
          </w:tcPr>
          <w:p w14:paraId="72AD4D49" w14:textId="31E0A526" w:rsidR="00C100B3" w:rsidRDefault="00C5029E" w:rsidP="00C100B3">
            <w:r>
              <w:t>1</w:t>
            </w:r>
          </w:p>
        </w:tc>
        <w:tc>
          <w:tcPr>
            <w:tcW w:w="0" w:type="auto"/>
          </w:tcPr>
          <w:p w14:paraId="7D7ACCCC" w14:textId="122C75E7" w:rsidR="00C100B3" w:rsidRDefault="00C5029E" w:rsidP="00C100B3">
            <w:r>
              <w:t>1</w:t>
            </w:r>
          </w:p>
        </w:tc>
        <w:tc>
          <w:tcPr>
            <w:tcW w:w="0" w:type="auto"/>
          </w:tcPr>
          <w:p w14:paraId="6B0FA1DF" w14:textId="4EB3E341" w:rsidR="00C100B3" w:rsidRDefault="00C5029E" w:rsidP="00C100B3">
            <w:r>
              <w:t>0</w:t>
            </w:r>
          </w:p>
        </w:tc>
      </w:tr>
      <w:tr w:rsidR="00543465" w14:paraId="1E3F2329" w14:textId="77777777" w:rsidTr="0074083D">
        <w:tc>
          <w:tcPr>
            <w:tcW w:w="0" w:type="auto"/>
          </w:tcPr>
          <w:p w14:paraId="14DFAFC9" w14:textId="38209ED5" w:rsidR="00C100B3" w:rsidRPr="00C5029E" w:rsidRDefault="00C5029E" w:rsidP="00C100B3">
            <w:pPr>
              <w:rPr>
                <w:b/>
                <w:bCs/>
              </w:rPr>
            </w:pPr>
            <w:r w:rsidRPr="00C5029E">
              <w:rPr>
                <w:b/>
                <w:bCs/>
              </w:rPr>
              <w:t>Example 9</w:t>
            </w:r>
          </w:p>
        </w:tc>
        <w:tc>
          <w:tcPr>
            <w:tcW w:w="0" w:type="auto"/>
          </w:tcPr>
          <w:p w14:paraId="64676B43" w14:textId="567A1989" w:rsidR="00C100B3" w:rsidRDefault="00C5029E" w:rsidP="00C100B3">
            <w:r>
              <w:t>1</w:t>
            </w:r>
          </w:p>
        </w:tc>
        <w:tc>
          <w:tcPr>
            <w:tcW w:w="0" w:type="auto"/>
          </w:tcPr>
          <w:p w14:paraId="6E8AE0D9" w14:textId="2532738A" w:rsidR="00C100B3" w:rsidRDefault="00C5029E" w:rsidP="00C100B3">
            <w:r>
              <w:t>0</w:t>
            </w:r>
          </w:p>
        </w:tc>
        <w:tc>
          <w:tcPr>
            <w:tcW w:w="0" w:type="auto"/>
          </w:tcPr>
          <w:p w14:paraId="60E0DA2B" w14:textId="1B8735A6" w:rsidR="00C100B3" w:rsidRDefault="00C5029E" w:rsidP="00C100B3">
            <w:r>
              <w:t>0</w:t>
            </w:r>
          </w:p>
        </w:tc>
        <w:tc>
          <w:tcPr>
            <w:tcW w:w="0" w:type="auto"/>
          </w:tcPr>
          <w:p w14:paraId="2D1E8ED8" w14:textId="2D21E3D8" w:rsidR="00C100B3" w:rsidRDefault="00C5029E" w:rsidP="00C100B3">
            <w:r>
              <w:t>0</w:t>
            </w:r>
          </w:p>
        </w:tc>
        <w:tc>
          <w:tcPr>
            <w:tcW w:w="0" w:type="auto"/>
          </w:tcPr>
          <w:p w14:paraId="085ACB8A" w14:textId="082E9456" w:rsidR="00C100B3" w:rsidRDefault="00C5029E" w:rsidP="00C100B3">
            <w:r>
              <w:t>0</w:t>
            </w:r>
          </w:p>
        </w:tc>
      </w:tr>
      <w:tr w:rsidR="00543465" w14:paraId="18E3CCF6" w14:textId="77777777" w:rsidTr="0074083D">
        <w:tc>
          <w:tcPr>
            <w:tcW w:w="0" w:type="auto"/>
          </w:tcPr>
          <w:p w14:paraId="77348DF2" w14:textId="7104059F" w:rsidR="00C100B3" w:rsidRPr="00C5029E" w:rsidRDefault="00C5029E" w:rsidP="00C100B3">
            <w:pPr>
              <w:rPr>
                <w:b/>
                <w:bCs/>
              </w:rPr>
            </w:pPr>
            <w:r w:rsidRPr="00C5029E">
              <w:rPr>
                <w:b/>
                <w:bCs/>
              </w:rPr>
              <w:t>Example 10</w:t>
            </w:r>
          </w:p>
        </w:tc>
        <w:tc>
          <w:tcPr>
            <w:tcW w:w="0" w:type="auto"/>
          </w:tcPr>
          <w:p w14:paraId="363663A4" w14:textId="425892C2" w:rsidR="00C100B3" w:rsidRDefault="00C5029E" w:rsidP="00C100B3">
            <w:r>
              <w:t>1</w:t>
            </w:r>
          </w:p>
        </w:tc>
        <w:tc>
          <w:tcPr>
            <w:tcW w:w="0" w:type="auto"/>
          </w:tcPr>
          <w:p w14:paraId="5F99659D" w14:textId="5B02E8D4" w:rsidR="00C100B3" w:rsidRDefault="00C5029E" w:rsidP="00C100B3">
            <w:r>
              <w:t>1</w:t>
            </w:r>
          </w:p>
        </w:tc>
        <w:tc>
          <w:tcPr>
            <w:tcW w:w="0" w:type="auto"/>
          </w:tcPr>
          <w:p w14:paraId="1ADC2C7A" w14:textId="19AAEA61" w:rsidR="00C100B3" w:rsidRDefault="00C5029E" w:rsidP="00C100B3">
            <w:r>
              <w:t>0</w:t>
            </w:r>
          </w:p>
        </w:tc>
        <w:tc>
          <w:tcPr>
            <w:tcW w:w="0" w:type="auto"/>
          </w:tcPr>
          <w:p w14:paraId="0BA30224" w14:textId="4CEE4B27" w:rsidR="00C100B3" w:rsidRDefault="00C5029E" w:rsidP="00C100B3">
            <w:r>
              <w:t>1</w:t>
            </w:r>
          </w:p>
        </w:tc>
        <w:tc>
          <w:tcPr>
            <w:tcW w:w="0" w:type="auto"/>
          </w:tcPr>
          <w:p w14:paraId="0795CCF0" w14:textId="6CC5EEAF" w:rsidR="00C100B3" w:rsidRDefault="00C5029E" w:rsidP="00C100B3">
            <w:r>
              <w:t>0</w:t>
            </w:r>
          </w:p>
        </w:tc>
      </w:tr>
    </w:tbl>
    <w:p w14:paraId="1D4CF297" w14:textId="77777777" w:rsidR="006A0A35" w:rsidRDefault="006A0A35" w:rsidP="00C100B3"/>
    <w:p w14:paraId="14EB0400" w14:textId="77777777" w:rsidR="006A0A35" w:rsidRDefault="006A0A35" w:rsidP="00C100B3"/>
    <w:p w14:paraId="3D26F537" w14:textId="77777777" w:rsidR="006A0A35" w:rsidRDefault="006A0A35" w:rsidP="00C100B3"/>
    <w:p w14:paraId="240A89B9" w14:textId="77777777" w:rsidR="006A0A35" w:rsidRDefault="006A0A35" w:rsidP="00C100B3"/>
    <w:p w14:paraId="45C6FB89" w14:textId="77777777" w:rsidR="006A0A35" w:rsidRDefault="006A0A35" w:rsidP="00C100B3"/>
    <w:p w14:paraId="61037908" w14:textId="77777777" w:rsidR="006A0A35" w:rsidRDefault="006A0A35" w:rsidP="00C100B3"/>
    <w:p w14:paraId="09963CFE" w14:textId="77777777" w:rsidR="006A0A35" w:rsidRDefault="006A0A35" w:rsidP="00C100B3"/>
    <w:p w14:paraId="39B3D719" w14:textId="77777777" w:rsidR="006A0A35" w:rsidRDefault="006A0A35" w:rsidP="00C100B3"/>
    <w:p w14:paraId="60ED567A" w14:textId="359A0A92" w:rsidR="006A0A35" w:rsidRDefault="006A0A35" w:rsidP="00C100B3">
      <w:r>
        <w:rPr>
          <w:noProof/>
        </w:rPr>
        <mc:AlternateContent>
          <mc:Choice Requires="wps">
            <w:drawing>
              <wp:anchor distT="0" distB="0" distL="114300" distR="114300" simplePos="0" relativeHeight="251725824" behindDoc="0" locked="0" layoutInCell="1" allowOverlap="1" wp14:anchorId="79C67A57" wp14:editId="1A27C1CF">
                <wp:simplePos x="0" y="0"/>
                <wp:positionH relativeFrom="column">
                  <wp:posOffset>0</wp:posOffset>
                </wp:positionH>
                <wp:positionV relativeFrom="paragraph">
                  <wp:posOffset>174493</wp:posOffset>
                </wp:positionV>
                <wp:extent cx="4436110" cy="398145"/>
                <wp:effectExtent l="0" t="0" r="2540" b="1905"/>
                <wp:wrapSquare wrapText="bothSides"/>
                <wp:docPr id="656425852" name="Text Box 1"/>
                <wp:cNvGraphicFramePr/>
                <a:graphic xmlns:a="http://schemas.openxmlformats.org/drawingml/2006/main">
                  <a:graphicData uri="http://schemas.microsoft.com/office/word/2010/wordprocessingShape">
                    <wps:wsp>
                      <wps:cNvSpPr txBox="1"/>
                      <wps:spPr>
                        <a:xfrm>
                          <a:off x="0" y="0"/>
                          <a:ext cx="4436110" cy="398145"/>
                        </a:xfrm>
                        <a:prstGeom prst="rect">
                          <a:avLst/>
                        </a:prstGeom>
                        <a:noFill/>
                        <a:ln>
                          <a:noFill/>
                        </a:ln>
                      </wps:spPr>
                      <wps:txbx>
                        <w:txbxContent>
                          <w:p w14:paraId="12885CAB" w14:textId="25B03A78" w:rsidR="00B534DE" w:rsidRPr="00B534DE" w:rsidRDefault="00B534DE" w:rsidP="00B534DE">
                            <w:pPr>
                              <w:pStyle w:val="Caption"/>
                              <w:rPr>
                                <w:rFonts w:ascii="Consolas" w:hAnsi="Consolas" w:cs="Times New Roman"/>
                                <w:b w:val="0"/>
                                <w:bCs w:val="0"/>
                                <w:i/>
                                <w:iCs/>
                                <w:noProof/>
                                <w:color w:val="D4D4D4"/>
                                <w:szCs w:val="21"/>
                              </w:rPr>
                            </w:pPr>
                            <w:r w:rsidRPr="00B534DE">
                              <w:rPr>
                                <w:b w:val="0"/>
                                <w:bCs w:val="0"/>
                                <w:i/>
                                <w:iCs/>
                              </w:rPr>
                              <w:t>Figure B4: Minimal decision tree, representing Dataset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7A57" id="_x0000_s1037" type="#_x0000_t202" style="position:absolute;margin-left:0;margin-top:13.75pt;width:349.3pt;height:3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" filled="f" stroked="f">
                <v:textbox inset="0,0,0,0">
                  <w:txbxContent>
                    <w:p w14:paraId="12885CAB" w14:textId="25B03A78" w:rsidR="00B534DE" w:rsidRPr="00B534DE" w:rsidRDefault="00B534DE" w:rsidP="00B534DE">
                      <w:pPr>
                        <w:pStyle w:val="Caption"/>
                        <w:rPr>
                          <w:rFonts w:ascii="Consolas" w:hAnsi="Consolas" w:cs="Times New Roman"/>
                          <w:b w:val="0"/>
                          <w:bCs w:val="0"/>
                          <w:i/>
                          <w:iCs/>
                          <w:noProof/>
                          <w:color w:val="D4D4D4"/>
                          <w:szCs w:val="21"/>
                        </w:rPr>
                      </w:pPr>
                      <w:r w:rsidRPr="00B534DE">
                        <w:rPr>
                          <w:b w:val="0"/>
                          <w:bCs w:val="0"/>
                          <w:i/>
                          <w:iCs/>
                        </w:rPr>
                        <w:t>Figure B4: Minimal decision tree, representing Dataset B</w:t>
                      </w:r>
                    </w:p>
                  </w:txbxContent>
                </v:textbox>
                <w10:wrap type="square"/>
              </v:shape>
            </w:pict>
          </mc:Fallback>
        </mc:AlternateContent>
      </w:r>
    </w:p>
    <w:p w14:paraId="5B6692D1" w14:textId="73B1CD30" w:rsidR="00F5553C" w:rsidRDefault="00F5553C" w:rsidP="001A5733">
      <w:pPr>
        <w:pStyle w:val="Caption"/>
        <w:keepNext/>
        <w:ind w:left="0" w:firstLine="0"/>
      </w:pPr>
    </w:p>
    <w:p w14:paraId="1AD0D347" w14:textId="1F588A71" w:rsidR="00AF5DBF" w:rsidRDefault="00B534DE" w:rsidP="001A5733">
      <w:pPr>
        <w:pStyle w:val="Heading2"/>
        <w:ind w:left="0" w:firstLine="0"/>
      </w:pPr>
      <w:r>
        <w:rPr>
          <w:noProof/>
        </w:rPr>
        <w:drawing>
          <wp:anchor distT="0" distB="0" distL="114300" distR="114300" simplePos="0" relativeHeight="251670528" behindDoc="0" locked="0" layoutInCell="1" allowOverlap="1" wp14:anchorId="2F84D1D7" wp14:editId="136D1D49">
            <wp:simplePos x="0" y="0"/>
            <wp:positionH relativeFrom="column">
              <wp:posOffset>2703</wp:posOffset>
            </wp:positionH>
            <wp:positionV relativeFrom="page">
              <wp:posOffset>910602</wp:posOffset>
            </wp:positionV>
            <wp:extent cx="2070100" cy="2722245"/>
            <wp:effectExtent l="0" t="0" r="6350" b="1905"/>
            <wp:wrapSquare wrapText="bothSides"/>
            <wp:docPr id="200262235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22351" name="Picture 6" descr="A diagram of a diagram&#10;&#10;Description automatically generated"/>
                    <pic:cNvPicPr/>
                  </pic:nvPicPr>
                  <pic:blipFill rotWithShape="1">
                    <a:blip r:embed="rId24" cstate="print">
                      <a:extLst>
                        <a:ext uri="{28A0092B-C50C-407E-A947-70E740481C1C}">
                          <a14:useLocalDpi xmlns:a14="http://schemas.microsoft.com/office/drawing/2010/main" val="0"/>
                        </a:ext>
                      </a:extLst>
                    </a:blip>
                    <a:srcRect l="31797" r="32085"/>
                    <a:stretch/>
                  </pic:blipFill>
                  <pic:spPr bwMode="auto">
                    <a:xfrm>
                      <a:off x="0" y="0"/>
                      <a:ext cx="2070100"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55692">
        <w:t xml:space="preserve">B.3 Dataset </w:t>
      </w:r>
      <w:r w:rsidR="00543ADA">
        <w:t>C</w:t>
      </w:r>
    </w:p>
    <w:tbl>
      <w:tblPr>
        <w:tblStyle w:val="TableGrid"/>
        <w:tblpPr w:leftFromText="180" w:rightFromText="180" w:vertAnchor="text" w:horzAnchor="margin" w:tblpY="829"/>
        <w:tblW w:w="0" w:type="auto"/>
        <w:tblLook w:val="04A0" w:firstRow="1" w:lastRow="0" w:firstColumn="1" w:lastColumn="0" w:noHBand="0" w:noVBand="1"/>
      </w:tblPr>
      <w:tblGrid>
        <w:gridCol w:w="1323"/>
        <w:gridCol w:w="449"/>
        <w:gridCol w:w="436"/>
        <w:gridCol w:w="449"/>
        <w:gridCol w:w="449"/>
        <w:gridCol w:w="436"/>
        <w:gridCol w:w="424"/>
        <w:gridCol w:w="1561"/>
      </w:tblGrid>
      <w:tr w:rsidR="00155692" w14:paraId="457CE9ED" w14:textId="77777777" w:rsidTr="00EE7F20">
        <w:trPr>
          <w:trHeight w:val="232"/>
        </w:trPr>
        <w:tc>
          <w:tcPr>
            <w:tcW w:w="0" w:type="auto"/>
            <w:vMerge w:val="restart"/>
          </w:tcPr>
          <w:p w14:paraId="6060737B" w14:textId="77777777" w:rsidR="00155692" w:rsidRPr="00087D2B" w:rsidRDefault="00155692" w:rsidP="00155692">
            <w:pPr>
              <w:rPr>
                <w:b/>
                <w:bCs/>
              </w:rPr>
            </w:pPr>
            <w:r w:rsidRPr="00087D2B">
              <w:rPr>
                <w:b/>
                <w:bCs/>
              </w:rPr>
              <w:t>Examples:</w:t>
            </w:r>
          </w:p>
        </w:tc>
        <w:tc>
          <w:tcPr>
            <w:tcW w:w="0" w:type="auto"/>
            <w:gridSpan w:val="6"/>
          </w:tcPr>
          <w:p w14:paraId="6F3B0D92" w14:textId="77777777" w:rsidR="00155692" w:rsidRPr="00A63E0B" w:rsidRDefault="00155692" w:rsidP="00155692">
            <w:pPr>
              <w:jc w:val="center"/>
              <w:rPr>
                <w:b/>
                <w:bCs/>
              </w:rPr>
            </w:pPr>
            <w:r>
              <w:rPr>
                <w:b/>
                <w:bCs/>
              </w:rPr>
              <w:t>Features</w:t>
            </w:r>
          </w:p>
        </w:tc>
        <w:tc>
          <w:tcPr>
            <w:tcW w:w="0" w:type="auto"/>
            <w:vMerge w:val="restart"/>
          </w:tcPr>
          <w:p w14:paraId="47849CB7" w14:textId="77777777" w:rsidR="00155692" w:rsidRPr="00A63E0B" w:rsidRDefault="00155692" w:rsidP="00155692">
            <w:pPr>
              <w:rPr>
                <w:b/>
                <w:bCs/>
              </w:rPr>
            </w:pPr>
            <w:r w:rsidRPr="00A63E0B">
              <w:rPr>
                <w:b/>
                <w:bCs/>
              </w:rPr>
              <w:t>Classification:</w:t>
            </w:r>
          </w:p>
        </w:tc>
      </w:tr>
      <w:tr w:rsidR="00EE7F20" w14:paraId="0B7EB8D7" w14:textId="77777777" w:rsidTr="00EE7F20">
        <w:trPr>
          <w:trHeight w:val="71"/>
        </w:trPr>
        <w:tc>
          <w:tcPr>
            <w:tcW w:w="0" w:type="auto"/>
            <w:vMerge/>
          </w:tcPr>
          <w:p w14:paraId="642713F2" w14:textId="77777777" w:rsidR="00155692" w:rsidRPr="00087D2B" w:rsidRDefault="00155692" w:rsidP="00155692">
            <w:pPr>
              <w:rPr>
                <w:b/>
                <w:bCs/>
              </w:rPr>
            </w:pPr>
          </w:p>
        </w:tc>
        <w:tc>
          <w:tcPr>
            <w:tcW w:w="0" w:type="auto"/>
          </w:tcPr>
          <w:p w14:paraId="4A350581" w14:textId="77777777" w:rsidR="00155692" w:rsidRPr="00A63E0B" w:rsidRDefault="00155692" w:rsidP="00155692">
            <w:pPr>
              <w:rPr>
                <w:b/>
                <w:bCs/>
              </w:rPr>
            </w:pPr>
            <w:r>
              <w:rPr>
                <w:b/>
                <w:bCs/>
              </w:rPr>
              <w:t>A:</w:t>
            </w:r>
          </w:p>
        </w:tc>
        <w:tc>
          <w:tcPr>
            <w:tcW w:w="0" w:type="auto"/>
          </w:tcPr>
          <w:p w14:paraId="6F20F07D" w14:textId="77777777" w:rsidR="00155692" w:rsidRPr="00A63E0B" w:rsidRDefault="00155692" w:rsidP="00155692">
            <w:pPr>
              <w:rPr>
                <w:b/>
                <w:bCs/>
              </w:rPr>
            </w:pPr>
            <w:r>
              <w:rPr>
                <w:b/>
                <w:bCs/>
              </w:rPr>
              <w:t>B:</w:t>
            </w:r>
          </w:p>
        </w:tc>
        <w:tc>
          <w:tcPr>
            <w:tcW w:w="0" w:type="auto"/>
          </w:tcPr>
          <w:p w14:paraId="5DB6E850" w14:textId="77777777" w:rsidR="00155692" w:rsidRPr="00A63E0B" w:rsidRDefault="00155692" w:rsidP="00155692">
            <w:pPr>
              <w:rPr>
                <w:b/>
                <w:bCs/>
              </w:rPr>
            </w:pPr>
            <w:r>
              <w:rPr>
                <w:b/>
                <w:bCs/>
              </w:rPr>
              <w:t>C:</w:t>
            </w:r>
          </w:p>
        </w:tc>
        <w:tc>
          <w:tcPr>
            <w:tcW w:w="0" w:type="auto"/>
          </w:tcPr>
          <w:p w14:paraId="4CFB3D79" w14:textId="77777777" w:rsidR="00155692" w:rsidRPr="00A63E0B" w:rsidRDefault="00155692" w:rsidP="00155692">
            <w:pPr>
              <w:rPr>
                <w:b/>
                <w:bCs/>
              </w:rPr>
            </w:pPr>
            <w:r>
              <w:rPr>
                <w:b/>
                <w:bCs/>
              </w:rPr>
              <w:t>D:</w:t>
            </w:r>
          </w:p>
        </w:tc>
        <w:tc>
          <w:tcPr>
            <w:tcW w:w="0" w:type="auto"/>
          </w:tcPr>
          <w:p w14:paraId="5D7220D3" w14:textId="77777777" w:rsidR="00155692" w:rsidRPr="00A63E0B" w:rsidRDefault="00155692" w:rsidP="00155692">
            <w:pPr>
              <w:rPr>
                <w:b/>
                <w:bCs/>
              </w:rPr>
            </w:pPr>
            <w:r>
              <w:rPr>
                <w:b/>
                <w:bCs/>
              </w:rPr>
              <w:t>E:</w:t>
            </w:r>
          </w:p>
        </w:tc>
        <w:tc>
          <w:tcPr>
            <w:tcW w:w="0" w:type="auto"/>
          </w:tcPr>
          <w:p w14:paraId="7E621EA2" w14:textId="77777777" w:rsidR="00155692" w:rsidRPr="00A63E0B" w:rsidRDefault="00155692" w:rsidP="00155692">
            <w:pPr>
              <w:rPr>
                <w:b/>
                <w:bCs/>
              </w:rPr>
            </w:pPr>
            <w:r>
              <w:rPr>
                <w:b/>
                <w:bCs/>
              </w:rPr>
              <w:t>F:</w:t>
            </w:r>
          </w:p>
        </w:tc>
        <w:tc>
          <w:tcPr>
            <w:tcW w:w="0" w:type="auto"/>
            <w:vMerge/>
          </w:tcPr>
          <w:p w14:paraId="153E20D8" w14:textId="77777777" w:rsidR="00155692" w:rsidRPr="00A63E0B" w:rsidRDefault="00155692" w:rsidP="00155692">
            <w:pPr>
              <w:rPr>
                <w:b/>
                <w:bCs/>
              </w:rPr>
            </w:pPr>
          </w:p>
        </w:tc>
      </w:tr>
      <w:tr w:rsidR="00155692" w14:paraId="52CCCD78" w14:textId="77777777" w:rsidTr="00EE7F20">
        <w:trPr>
          <w:trHeight w:val="232"/>
        </w:trPr>
        <w:tc>
          <w:tcPr>
            <w:tcW w:w="0" w:type="auto"/>
          </w:tcPr>
          <w:p w14:paraId="1785D6B1" w14:textId="77777777" w:rsidR="00155692" w:rsidRPr="00087D2B" w:rsidRDefault="00155692" w:rsidP="00155692">
            <w:pPr>
              <w:rPr>
                <w:b/>
                <w:bCs/>
              </w:rPr>
            </w:pPr>
            <w:r w:rsidRPr="00087D2B">
              <w:rPr>
                <w:b/>
                <w:bCs/>
              </w:rPr>
              <w:t>Example 1</w:t>
            </w:r>
          </w:p>
        </w:tc>
        <w:tc>
          <w:tcPr>
            <w:tcW w:w="0" w:type="auto"/>
          </w:tcPr>
          <w:p w14:paraId="0489FBD4" w14:textId="77777777" w:rsidR="00155692" w:rsidRDefault="00155692" w:rsidP="00155692">
            <w:r>
              <w:t>1</w:t>
            </w:r>
          </w:p>
        </w:tc>
        <w:tc>
          <w:tcPr>
            <w:tcW w:w="0" w:type="auto"/>
          </w:tcPr>
          <w:p w14:paraId="3C8E97FB" w14:textId="77777777" w:rsidR="00155692" w:rsidRDefault="00155692" w:rsidP="00155692">
            <w:r>
              <w:t>0</w:t>
            </w:r>
          </w:p>
        </w:tc>
        <w:tc>
          <w:tcPr>
            <w:tcW w:w="0" w:type="auto"/>
          </w:tcPr>
          <w:p w14:paraId="45695937" w14:textId="77777777" w:rsidR="00155692" w:rsidRDefault="00155692" w:rsidP="00155692">
            <w:r>
              <w:t>0</w:t>
            </w:r>
          </w:p>
        </w:tc>
        <w:tc>
          <w:tcPr>
            <w:tcW w:w="0" w:type="auto"/>
          </w:tcPr>
          <w:p w14:paraId="7590756F" w14:textId="77777777" w:rsidR="00155692" w:rsidRDefault="00155692" w:rsidP="00155692">
            <w:r>
              <w:t>0</w:t>
            </w:r>
          </w:p>
        </w:tc>
        <w:tc>
          <w:tcPr>
            <w:tcW w:w="0" w:type="auto"/>
          </w:tcPr>
          <w:p w14:paraId="41F61717" w14:textId="77777777" w:rsidR="00155692" w:rsidRDefault="00155692" w:rsidP="00155692">
            <w:r>
              <w:t>1</w:t>
            </w:r>
          </w:p>
        </w:tc>
        <w:tc>
          <w:tcPr>
            <w:tcW w:w="0" w:type="auto"/>
          </w:tcPr>
          <w:p w14:paraId="18E09943" w14:textId="77777777" w:rsidR="00155692" w:rsidRDefault="00155692" w:rsidP="00155692">
            <w:r>
              <w:t>1</w:t>
            </w:r>
          </w:p>
        </w:tc>
        <w:tc>
          <w:tcPr>
            <w:tcW w:w="0" w:type="auto"/>
          </w:tcPr>
          <w:p w14:paraId="7B6452E3" w14:textId="77777777" w:rsidR="00155692" w:rsidRDefault="00155692" w:rsidP="00155692">
            <w:r>
              <w:t>1</w:t>
            </w:r>
          </w:p>
        </w:tc>
      </w:tr>
      <w:tr w:rsidR="00155692" w14:paraId="095A3492" w14:textId="77777777" w:rsidTr="00EE7F20">
        <w:trPr>
          <w:trHeight w:val="240"/>
        </w:trPr>
        <w:tc>
          <w:tcPr>
            <w:tcW w:w="0" w:type="auto"/>
          </w:tcPr>
          <w:p w14:paraId="15F349F1" w14:textId="77777777" w:rsidR="00155692" w:rsidRPr="00087D2B" w:rsidRDefault="00155692" w:rsidP="00155692">
            <w:pPr>
              <w:rPr>
                <w:b/>
                <w:bCs/>
              </w:rPr>
            </w:pPr>
            <w:r w:rsidRPr="00087D2B">
              <w:rPr>
                <w:b/>
                <w:bCs/>
              </w:rPr>
              <w:t>Example 2</w:t>
            </w:r>
          </w:p>
        </w:tc>
        <w:tc>
          <w:tcPr>
            <w:tcW w:w="0" w:type="auto"/>
          </w:tcPr>
          <w:p w14:paraId="316851C2" w14:textId="77777777" w:rsidR="00155692" w:rsidRDefault="00155692" w:rsidP="00155692">
            <w:r>
              <w:t>0</w:t>
            </w:r>
          </w:p>
        </w:tc>
        <w:tc>
          <w:tcPr>
            <w:tcW w:w="0" w:type="auto"/>
          </w:tcPr>
          <w:p w14:paraId="0A154397" w14:textId="77777777" w:rsidR="00155692" w:rsidRDefault="00155692" w:rsidP="00155692">
            <w:r>
              <w:t>1</w:t>
            </w:r>
          </w:p>
        </w:tc>
        <w:tc>
          <w:tcPr>
            <w:tcW w:w="0" w:type="auto"/>
          </w:tcPr>
          <w:p w14:paraId="6CCEAF9A" w14:textId="77777777" w:rsidR="00155692" w:rsidRDefault="00155692" w:rsidP="00155692">
            <w:r>
              <w:t>0</w:t>
            </w:r>
          </w:p>
        </w:tc>
        <w:tc>
          <w:tcPr>
            <w:tcW w:w="0" w:type="auto"/>
          </w:tcPr>
          <w:p w14:paraId="5033862E" w14:textId="77777777" w:rsidR="00155692" w:rsidRDefault="00155692" w:rsidP="00155692">
            <w:r>
              <w:t>1</w:t>
            </w:r>
          </w:p>
        </w:tc>
        <w:tc>
          <w:tcPr>
            <w:tcW w:w="0" w:type="auto"/>
          </w:tcPr>
          <w:p w14:paraId="63AF6774" w14:textId="77777777" w:rsidR="00155692" w:rsidRDefault="00155692" w:rsidP="00155692">
            <w:r>
              <w:t>1</w:t>
            </w:r>
          </w:p>
        </w:tc>
        <w:tc>
          <w:tcPr>
            <w:tcW w:w="0" w:type="auto"/>
          </w:tcPr>
          <w:p w14:paraId="5B20B7B0" w14:textId="77777777" w:rsidR="00155692" w:rsidRDefault="00155692" w:rsidP="00155692">
            <w:r>
              <w:t>1</w:t>
            </w:r>
          </w:p>
        </w:tc>
        <w:tc>
          <w:tcPr>
            <w:tcW w:w="0" w:type="auto"/>
          </w:tcPr>
          <w:p w14:paraId="1133C005" w14:textId="77777777" w:rsidR="00155692" w:rsidRDefault="00155692" w:rsidP="00155692">
            <w:r>
              <w:t>1</w:t>
            </w:r>
          </w:p>
        </w:tc>
      </w:tr>
      <w:tr w:rsidR="00155692" w14:paraId="6B3F3007" w14:textId="77777777" w:rsidTr="00EE7F20">
        <w:trPr>
          <w:trHeight w:val="232"/>
        </w:trPr>
        <w:tc>
          <w:tcPr>
            <w:tcW w:w="0" w:type="auto"/>
          </w:tcPr>
          <w:p w14:paraId="649F73B8" w14:textId="77777777" w:rsidR="00155692" w:rsidRPr="00087D2B" w:rsidRDefault="00155692" w:rsidP="00155692">
            <w:pPr>
              <w:rPr>
                <w:b/>
                <w:bCs/>
              </w:rPr>
            </w:pPr>
            <w:r w:rsidRPr="00087D2B">
              <w:rPr>
                <w:b/>
                <w:bCs/>
              </w:rPr>
              <w:t>Example 3</w:t>
            </w:r>
          </w:p>
        </w:tc>
        <w:tc>
          <w:tcPr>
            <w:tcW w:w="0" w:type="auto"/>
          </w:tcPr>
          <w:p w14:paraId="542739E7" w14:textId="77777777" w:rsidR="00155692" w:rsidRDefault="00155692" w:rsidP="00155692">
            <w:r>
              <w:t>1</w:t>
            </w:r>
          </w:p>
        </w:tc>
        <w:tc>
          <w:tcPr>
            <w:tcW w:w="0" w:type="auto"/>
          </w:tcPr>
          <w:p w14:paraId="7FE52782" w14:textId="77777777" w:rsidR="00155692" w:rsidRDefault="00155692" w:rsidP="00155692">
            <w:r>
              <w:t>0</w:t>
            </w:r>
          </w:p>
        </w:tc>
        <w:tc>
          <w:tcPr>
            <w:tcW w:w="0" w:type="auto"/>
          </w:tcPr>
          <w:p w14:paraId="1529A934" w14:textId="77777777" w:rsidR="00155692" w:rsidRDefault="00155692" w:rsidP="00155692">
            <w:r>
              <w:t>1</w:t>
            </w:r>
          </w:p>
        </w:tc>
        <w:tc>
          <w:tcPr>
            <w:tcW w:w="0" w:type="auto"/>
          </w:tcPr>
          <w:p w14:paraId="7A4CF6D8" w14:textId="77777777" w:rsidR="00155692" w:rsidRDefault="00155692" w:rsidP="00155692">
            <w:r>
              <w:t>1</w:t>
            </w:r>
          </w:p>
        </w:tc>
        <w:tc>
          <w:tcPr>
            <w:tcW w:w="0" w:type="auto"/>
          </w:tcPr>
          <w:p w14:paraId="75A6BD31" w14:textId="77777777" w:rsidR="00155692" w:rsidRDefault="00155692" w:rsidP="00155692">
            <w:r>
              <w:t>0</w:t>
            </w:r>
          </w:p>
        </w:tc>
        <w:tc>
          <w:tcPr>
            <w:tcW w:w="0" w:type="auto"/>
          </w:tcPr>
          <w:p w14:paraId="18B50367" w14:textId="77777777" w:rsidR="00155692" w:rsidRDefault="00155692" w:rsidP="00155692">
            <w:r>
              <w:t>1</w:t>
            </w:r>
          </w:p>
        </w:tc>
        <w:tc>
          <w:tcPr>
            <w:tcW w:w="0" w:type="auto"/>
          </w:tcPr>
          <w:p w14:paraId="735050F8" w14:textId="77777777" w:rsidR="00155692" w:rsidRDefault="00155692" w:rsidP="00155692">
            <w:r>
              <w:t>0</w:t>
            </w:r>
          </w:p>
        </w:tc>
      </w:tr>
      <w:tr w:rsidR="00155692" w14:paraId="031CB755" w14:textId="77777777" w:rsidTr="00EE7F20">
        <w:trPr>
          <w:trHeight w:val="232"/>
        </w:trPr>
        <w:tc>
          <w:tcPr>
            <w:tcW w:w="0" w:type="auto"/>
          </w:tcPr>
          <w:p w14:paraId="72227925" w14:textId="77777777" w:rsidR="00155692" w:rsidRPr="00087D2B" w:rsidRDefault="00155692" w:rsidP="00155692">
            <w:pPr>
              <w:rPr>
                <w:b/>
                <w:bCs/>
              </w:rPr>
            </w:pPr>
            <w:r w:rsidRPr="00087D2B">
              <w:rPr>
                <w:b/>
                <w:bCs/>
              </w:rPr>
              <w:t xml:space="preserve">Example 4 </w:t>
            </w:r>
          </w:p>
        </w:tc>
        <w:tc>
          <w:tcPr>
            <w:tcW w:w="0" w:type="auto"/>
          </w:tcPr>
          <w:p w14:paraId="2F8E8358" w14:textId="77777777" w:rsidR="00155692" w:rsidRDefault="00155692" w:rsidP="00155692">
            <w:r>
              <w:t>1</w:t>
            </w:r>
          </w:p>
        </w:tc>
        <w:tc>
          <w:tcPr>
            <w:tcW w:w="0" w:type="auto"/>
          </w:tcPr>
          <w:p w14:paraId="09518709" w14:textId="77777777" w:rsidR="00155692" w:rsidRDefault="00155692" w:rsidP="00155692">
            <w:r>
              <w:t>0</w:t>
            </w:r>
          </w:p>
        </w:tc>
        <w:tc>
          <w:tcPr>
            <w:tcW w:w="0" w:type="auto"/>
          </w:tcPr>
          <w:p w14:paraId="17B6235D" w14:textId="77777777" w:rsidR="00155692" w:rsidRDefault="00155692" w:rsidP="00155692">
            <w:r>
              <w:t>1</w:t>
            </w:r>
          </w:p>
        </w:tc>
        <w:tc>
          <w:tcPr>
            <w:tcW w:w="0" w:type="auto"/>
          </w:tcPr>
          <w:p w14:paraId="41775803" w14:textId="77777777" w:rsidR="00155692" w:rsidRDefault="00155692" w:rsidP="00155692">
            <w:r>
              <w:t>1</w:t>
            </w:r>
          </w:p>
        </w:tc>
        <w:tc>
          <w:tcPr>
            <w:tcW w:w="0" w:type="auto"/>
          </w:tcPr>
          <w:p w14:paraId="1A7851E5" w14:textId="77777777" w:rsidR="00155692" w:rsidRDefault="00155692" w:rsidP="00155692">
            <w:r>
              <w:t>1</w:t>
            </w:r>
          </w:p>
        </w:tc>
        <w:tc>
          <w:tcPr>
            <w:tcW w:w="0" w:type="auto"/>
          </w:tcPr>
          <w:p w14:paraId="14EA79C3" w14:textId="77777777" w:rsidR="00155692" w:rsidRDefault="00155692" w:rsidP="00155692">
            <w:r>
              <w:t>0</w:t>
            </w:r>
          </w:p>
        </w:tc>
        <w:tc>
          <w:tcPr>
            <w:tcW w:w="0" w:type="auto"/>
          </w:tcPr>
          <w:p w14:paraId="024DF0D4" w14:textId="77777777" w:rsidR="00155692" w:rsidRDefault="00155692" w:rsidP="00155692">
            <w:r>
              <w:t>0</w:t>
            </w:r>
          </w:p>
        </w:tc>
      </w:tr>
      <w:tr w:rsidR="00155692" w14:paraId="63457110" w14:textId="77777777" w:rsidTr="00EE7F20">
        <w:trPr>
          <w:trHeight w:val="240"/>
        </w:trPr>
        <w:tc>
          <w:tcPr>
            <w:tcW w:w="0" w:type="auto"/>
          </w:tcPr>
          <w:p w14:paraId="7FB1E1D6" w14:textId="77777777" w:rsidR="00155692" w:rsidRPr="00A63E0B" w:rsidRDefault="00155692" w:rsidP="00155692">
            <w:pPr>
              <w:rPr>
                <w:b/>
                <w:bCs/>
              </w:rPr>
            </w:pPr>
            <w:r w:rsidRPr="00A63E0B">
              <w:rPr>
                <w:b/>
                <w:bCs/>
              </w:rPr>
              <w:t xml:space="preserve">Example 5 </w:t>
            </w:r>
          </w:p>
        </w:tc>
        <w:tc>
          <w:tcPr>
            <w:tcW w:w="0" w:type="auto"/>
          </w:tcPr>
          <w:p w14:paraId="6631DB27" w14:textId="77777777" w:rsidR="00155692" w:rsidRDefault="00155692" w:rsidP="00155692">
            <w:r>
              <w:t>0</w:t>
            </w:r>
          </w:p>
        </w:tc>
        <w:tc>
          <w:tcPr>
            <w:tcW w:w="0" w:type="auto"/>
          </w:tcPr>
          <w:p w14:paraId="21B148A7" w14:textId="77777777" w:rsidR="00155692" w:rsidRDefault="00155692" w:rsidP="00155692">
            <w:r>
              <w:t>1</w:t>
            </w:r>
          </w:p>
        </w:tc>
        <w:tc>
          <w:tcPr>
            <w:tcW w:w="0" w:type="auto"/>
          </w:tcPr>
          <w:p w14:paraId="293CEE35" w14:textId="77777777" w:rsidR="00155692" w:rsidRDefault="00155692" w:rsidP="00155692">
            <w:r>
              <w:t>1</w:t>
            </w:r>
          </w:p>
        </w:tc>
        <w:tc>
          <w:tcPr>
            <w:tcW w:w="0" w:type="auto"/>
          </w:tcPr>
          <w:p w14:paraId="218B424B" w14:textId="77777777" w:rsidR="00155692" w:rsidRDefault="00155692" w:rsidP="00155692">
            <w:r>
              <w:t>0</w:t>
            </w:r>
          </w:p>
        </w:tc>
        <w:tc>
          <w:tcPr>
            <w:tcW w:w="0" w:type="auto"/>
          </w:tcPr>
          <w:p w14:paraId="767B0552" w14:textId="77777777" w:rsidR="00155692" w:rsidRDefault="00155692" w:rsidP="00155692">
            <w:r>
              <w:t>1</w:t>
            </w:r>
          </w:p>
        </w:tc>
        <w:tc>
          <w:tcPr>
            <w:tcW w:w="0" w:type="auto"/>
          </w:tcPr>
          <w:p w14:paraId="6887FEF7" w14:textId="77777777" w:rsidR="00155692" w:rsidRDefault="00155692" w:rsidP="00155692">
            <w:r>
              <w:t>0</w:t>
            </w:r>
          </w:p>
        </w:tc>
        <w:tc>
          <w:tcPr>
            <w:tcW w:w="0" w:type="auto"/>
          </w:tcPr>
          <w:p w14:paraId="444D4463" w14:textId="78D98F5B" w:rsidR="00155692" w:rsidRDefault="00155692" w:rsidP="00155692">
            <w:r>
              <w:t>1</w:t>
            </w:r>
          </w:p>
        </w:tc>
      </w:tr>
      <w:tr w:rsidR="00155692" w14:paraId="1DBE40B9" w14:textId="77777777" w:rsidTr="00EE7F20">
        <w:trPr>
          <w:trHeight w:val="232"/>
        </w:trPr>
        <w:tc>
          <w:tcPr>
            <w:tcW w:w="0" w:type="auto"/>
          </w:tcPr>
          <w:p w14:paraId="7A0F709D" w14:textId="77777777" w:rsidR="00155692" w:rsidRPr="00A63E0B" w:rsidRDefault="00155692" w:rsidP="00155692">
            <w:pPr>
              <w:rPr>
                <w:b/>
                <w:bCs/>
              </w:rPr>
            </w:pPr>
            <w:r w:rsidRPr="00A63E0B">
              <w:rPr>
                <w:b/>
                <w:bCs/>
              </w:rPr>
              <w:t>Example 6</w:t>
            </w:r>
          </w:p>
        </w:tc>
        <w:tc>
          <w:tcPr>
            <w:tcW w:w="0" w:type="auto"/>
          </w:tcPr>
          <w:p w14:paraId="3D603644" w14:textId="77777777" w:rsidR="00155692" w:rsidRDefault="00155692" w:rsidP="00155692">
            <w:r>
              <w:t>0</w:t>
            </w:r>
          </w:p>
        </w:tc>
        <w:tc>
          <w:tcPr>
            <w:tcW w:w="0" w:type="auto"/>
          </w:tcPr>
          <w:p w14:paraId="2F0E92AA" w14:textId="77777777" w:rsidR="00155692" w:rsidRDefault="00155692" w:rsidP="00155692">
            <w:r>
              <w:t>1</w:t>
            </w:r>
          </w:p>
        </w:tc>
        <w:tc>
          <w:tcPr>
            <w:tcW w:w="0" w:type="auto"/>
          </w:tcPr>
          <w:p w14:paraId="5D1D53EE" w14:textId="77777777" w:rsidR="00155692" w:rsidRDefault="00155692" w:rsidP="00155692">
            <w:r>
              <w:t>0</w:t>
            </w:r>
          </w:p>
        </w:tc>
        <w:tc>
          <w:tcPr>
            <w:tcW w:w="0" w:type="auto"/>
          </w:tcPr>
          <w:p w14:paraId="4929B8F0" w14:textId="77777777" w:rsidR="00155692" w:rsidRDefault="00155692" w:rsidP="00155692">
            <w:r>
              <w:t>1</w:t>
            </w:r>
          </w:p>
        </w:tc>
        <w:tc>
          <w:tcPr>
            <w:tcW w:w="0" w:type="auto"/>
          </w:tcPr>
          <w:p w14:paraId="60A8A31B" w14:textId="77777777" w:rsidR="00155692" w:rsidRDefault="00155692" w:rsidP="00155692">
            <w:r>
              <w:t>0</w:t>
            </w:r>
          </w:p>
        </w:tc>
        <w:tc>
          <w:tcPr>
            <w:tcW w:w="0" w:type="auto"/>
          </w:tcPr>
          <w:p w14:paraId="40862D6F" w14:textId="77777777" w:rsidR="00155692" w:rsidRDefault="00155692" w:rsidP="00155692">
            <w:r>
              <w:t>1</w:t>
            </w:r>
          </w:p>
        </w:tc>
        <w:tc>
          <w:tcPr>
            <w:tcW w:w="0" w:type="auto"/>
          </w:tcPr>
          <w:p w14:paraId="7689C101" w14:textId="77777777" w:rsidR="00155692" w:rsidRDefault="00155692" w:rsidP="00155692">
            <w:r>
              <w:t>0</w:t>
            </w:r>
          </w:p>
        </w:tc>
      </w:tr>
      <w:tr w:rsidR="00155692" w14:paraId="5C1CA4F2" w14:textId="77777777" w:rsidTr="00EE7F20">
        <w:trPr>
          <w:trHeight w:val="240"/>
        </w:trPr>
        <w:tc>
          <w:tcPr>
            <w:tcW w:w="0" w:type="auto"/>
          </w:tcPr>
          <w:p w14:paraId="26C5A857" w14:textId="77777777" w:rsidR="00155692" w:rsidRPr="00A63E0B" w:rsidRDefault="00155692" w:rsidP="00155692">
            <w:pPr>
              <w:rPr>
                <w:b/>
                <w:bCs/>
              </w:rPr>
            </w:pPr>
            <w:r w:rsidRPr="00A63E0B">
              <w:rPr>
                <w:b/>
                <w:bCs/>
              </w:rPr>
              <w:t>Example 7</w:t>
            </w:r>
          </w:p>
        </w:tc>
        <w:tc>
          <w:tcPr>
            <w:tcW w:w="0" w:type="auto"/>
          </w:tcPr>
          <w:p w14:paraId="07D7CEC0" w14:textId="77777777" w:rsidR="00155692" w:rsidRDefault="00155692" w:rsidP="00155692">
            <w:r>
              <w:t>0</w:t>
            </w:r>
          </w:p>
        </w:tc>
        <w:tc>
          <w:tcPr>
            <w:tcW w:w="0" w:type="auto"/>
          </w:tcPr>
          <w:p w14:paraId="7D23579D" w14:textId="77777777" w:rsidR="00155692" w:rsidRDefault="00155692" w:rsidP="00155692">
            <w:r>
              <w:t>0</w:t>
            </w:r>
          </w:p>
        </w:tc>
        <w:tc>
          <w:tcPr>
            <w:tcW w:w="0" w:type="auto"/>
          </w:tcPr>
          <w:p w14:paraId="4FE52742" w14:textId="77777777" w:rsidR="00155692" w:rsidRDefault="00155692" w:rsidP="00155692">
            <w:r>
              <w:t>1</w:t>
            </w:r>
          </w:p>
        </w:tc>
        <w:tc>
          <w:tcPr>
            <w:tcW w:w="0" w:type="auto"/>
          </w:tcPr>
          <w:p w14:paraId="251FE752" w14:textId="77777777" w:rsidR="00155692" w:rsidRDefault="00155692" w:rsidP="00155692">
            <w:r>
              <w:t>0</w:t>
            </w:r>
          </w:p>
        </w:tc>
        <w:tc>
          <w:tcPr>
            <w:tcW w:w="0" w:type="auto"/>
          </w:tcPr>
          <w:p w14:paraId="53F9EE2F" w14:textId="77777777" w:rsidR="00155692" w:rsidRDefault="00155692" w:rsidP="00155692">
            <w:r>
              <w:t>0</w:t>
            </w:r>
          </w:p>
        </w:tc>
        <w:tc>
          <w:tcPr>
            <w:tcW w:w="0" w:type="auto"/>
          </w:tcPr>
          <w:p w14:paraId="36336029" w14:textId="77777777" w:rsidR="00155692" w:rsidRDefault="00155692" w:rsidP="00155692">
            <w:r>
              <w:t>1</w:t>
            </w:r>
          </w:p>
        </w:tc>
        <w:tc>
          <w:tcPr>
            <w:tcW w:w="0" w:type="auto"/>
          </w:tcPr>
          <w:p w14:paraId="6BFCCBA0" w14:textId="77777777" w:rsidR="00155692" w:rsidRDefault="00155692" w:rsidP="00155692">
            <w:r>
              <w:t>0</w:t>
            </w:r>
          </w:p>
        </w:tc>
      </w:tr>
      <w:tr w:rsidR="00155692" w14:paraId="5E9E572D" w14:textId="77777777" w:rsidTr="00EE7F20">
        <w:trPr>
          <w:trHeight w:val="232"/>
        </w:trPr>
        <w:tc>
          <w:tcPr>
            <w:tcW w:w="0" w:type="auto"/>
          </w:tcPr>
          <w:p w14:paraId="51F0C070" w14:textId="77777777" w:rsidR="00155692" w:rsidRPr="00A63E0B" w:rsidRDefault="00155692" w:rsidP="00155692">
            <w:pPr>
              <w:rPr>
                <w:b/>
                <w:bCs/>
              </w:rPr>
            </w:pPr>
            <w:r w:rsidRPr="00A63E0B">
              <w:rPr>
                <w:b/>
                <w:bCs/>
              </w:rPr>
              <w:t>Example 8</w:t>
            </w:r>
          </w:p>
        </w:tc>
        <w:tc>
          <w:tcPr>
            <w:tcW w:w="0" w:type="auto"/>
          </w:tcPr>
          <w:p w14:paraId="1C137171" w14:textId="77777777" w:rsidR="00155692" w:rsidRDefault="00155692" w:rsidP="00155692">
            <w:r>
              <w:t>0</w:t>
            </w:r>
          </w:p>
        </w:tc>
        <w:tc>
          <w:tcPr>
            <w:tcW w:w="0" w:type="auto"/>
          </w:tcPr>
          <w:p w14:paraId="30F3ACFB" w14:textId="77777777" w:rsidR="00155692" w:rsidRDefault="00155692" w:rsidP="00155692">
            <w:r>
              <w:t>1</w:t>
            </w:r>
          </w:p>
        </w:tc>
        <w:tc>
          <w:tcPr>
            <w:tcW w:w="0" w:type="auto"/>
          </w:tcPr>
          <w:p w14:paraId="0F3FE41D" w14:textId="77777777" w:rsidR="00155692" w:rsidRDefault="00155692" w:rsidP="00155692">
            <w:r>
              <w:t>1</w:t>
            </w:r>
          </w:p>
        </w:tc>
        <w:tc>
          <w:tcPr>
            <w:tcW w:w="0" w:type="auto"/>
          </w:tcPr>
          <w:p w14:paraId="211EF897" w14:textId="77777777" w:rsidR="00155692" w:rsidRDefault="00155692" w:rsidP="00155692">
            <w:r>
              <w:t>1</w:t>
            </w:r>
          </w:p>
        </w:tc>
        <w:tc>
          <w:tcPr>
            <w:tcW w:w="0" w:type="auto"/>
          </w:tcPr>
          <w:p w14:paraId="3C337A58" w14:textId="77777777" w:rsidR="00155692" w:rsidRDefault="00155692" w:rsidP="00155692">
            <w:r>
              <w:t>1</w:t>
            </w:r>
          </w:p>
        </w:tc>
        <w:tc>
          <w:tcPr>
            <w:tcW w:w="0" w:type="auto"/>
          </w:tcPr>
          <w:p w14:paraId="1DE9525F" w14:textId="77777777" w:rsidR="00155692" w:rsidRDefault="00155692" w:rsidP="00155692">
            <w:r>
              <w:t>0</w:t>
            </w:r>
          </w:p>
        </w:tc>
        <w:tc>
          <w:tcPr>
            <w:tcW w:w="0" w:type="auto"/>
          </w:tcPr>
          <w:p w14:paraId="1B09B62B" w14:textId="77777777" w:rsidR="00155692" w:rsidRDefault="00155692" w:rsidP="00155692">
            <w:r>
              <w:t>1</w:t>
            </w:r>
          </w:p>
        </w:tc>
      </w:tr>
      <w:tr w:rsidR="00155692" w14:paraId="6CA4025A" w14:textId="77777777" w:rsidTr="00EE7F20">
        <w:trPr>
          <w:trHeight w:val="232"/>
        </w:trPr>
        <w:tc>
          <w:tcPr>
            <w:tcW w:w="0" w:type="auto"/>
          </w:tcPr>
          <w:p w14:paraId="7B834517" w14:textId="77777777" w:rsidR="00155692" w:rsidRPr="00A63E0B" w:rsidRDefault="00155692" w:rsidP="00155692">
            <w:pPr>
              <w:rPr>
                <w:b/>
                <w:bCs/>
              </w:rPr>
            </w:pPr>
            <w:r w:rsidRPr="00A63E0B">
              <w:rPr>
                <w:b/>
                <w:bCs/>
              </w:rPr>
              <w:t>Example 9</w:t>
            </w:r>
          </w:p>
        </w:tc>
        <w:tc>
          <w:tcPr>
            <w:tcW w:w="0" w:type="auto"/>
          </w:tcPr>
          <w:p w14:paraId="75FE8B33" w14:textId="77777777" w:rsidR="00155692" w:rsidRDefault="00155692" w:rsidP="00155692">
            <w:r>
              <w:t>0</w:t>
            </w:r>
          </w:p>
        </w:tc>
        <w:tc>
          <w:tcPr>
            <w:tcW w:w="0" w:type="auto"/>
          </w:tcPr>
          <w:p w14:paraId="412F0981" w14:textId="77777777" w:rsidR="00155692" w:rsidRDefault="00155692" w:rsidP="00155692">
            <w:r>
              <w:t>0</w:t>
            </w:r>
          </w:p>
        </w:tc>
        <w:tc>
          <w:tcPr>
            <w:tcW w:w="0" w:type="auto"/>
          </w:tcPr>
          <w:p w14:paraId="448C7BF2" w14:textId="77777777" w:rsidR="00155692" w:rsidRDefault="00155692" w:rsidP="00155692">
            <w:r>
              <w:t>0</w:t>
            </w:r>
          </w:p>
        </w:tc>
        <w:tc>
          <w:tcPr>
            <w:tcW w:w="0" w:type="auto"/>
          </w:tcPr>
          <w:p w14:paraId="5C7BC3D6" w14:textId="77777777" w:rsidR="00155692" w:rsidRDefault="00155692" w:rsidP="00155692">
            <w:r>
              <w:t>1</w:t>
            </w:r>
          </w:p>
        </w:tc>
        <w:tc>
          <w:tcPr>
            <w:tcW w:w="0" w:type="auto"/>
          </w:tcPr>
          <w:p w14:paraId="1314C92E" w14:textId="77777777" w:rsidR="00155692" w:rsidRDefault="00155692" w:rsidP="00155692">
            <w:r>
              <w:t>0</w:t>
            </w:r>
          </w:p>
        </w:tc>
        <w:tc>
          <w:tcPr>
            <w:tcW w:w="0" w:type="auto"/>
          </w:tcPr>
          <w:p w14:paraId="1F76946C" w14:textId="77777777" w:rsidR="00155692" w:rsidRDefault="00155692" w:rsidP="00155692">
            <w:r>
              <w:t>0</w:t>
            </w:r>
          </w:p>
        </w:tc>
        <w:tc>
          <w:tcPr>
            <w:tcW w:w="0" w:type="auto"/>
          </w:tcPr>
          <w:p w14:paraId="2328BB3E" w14:textId="77777777" w:rsidR="00155692" w:rsidRDefault="00155692" w:rsidP="00155692">
            <w:r>
              <w:t>0</w:t>
            </w:r>
          </w:p>
        </w:tc>
      </w:tr>
      <w:tr w:rsidR="00155692" w14:paraId="2FB81E3F" w14:textId="77777777" w:rsidTr="00EE7F20">
        <w:trPr>
          <w:trHeight w:val="240"/>
        </w:trPr>
        <w:tc>
          <w:tcPr>
            <w:tcW w:w="0" w:type="auto"/>
          </w:tcPr>
          <w:p w14:paraId="6AFB25D0" w14:textId="77777777" w:rsidR="00155692" w:rsidRPr="00A63E0B" w:rsidRDefault="00155692" w:rsidP="00155692">
            <w:pPr>
              <w:rPr>
                <w:b/>
                <w:bCs/>
              </w:rPr>
            </w:pPr>
            <w:r w:rsidRPr="00A63E0B">
              <w:rPr>
                <w:b/>
                <w:bCs/>
              </w:rPr>
              <w:t>Example 10</w:t>
            </w:r>
          </w:p>
        </w:tc>
        <w:tc>
          <w:tcPr>
            <w:tcW w:w="0" w:type="auto"/>
          </w:tcPr>
          <w:p w14:paraId="3FE684CA" w14:textId="77777777" w:rsidR="00155692" w:rsidRDefault="00155692" w:rsidP="00155692">
            <w:r>
              <w:t>0</w:t>
            </w:r>
          </w:p>
        </w:tc>
        <w:tc>
          <w:tcPr>
            <w:tcW w:w="0" w:type="auto"/>
          </w:tcPr>
          <w:p w14:paraId="09810656" w14:textId="77777777" w:rsidR="00155692" w:rsidRDefault="00155692" w:rsidP="00155692">
            <w:r>
              <w:t>0</w:t>
            </w:r>
          </w:p>
        </w:tc>
        <w:tc>
          <w:tcPr>
            <w:tcW w:w="0" w:type="auto"/>
          </w:tcPr>
          <w:p w14:paraId="35DCD9A0" w14:textId="77777777" w:rsidR="00155692" w:rsidRDefault="00155692" w:rsidP="00155692">
            <w:r>
              <w:t>0</w:t>
            </w:r>
          </w:p>
        </w:tc>
        <w:tc>
          <w:tcPr>
            <w:tcW w:w="0" w:type="auto"/>
          </w:tcPr>
          <w:p w14:paraId="7495946E" w14:textId="77777777" w:rsidR="00155692" w:rsidRDefault="00155692" w:rsidP="00155692">
            <w:r>
              <w:t>0</w:t>
            </w:r>
          </w:p>
        </w:tc>
        <w:tc>
          <w:tcPr>
            <w:tcW w:w="0" w:type="auto"/>
          </w:tcPr>
          <w:p w14:paraId="296C40D7" w14:textId="77777777" w:rsidR="00155692" w:rsidRDefault="00155692" w:rsidP="00155692">
            <w:r>
              <w:t>1</w:t>
            </w:r>
          </w:p>
        </w:tc>
        <w:tc>
          <w:tcPr>
            <w:tcW w:w="0" w:type="auto"/>
          </w:tcPr>
          <w:p w14:paraId="39003BC4" w14:textId="77777777" w:rsidR="00155692" w:rsidRDefault="00155692" w:rsidP="00155692">
            <w:r>
              <w:t>1</w:t>
            </w:r>
          </w:p>
        </w:tc>
        <w:tc>
          <w:tcPr>
            <w:tcW w:w="0" w:type="auto"/>
          </w:tcPr>
          <w:p w14:paraId="5901A8DD" w14:textId="77777777" w:rsidR="00155692" w:rsidRDefault="00155692" w:rsidP="00155692">
            <w:r>
              <w:t>1</w:t>
            </w:r>
          </w:p>
        </w:tc>
      </w:tr>
      <w:tr w:rsidR="00155692" w14:paraId="43907B6A" w14:textId="77777777" w:rsidTr="00EE7F20">
        <w:trPr>
          <w:trHeight w:val="232"/>
        </w:trPr>
        <w:tc>
          <w:tcPr>
            <w:tcW w:w="0" w:type="auto"/>
          </w:tcPr>
          <w:p w14:paraId="456D294F" w14:textId="77777777" w:rsidR="00155692" w:rsidRPr="00A63E0B" w:rsidRDefault="00155692" w:rsidP="00155692">
            <w:pPr>
              <w:rPr>
                <w:b/>
                <w:bCs/>
              </w:rPr>
            </w:pPr>
            <w:r w:rsidRPr="00A63E0B">
              <w:rPr>
                <w:b/>
                <w:bCs/>
              </w:rPr>
              <w:t>Example 11</w:t>
            </w:r>
          </w:p>
        </w:tc>
        <w:tc>
          <w:tcPr>
            <w:tcW w:w="0" w:type="auto"/>
          </w:tcPr>
          <w:p w14:paraId="07D68E0D" w14:textId="77777777" w:rsidR="00155692" w:rsidRDefault="00155692" w:rsidP="00155692">
            <w:r>
              <w:t>1</w:t>
            </w:r>
          </w:p>
        </w:tc>
        <w:tc>
          <w:tcPr>
            <w:tcW w:w="0" w:type="auto"/>
          </w:tcPr>
          <w:p w14:paraId="4D142DBD" w14:textId="77777777" w:rsidR="00155692" w:rsidRDefault="00155692" w:rsidP="00155692">
            <w:r>
              <w:t>1</w:t>
            </w:r>
          </w:p>
        </w:tc>
        <w:tc>
          <w:tcPr>
            <w:tcW w:w="0" w:type="auto"/>
          </w:tcPr>
          <w:p w14:paraId="1A2B7B29" w14:textId="77777777" w:rsidR="00155692" w:rsidRDefault="00155692" w:rsidP="00155692">
            <w:r>
              <w:t>1</w:t>
            </w:r>
          </w:p>
        </w:tc>
        <w:tc>
          <w:tcPr>
            <w:tcW w:w="0" w:type="auto"/>
          </w:tcPr>
          <w:p w14:paraId="1120A306" w14:textId="77777777" w:rsidR="00155692" w:rsidRDefault="00155692" w:rsidP="00155692">
            <w:r>
              <w:t>1</w:t>
            </w:r>
          </w:p>
        </w:tc>
        <w:tc>
          <w:tcPr>
            <w:tcW w:w="0" w:type="auto"/>
          </w:tcPr>
          <w:p w14:paraId="2C1AC977" w14:textId="77777777" w:rsidR="00155692" w:rsidRDefault="00155692" w:rsidP="00155692">
            <w:r>
              <w:t>0</w:t>
            </w:r>
          </w:p>
        </w:tc>
        <w:tc>
          <w:tcPr>
            <w:tcW w:w="0" w:type="auto"/>
          </w:tcPr>
          <w:p w14:paraId="1AAF9B1F" w14:textId="77777777" w:rsidR="00155692" w:rsidRDefault="00155692" w:rsidP="00155692">
            <w:r>
              <w:t>1</w:t>
            </w:r>
          </w:p>
        </w:tc>
        <w:tc>
          <w:tcPr>
            <w:tcW w:w="0" w:type="auto"/>
          </w:tcPr>
          <w:p w14:paraId="5DDEB346" w14:textId="77777777" w:rsidR="00155692" w:rsidRDefault="00155692" w:rsidP="00155692">
            <w:r>
              <w:t>0</w:t>
            </w:r>
          </w:p>
        </w:tc>
      </w:tr>
      <w:tr w:rsidR="00155692" w14:paraId="7E4A094C" w14:textId="77777777" w:rsidTr="00EE7F20">
        <w:trPr>
          <w:trHeight w:val="232"/>
        </w:trPr>
        <w:tc>
          <w:tcPr>
            <w:tcW w:w="0" w:type="auto"/>
          </w:tcPr>
          <w:p w14:paraId="18DB7C6F" w14:textId="77777777" w:rsidR="00155692" w:rsidRPr="00087D2B" w:rsidRDefault="00155692" w:rsidP="00155692">
            <w:pPr>
              <w:rPr>
                <w:b/>
                <w:bCs/>
              </w:rPr>
            </w:pPr>
            <w:r w:rsidRPr="00087D2B">
              <w:rPr>
                <w:b/>
                <w:bCs/>
              </w:rPr>
              <w:t>Example 12</w:t>
            </w:r>
          </w:p>
        </w:tc>
        <w:tc>
          <w:tcPr>
            <w:tcW w:w="0" w:type="auto"/>
          </w:tcPr>
          <w:p w14:paraId="37416985" w14:textId="77777777" w:rsidR="00155692" w:rsidRDefault="00155692" w:rsidP="00155692">
            <w:r>
              <w:t>1</w:t>
            </w:r>
          </w:p>
        </w:tc>
        <w:tc>
          <w:tcPr>
            <w:tcW w:w="0" w:type="auto"/>
          </w:tcPr>
          <w:p w14:paraId="6379D9D2" w14:textId="77777777" w:rsidR="00155692" w:rsidRDefault="00155692" w:rsidP="00155692">
            <w:r>
              <w:t>0</w:t>
            </w:r>
          </w:p>
        </w:tc>
        <w:tc>
          <w:tcPr>
            <w:tcW w:w="0" w:type="auto"/>
          </w:tcPr>
          <w:p w14:paraId="54A64A91" w14:textId="77777777" w:rsidR="00155692" w:rsidRDefault="00155692" w:rsidP="00155692">
            <w:r>
              <w:t>0</w:t>
            </w:r>
          </w:p>
        </w:tc>
        <w:tc>
          <w:tcPr>
            <w:tcW w:w="0" w:type="auto"/>
          </w:tcPr>
          <w:p w14:paraId="0A87917E" w14:textId="77777777" w:rsidR="00155692" w:rsidRDefault="00155692" w:rsidP="00155692">
            <w:r>
              <w:t>1</w:t>
            </w:r>
          </w:p>
        </w:tc>
        <w:tc>
          <w:tcPr>
            <w:tcW w:w="0" w:type="auto"/>
          </w:tcPr>
          <w:p w14:paraId="0DE54912" w14:textId="77777777" w:rsidR="00155692" w:rsidRDefault="00155692" w:rsidP="00155692">
            <w:r>
              <w:t>0</w:t>
            </w:r>
          </w:p>
        </w:tc>
        <w:tc>
          <w:tcPr>
            <w:tcW w:w="0" w:type="auto"/>
          </w:tcPr>
          <w:p w14:paraId="3030F728" w14:textId="77777777" w:rsidR="00155692" w:rsidRDefault="00155692" w:rsidP="00155692">
            <w:r>
              <w:t>1</w:t>
            </w:r>
          </w:p>
        </w:tc>
        <w:tc>
          <w:tcPr>
            <w:tcW w:w="0" w:type="auto"/>
          </w:tcPr>
          <w:p w14:paraId="6186752C" w14:textId="77777777" w:rsidR="00155692" w:rsidRDefault="00155692" w:rsidP="00155692">
            <w:r>
              <w:t>0</w:t>
            </w:r>
          </w:p>
        </w:tc>
      </w:tr>
    </w:tbl>
    <w:p w14:paraId="3D69887D" w14:textId="221C7146" w:rsidR="001A5733" w:rsidRPr="00155692" w:rsidRDefault="00155692" w:rsidP="001A5733">
      <w:pPr>
        <w:pStyle w:val="Caption"/>
        <w:keepNext/>
        <w:rPr>
          <w:b w:val="0"/>
          <w:bCs w:val="0"/>
          <w:i/>
          <w:iCs/>
        </w:rPr>
      </w:pPr>
      <w:r>
        <w:rPr>
          <w:b w:val="0"/>
          <w:bCs w:val="0"/>
          <w:i/>
          <w:iCs/>
        </w:rPr>
        <w:t xml:space="preserve">Table </w:t>
      </w:r>
      <w:r w:rsidR="00543ADA">
        <w:rPr>
          <w:b w:val="0"/>
          <w:bCs w:val="0"/>
          <w:i/>
          <w:iCs/>
        </w:rPr>
        <w:t>B3: Represent</w:t>
      </w:r>
      <w:r w:rsidR="009C53A5">
        <w:rPr>
          <w:b w:val="0"/>
          <w:bCs w:val="0"/>
          <w:i/>
          <w:iCs/>
        </w:rPr>
        <w:t xml:space="preserve">ation of </w:t>
      </w:r>
      <w:r w:rsidR="00543ADA">
        <w:rPr>
          <w:b w:val="0"/>
          <w:bCs w:val="0"/>
          <w:i/>
          <w:iCs/>
        </w:rPr>
        <w:t xml:space="preserve"> Dataset C</w:t>
      </w:r>
    </w:p>
    <w:p w14:paraId="1F7CBFA7" w14:textId="77777777" w:rsidR="00F5553C" w:rsidRPr="00F5553C" w:rsidRDefault="00F5553C" w:rsidP="00F5553C"/>
    <w:p w14:paraId="4E8D15FC" w14:textId="196361C2" w:rsidR="00AF5DBF" w:rsidRDefault="00AF5DBF" w:rsidP="00C100B3"/>
    <w:p w14:paraId="7B47EB9A" w14:textId="31278F76" w:rsidR="00C100B3" w:rsidRDefault="00C100B3" w:rsidP="00C100B3"/>
    <w:p w14:paraId="1F3FC7B4" w14:textId="48DE77AE" w:rsidR="00B534DE" w:rsidRDefault="00B534DE" w:rsidP="00D155D7"/>
    <w:p w14:paraId="781A4368" w14:textId="77777777" w:rsidR="00B534DE" w:rsidRDefault="00B534DE" w:rsidP="00D155D7"/>
    <w:p w14:paraId="5EF39ADD" w14:textId="77777777" w:rsidR="00B534DE" w:rsidRDefault="00B534DE" w:rsidP="00D155D7"/>
    <w:p w14:paraId="1A39F769" w14:textId="6E1ACC4C" w:rsidR="00B534DE" w:rsidRDefault="00B534DE" w:rsidP="00D155D7"/>
    <w:p w14:paraId="4A385290" w14:textId="77777777" w:rsidR="00B416BD" w:rsidRDefault="00B416BD" w:rsidP="00B416BD">
      <w:pPr>
        <w:keepNext/>
      </w:pPr>
      <w:r>
        <w:rPr>
          <w:noProof/>
        </w:rPr>
        <w:lastRenderedPageBreak/>
        <mc:AlternateContent>
          <mc:Choice Requires="wps">
            <w:drawing>
              <wp:anchor distT="0" distB="0" distL="114300" distR="114300" simplePos="0" relativeHeight="251734016" behindDoc="0" locked="0" layoutInCell="1" allowOverlap="1" wp14:anchorId="3D6633EC" wp14:editId="0242D3BB">
                <wp:simplePos x="0" y="0"/>
                <wp:positionH relativeFrom="column">
                  <wp:posOffset>-8890</wp:posOffset>
                </wp:positionH>
                <wp:positionV relativeFrom="paragraph">
                  <wp:posOffset>3416300</wp:posOffset>
                </wp:positionV>
                <wp:extent cx="5731510" cy="635"/>
                <wp:effectExtent l="0" t="0" r="2540" b="10795"/>
                <wp:wrapSquare wrapText="bothSides"/>
                <wp:docPr id="187415151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1824E0F2" w14:textId="128258A2" w:rsidR="00543ADA" w:rsidRPr="005766B7" w:rsidRDefault="00543ADA" w:rsidP="00543ADA">
                            <w:pPr>
                              <w:pStyle w:val="Caption"/>
                              <w:rPr>
                                <w:b w:val="0"/>
                                <w:bCs w:val="0"/>
                                <w:i/>
                                <w:iCs/>
                                <w:szCs w:val="20"/>
                              </w:rPr>
                            </w:pPr>
                            <w:r w:rsidRPr="005766B7">
                              <w:rPr>
                                <w:b w:val="0"/>
                                <w:bCs w:val="0"/>
                                <w:i/>
                                <w:iCs/>
                              </w:rPr>
                              <w:t xml:space="preserve">Figure </w:t>
                            </w:r>
                            <w:r w:rsidR="005766B7" w:rsidRPr="005766B7">
                              <w:rPr>
                                <w:b w:val="0"/>
                                <w:bCs w:val="0"/>
                                <w:i/>
                                <w:iCs/>
                              </w:rPr>
                              <w:t>B5: Output from algorithm, with Dataset C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633EC" id="_x0000_s1038" type="#_x0000_t202" style="position:absolute;margin-left:-.7pt;margin-top:269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" filled="f" stroked="f">
                <v:textbox style="mso-fit-shape-to-text:t" inset="0,0,0,0">
                  <w:txbxContent>
                    <w:p w14:paraId="1824E0F2" w14:textId="128258A2" w:rsidR="00543ADA" w:rsidRPr="005766B7" w:rsidRDefault="00543ADA" w:rsidP="00543ADA">
                      <w:pPr>
                        <w:pStyle w:val="Caption"/>
                        <w:rPr>
                          <w:b w:val="0"/>
                          <w:bCs w:val="0"/>
                          <w:i/>
                          <w:iCs/>
                          <w:szCs w:val="20"/>
                        </w:rPr>
                      </w:pPr>
                      <w:r w:rsidRPr="005766B7">
                        <w:rPr>
                          <w:b w:val="0"/>
                          <w:bCs w:val="0"/>
                          <w:i/>
                          <w:iCs/>
                        </w:rPr>
                        <w:t xml:space="preserve">Figure </w:t>
                      </w:r>
                      <w:r w:rsidR="005766B7" w:rsidRPr="005766B7">
                        <w:rPr>
                          <w:b w:val="0"/>
                          <w:bCs w:val="0"/>
                          <w:i/>
                          <w:iCs/>
                        </w:rPr>
                        <w:t>B5: Output from algorithm, with Dataset C as input.</w:t>
                      </w:r>
                    </w:p>
                  </w:txbxContent>
                </v:textbox>
                <w10:wrap type="square"/>
              </v:shape>
            </w:pict>
          </mc:Fallback>
        </mc:AlternateContent>
      </w:r>
      <w:r w:rsidRPr="00C827AE">
        <w:drawing>
          <wp:anchor distT="0" distB="0" distL="114300" distR="114300" simplePos="0" relativeHeight="251700224" behindDoc="0" locked="0" layoutInCell="1" allowOverlap="1" wp14:anchorId="02E39F50" wp14:editId="69BF0566">
            <wp:simplePos x="0" y="0"/>
            <wp:positionH relativeFrom="column">
              <wp:posOffset>-2540</wp:posOffset>
            </wp:positionH>
            <wp:positionV relativeFrom="paragraph">
              <wp:posOffset>-48260</wp:posOffset>
            </wp:positionV>
            <wp:extent cx="5731510" cy="3536315"/>
            <wp:effectExtent l="0" t="0" r="2540" b="6985"/>
            <wp:wrapSquare wrapText="bothSides"/>
            <wp:docPr id="2119997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7537"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anchor>
        </w:drawing>
      </w:r>
      <w:r>
        <w:rPr>
          <w:noProof/>
        </w:rPr>
        <w:drawing>
          <wp:inline distT="0" distB="0" distL="0" distR="0" wp14:anchorId="72DAC7F0" wp14:editId="2FA46F2A">
            <wp:extent cx="2197100" cy="1941830"/>
            <wp:effectExtent l="0" t="0" r="0" b="1270"/>
            <wp:docPr id="166484843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8434" name="Picture 7" descr="A diagram of a diagram&#10;&#10;Description automatically generated"/>
                    <pic:cNvPicPr/>
                  </pic:nvPicPr>
                  <pic:blipFill rotWithShape="1">
                    <a:blip r:embed="rId26" cstate="print">
                      <a:extLst>
                        <a:ext uri="{28A0092B-C50C-407E-A947-70E740481C1C}">
                          <a14:useLocalDpi xmlns:a14="http://schemas.microsoft.com/office/drawing/2010/main" val="0"/>
                        </a:ext>
                      </a:extLst>
                    </a:blip>
                    <a:srcRect l="31243" r="30423"/>
                    <a:stretch/>
                  </pic:blipFill>
                  <pic:spPr bwMode="auto">
                    <a:xfrm>
                      <a:off x="0" y="0"/>
                      <a:ext cx="2197100" cy="1941830"/>
                    </a:xfrm>
                    <a:prstGeom prst="rect">
                      <a:avLst/>
                    </a:prstGeom>
                    <a:ln>
                      <a:noFill/>
                    </a:ln>
                    <a:extLst>
                      <a:ext uri="{53640926-AAD7-44D8-BBD7-CCE9431645EC}">
                        <a14:shadowObscured xmlns:a14="http://schemas.microsoft.com/office/drawing/2010/main"/>
                      </a:ext>
                    </a:extLst>
                  </pic:spPr>
                </pic:pic>
              </a:graphicData>
            </a:graphic>
          </wp:inline>
        </w:drawing>
      </w:r>
    </w:p>
    <w:p w14:paraId="6D718E09" w14:textId="28F223E4" w:rsidR="00141F06" w:rsidRPr="00141F06" w:rsidRDefault="00B416BD" w:rsidP="00B416BD">
      <w:pPr>
        <w:pStyle w:val="Caption"/>
        <w:rPr>
          <w:b w:val="0"/>
          <w:bCs w:val="0"/>
          <w:i/>
          <w:iCs/>
          <w:szCs w:val="20"/>
        </w:rPr>
      </w:pPr>
      <w:r w:rsidRPr="0076716B">
        <w:rPr>
          <w:b w:val="0"/>
          <w:bCs w:val="0"/>
          <w:i/>
          <w:iCs/>
        </w:rPr>
        <w:t>Figure B</w:t>
      </w:r>
      <w:r w:rsidR="00586035">
        <w:rPr>
          <w:b w:val="0"/>
          <w:bCs w:val="0"/>
          <w:i/>
          <w:iCs/>
        </w:rPr>
        <w:t>6</w:t>
      </w:r>
      <w:r w:rsidRPr="0076716B">
        <w:rPr>
          <w:b w:val="0"/>
          <w:bCs w:val="0"/>
          <w:i/>
          <w:iCs/>
        </w:rPr>
        <w:t xml:space="preserve">: </w:t>
      </w:r>
      <w:r w:rsidR="0076716B" w:rsidRPr="0076716B">
        <w:rPr>
          <w:b w:val="0"/>
          <w:bCs w:val="0"/>
          <w:i/>
          <w:iCs/>
        </w:rPr>
        <w:t>Minimal decision tree representing Dataset C</w:t>
      </w:r>
    </w:p>
    <w:p w14:paraId="574B4ADA" w14:textId="68267CEB" w:rsidR="00020A24" w:rsidRDefault="00020A24" w:rsidP="00C917CF"/>
    <w:p w14:paraId="4A7C84F0" w14:textId="55D4AF17" w:rsidR="00695AB6" w:rsidRPr="00695AB6" w:rsidRDefault="0076716B" w:rsidP="0076716B">
      <w:pPr>
        <w:pStyle w:val="Heading2"/>
        <w:rPr>
          <w:sz w:val="22"/>
        </w:rPr>
      </w:pPr>
      <w:r>
        <w:t xml:space="preserve">B.4 </w:t>
      </w:r>
      <w:r w:rsidR="001B28A2">
        <w:t>Dataset D</w:t>
      </w:r>
    </w:p>
    <w:p w14:paraId="15A371E8" w14:textId="06C17998" w:rsidR="0076716B" w:rsidRPr="0076716B" w:rsidRDefault="0076716B" w:rsidP="0076716B">
      <w:pPr>
        <w:pStyle w:val="Caption"/>
        <w:keepNext/>
        <w:rPr>
          <w:b w:val="0"/>
          <w:bCs w:val="0"/>
          <w:i/>
          <w:iCs/>
        </w:rPr>
      </w:pPr>
      <w:r>
        <w:rPr>
          <w:b w:val="0"/>
          <w:bCs w:val="0"/>
          <w:i/>
          <w:iCs/>
        </w:rPr>
        <w:t xml:space="preserve">Table B4: </w:t>
      </w:r>
      <w:r w:rsidR="004E71EC">
        <w:rPr>
          <w:b w:val="0"/>
          <w:bCs w:val="0"/>
          <w:i/>
          <w:iCs/>
        </w:rPr>
        <w:t>Represen</w:t>
      </w:r>
      <w:r w:rsidR="009C53A5">
        <w:rPr>
          <w:b w:val="0"/>
          <w:bCs w:val="0"/>
          <w:i/>
          <w:iCs/>
        </w:rPr>
        <w:t>tation of</w:t>
      </w:r>
      <w:r w:rsidR="004E71EC">
        <w:rPr>
          <w:b w:val="0"/>
          <w:bCs w:val="0"/>
          <w:i/>
          <w:iCs/>
        </w:rPr>
        <w:t xml:space="preserve"> Dataset D</w:t>
      </w:r>
    </w:p>
    <w:tbl>
      <w:tblPr>
        <w:tblStyle w:val="TableGrid"/>
        <w:tblW w:w="0" w:type="auto"/>
        <w:tblLook w:val="04A0" w:firstRow="1" w:lastRow="0" w:firstColumn="1" w:lastColumn="0" w:noHBand="0" w:noVBand="1"/>
      </w:tblPr>
      <w:tblGrid>
        <w:gridCol w:w="1396"/>
        <w:gridCol w:w="449"/>
        <w:gridCol w:w="436"/>
        <w:gridCol w:w="449"/>
        <w:gridCol w:w="449"/>
        <w:gridCol w:w="436"/>
        <w:gridCol w:w="424"/>
        <w:gridCol w:w="461"/>
        <w:gridCol w:w="461"/>
        <w:gridCol w:w="1561"/>
      </w:tblGrid>
      <w:tr w:rsidR="0074083D" w14:paraId="1915DD41" w14:textId="77777777" w:rsidTr="009C53A5">
        <w:tc>
          <w:tcPr>
            <w:tcW w:w="0" w:type="auto"/>
            <w:vMerge w:val="restart"/>
          </w:tcPr>
          <w:p w14:paraId="51695F7A" w14:textId="0E385E1B" w:rsidR="00B83F5A" w:rsidRPr="00C917CF" w:rsidRDefault="00B83F5A" w:rsidP="00140470">
            <w:pPr>
              <w:rPr>
                <w:b/>
                <w:bCs/>
              </w:rPr>
            </w:pPr>
            <w:r w:rsidRPr="00C917CF">
              <w:rPr>
                <w:b/>
                <w:bCs/>
              </w:rPr>
              <w:t>Examples:</w:t>
            </w:r>
          </w:p>
        </w:tc>
        <w:tc>
          <w:tcPr>
            <w:tcW w:w="0" w:type="auto"/>
            <w:gridSpan w:val="8"/>
          </w:tcPr>
          <w:p w14:paraId="66442650" w14:textId="63B9532B" w:rsidR="00B83F5A" w:rsidRPr="00C917CF" w:rsidRDefault="00B83F5A" w:rsidP="00B83F5A">
            <w:pPr>
              <w:jc w:val="center"/>
              <w:rPr>
                <w:b/>
                <w:bCs/>
              </w:rPr>
            </w:pPr>
            <w:r w:rsidRPr="00C917CF">
              <w:rPr>
                <w:b/>
                <w:bCs/>
              </w:rPr>
              <w:t>Features</w:t>
            </w:r>
          </w:p>
        </w:tc>
        <w:tc>
          <w:tcPr>
            <w:tcW w:w="0" w:type="auto"/>
            <w:vMerge w:val="restart"/>
          </w:tcPr>
          <w:p w14:paraId="5F7EA892" w14:textId="0590D6E2" w:rsidR="00B83F5A" w:rsidRPr="00C917CF" w:rsidRDefault="00B83F5A" w:rsidP="00140470">
            <w:pPr>
              <w:rPr>
                <w:b/>
                <w:bCs/>
              </w:rPr>
            </w:pPr>
            <w:r w:rsidRPr="00C917CF">
              <w:rPr>
                <w:b/>
                <w:bCs/>
              </w:rPr>
              <w:t>Classification:</w:t>
            </w:r>
          </w:p>
        </w:tc>
      </w:tr>
      <w:tr w:rsidR="004E71EC" w14:paraId="5A4BBCA8" w14:textId="77777777" w:rsidTr="009C53A5">
        <w:tc>
          <w:tcPr>
            <w:tcW w:w="0" w:type="auto"/>
            <w:vMerge/>
          </w:tcPr>
          <w:p w14:paraId="25199B4C" w14:textId="558B352A" w:rsidR="00B83F5A" w:rsidRPr="00C917CF" w:rsidRDefault="00B83F5A" w:rsidP="00140470">
            <w:pPr>
              <w:rPr>
                <w:b/>
                <w:bCs/>
              </w:rPr>
            </w:pPr>
          </w:p>
        </w:tc>
        <w:tc>
          <w:tcPr>
            <w:tcW w:w="0" w:type="auto"/>
          </w:tcPr>
          <w:p w14:paraId="62678AA6" w14:textId="620BDE3C" w:rsidR="00B83F5A" w:rsidRPr="00C917CF" w:rsidRDefault="00B83F5A" w:rsidP="00140470">
            <w:pPr>
              <w:rPr>
                <w:b/>
                <w:bCs/>
              </w:rPr>
            </w:pPr>
            <w:r w:rsidRPr="00C917CF">
              <w:rPr>
                <w:b/>
                <w:bCs/>
              </w:rPr>
              <w:t>A:</w:t>
            </w:r>
          </w:p>
        </w:tc>
        <w:tc>
          <w:tcPr>
            <w:tcW w:w="0" w:type="auto"/>
          </w:tcPr>
          <w:p w14:paraId="393EEC8E" w14:textId="29D1E9AD" w:rsidR="00B83F5A" w:rsidRPr="00C917CF" w:rsidRDefault="00B83F5A" w:rsidP="00140470">
            <w:pPr>
              <w:rPr>
                <w:b/>
                <w:bCs/>
              </w:rPr>
            </w:pPr>
            <w:r w:rsidRPr="00C917CF">
              <w:rPr>
                <w:b/>
                <w:bCs/>
              </w:rPr>
              <w:t>B:</w:t>
            </w:r>
          </w:p>
        </w:tc>
        <w:tc>
          <w:tcPr>
            <w:tcW w:w="0" w:type="auto"/>
          </w:tcPr>
          <w:p w14:paraId="3E05CCCB" w14:textId="15F491AE" w:rsidR="00B83F5A" w:rsidRPr="00C917CF" w:rsidRDefault="00B83F5A" w:rsidP="00140470">
            <w:pPr>
              <w:rPr>
                <w:b/>
                <w:bCs/>
              </w:rPr>
            </w:pPr>
            <w:r w:rsidRPr="00C917CF">
              <w:rPr>
                <w:b/>
                <w:bCs/>
              </w:rPr>
              <w:t>C:</w:t>
            </w:r>
          </w:p>
        </w:tc>
        <w:tc>
          <w:tcPr>
            <w:tcW w:w="0" w:type="auto"/>
          </w:tcPr>
          <w:p w14:paraId="7F8E4CFA" w14:textId="7232D54E" w:rsidR="00B83F5A" w:rsidRPr="00C917CF" w:rsidRDefault="00B83F5A" w:rsidP="00140470">
            <w:pPr>
              <w:rPr>
                <w:b/>
                <w:bCs/>
              </w:rPr>
            </w:pPr>
            <w:r w:rsidRPr="00C917CF">
              <w:rPr>
                <w:b/>
                <w:bCs/>
              </w:rPr>
              <w:t>D:</w:t>
            </w:r>
          </w:p>
        </w:tc>
        <w:tc>
          <w:tcPr>
            <w:tcW w:w="0" w:type="auto"/>
          </w:tcPr>
          <w:p w14:paraId="112C0CBB" w14:textId="08D4FDAB" w:rsidR="00B83F5A" w:rsidRPr="00C917CF" w:rsidRDefault="00B83F5A" w:rsidP="00140470">
            <w:pPr>
              <w:rPr>
                <w:b/>
                <w:bCs/>
              </w:rPr>
            </w:pPr>
            <w:r w:rsidRPr="00C917CF">
              <w:rPr>
                <w:b/>
                <w:bCs/>
              </w:rPr>
              <w:t>E:</w:t>
            </w:r>
          </w:p>
        </w:tc>
        <w:tc>
          <w:tcPr>
            <w:tcW w:w="0" w:type="auto"/>
          </w:tcPr>
          <w:p w14:paraId="61F129CA" w14:textId="0D67BD7D" w:rsidR="00B83F5A" w:rsidRPr="00C917CF" w:rsidRDefault="00B83F5A" w:rsidP="00140470">
            <w:pPr>
              <w:rPr>
                <w:b/>
                <w:bCs/>
              </w:rPr>
            </w:pPr>
            <w:r w:rsidRPr="00C917CF">
              <w:rPr>
                <w:b/>
                <w:bCs/>
              </w:rPr>
              <w:t>F:</w:t>
            </w:r>
          </w:p>
        </w:tc>
        <w:tc>
          <w:tcPr>
            <w:tcW w:w="0" w:type="auto"/>
          </w:tcPr>
          <w:p w14:paraId="7BDD0BA3" w14:textId="4B03CB51" w:rsidR="00B83F5A" w:rsidRPr="00C917CF" w:rsidRDefault="00B83F5A" w:rsidP="00140470">
            <w:pPr>
              <w:rPr>
                <w:b/>
                <w:bCs/>
              </w:rPr>
            </w:pPr>
            <w:r w:rsidRPr="00C917CF">
              <w:rPr>
                <w:b/>
                <w:bCs/>
              </w:rPr>
              <w:t>G:</w:t>
            </w:r>
          </w:p>
        </w:tc>
        <w:tc>
          <w:tcPr>
            <w:tcW w:w="0" w:type="auto"/>
          </w:tcPr>
          <w:p w14:paraId="6A146393" w14:textId="76397E77" w:rsidR="00B83F5A" w:rsidRPr="00C917CF" w:rsidRDefault="00B83F5A" w:rsidP="00140470">
            <w:pPr>
              <w:rPr>
                <w:b/>
                <w:bCs/>
              </w:rPr>
            </w:pPr>
            <w:r w:rsidRPr="00C917CF">
              <w:rPr>
                <w:b/>
                <w:bCs/>
              </w:rPr>
              <w:t>H:</w:t>
            </w:r>
          </w:p>
        </w:tc>
        <w:tc>
          <w:tcPr>
            <w:tcW w:w="0" w:type="auto"/>
            <w:vMerge/>
          </w:tcPr>
          <w:p w14:paraId="2B3CE5E1" w14:textId="3F48C82D" w:rsidR="00B83F5A" w:rsidRDefault="00B83F5A" w:rsidP="00140470"/>
        </w:tc>
      </w:tr>
      <w:tr w:rsidR="0076716B" w14:paraId="0A3DD6D5" w14:textId="77777777" w:rsidTr="009C53A5">
        <w:tc>
          <w:tcPr>
            <w:tcW w:w="0" w:type="auto"/>
          </w:tcPr>
          <w:p w14:paraId="269163A8" w14:textId="11E177EE" w:rsidR="00EE5D54" w:rsidRPr="00C917CF" w:rsidRDefault="00EE5D54" w:rsidP="00140470">
            <w:pPr>
              <w:rPr>
                <w:b/>
                <w:bCs/>
              </w:rPr>
            </w:pPr>
            <w:r w:rsidRPr="00C917CF">
              <w:rPr>
                <w:b/>
                <w:bCs/>
              </w:rPr>
              <w:t>Example 1:</w:t>
            </w:r>
          </w:p>
        </w:tc>
        <w:tc>
          <w:tcPr>
            <w:tcW w:w="0" w:type="auto"/>
          </w:tcPr>
          <w:p w14:paraId="32A8E9B7" w14:textId="7AFFDF00" w:rsidR="007F6950" w:rsidRDefault="006C1597" w:rsidP="00140470">
            <w:r>
              <w:t>1</w:t>
            </w:r>
          </w:p>
        </w:tc>
        <w:tc>
          <w:tcPr>
            <w:tcW w:w="0" w:type="auto"/>
          </w:tcPr>
          <w:p w14:paraId="151AE87A" w14:textId="451B047A" w:rsidR="007F6950" w:rsidRDefault="006C1597" w:rsidP="00140470">
            <w:r>
              <w:t>1</w:t>
            </w:r>
          </w:p>
        </w:tc>
        <w:tc>
          <w:tcPr>
            <w:tcW w:w="0" w:type="auto"/>
          </w:tcPr>
          <w:p w14:paraId="44553F60" w14:textId="3887915D" w:rsidR="007F6950" w:rsidRDefault="006C1597" w:rsidP="00140470">
            <w:r>
              <w:t>1</w:t>
            </w:r>
          </w:p>
        </w:tc>
        <w:tc>
          <w:tcPr>
            <w:tcW w:w="0" w:type="auto"/>
          </w:tcPr>
          <w:p w14:paraId="156D226A" w14:textId="43E07CD8" w:rsidR="007F6950" w:rsidRDefault="006C1597" w:rsidP="00140470">
            <w:r>
              <w:t>1</w:t>
            </w:r>
          </w:p>
        </w:tc>
        <w:tc>
          <w:tcPr>
            <w:tcW w:w="0" w:type="auto"/>
          </w:tcPr>
          <w:p w14:paraId="16CDFC80" w14:textId="16223F11" w:rsidR="007F6950" w:rsidRDefault="006C1597" w:rsidP="00140470">
            <w:r>
              <w:t>0</w:t>
            </w:r>
          </w:p>
        </w:tc>
        <w:tc>
          <w:tcPr>
            <w:tcW w:w="0" w:type="auto"/>
          </w:tcPr>
          <w:p w14:paraId="775C729E" w14:textId="3ADA256D" w:rsidR="007F6950" w:rsidRDefault="006C1597" w:rsidP="00140470">
            <w:r>
              <w:t>0</w:t>
            </w:r>
          </w:p>
        </w:tc>
        <w:tc>
          <w:tcPr>
            <w:tcW w:w="0" w:type="auto"/>
          </w:tcPr>
          <w:p w14:paraId="30A6197A" w14:textId="5DDA8D8E" w:rsidR="007F6950" w:rsidRDefault="006C1597" w:rsidP="00140470">
            <w:r>
              <w:t>0</w:t>
            </w:r>
          </w:p>
        </w:tc>
        <w:tc>
          <w:tcPr>
            <w:tcW w:w="0" w:type="auto"/>
          </w:tcPr>
          <w:p w14:paraId="6F2C1D62" w14:textId="69D368AE" w:rsidR="007F6950" w:rsidRDefault="002C6585" w:rsidP="00140470">
            <w:r>
              <w:t>0</w:t>
            </w:r>
          </w:p>
        </w:tc>
        <w:tc>
          <w:tcPr>
            <w:tcW w:w="0" w:type="auto"/>
          </w:tcPr>
          <w:p w14:paraId="0A701E0F" w14:textId="6E63CA41" w:rsidR="007F6950" w:rsidRDefault="002C6585" w:rsidP="00140470">
            <w:r>
              <w:t>1</w:t>
            </w:r>
          </w:p>
        </w:tc>
      </w:tr>
      <w:tr w:rsidR="0076716B" w14:paraId="5922A0E6" w14:textId="77777777" w:rsidTr="009C53A5">
        <w:tc>
          <w:tcPr>
            <w:tcW w:w="0" w:type="auto"/>
          </w:tcPr>
          <w:p w14:paraId="01675165" w14:textId="310CC226" w:rsidR="007F6950" w:rsidRPr="00C917CF" w:rsidRDefault="00EE5D54" w:rsidP="00140470">
            <w:pPr>
              <w:rPr>
                <w:b/>
                <w:bCs/>
              </w:rPr>
            </w:pPr>
            <w:r w:rsidRPr="00C917CF">
              <w:rPr>
                <w:b/>
                <w:bCs/>
              </w:rPr>
              <w:t>Example</w:t>
            </w:r>
            <w:r w:rsidR="000F6CC5" w:rsidRPr="00C917CF">
              <w:rPr>
                <w:b/>
                <w:bCs/>
              </w:rPr>
              <w:t xml:space="preserve"> 2:</w:t>
            </w:r>
          </w:p>
        </w:tc>
        <w:tc>
          <w:tcPr>
            <w:tcW w:w="0" w:type="auto"/>
          </w:tcPr>
          <w:p w14:paraId="73AA4304" w14:textId="055300CD" w:rsidR="007F6950" w:rsidRDefault="002C6585" w:rsidP="00140470">
            <w:r>
              <w:t>1</w:t>
            </w:r>
          </w:p>
        </w:tc>
        <w:tc>
          <w:tcPr>
            <w:tcW w:w="0" w:type="auto"/>
          </w:tcPr>
          <w:p w14:paraId="65D9DA8D" w14:textId="5C525C36" w:rsidR="007F6950" w:rsidRDefault="002C6585" w:rsidP="00140470">
            <w:r>
              <w:t>1</w:t>
            </w:r>
          </w:p>
        </w:tc>
        <w:tc>
          <w:tcPr>
            <w:tcW w:w="0" w:type="auto"/>
          </w:tcPr>
          <w:p w14:paraId="71A24064" w14:textId="5EA8761B" w:rsidR="007F6950" w:rsidRDefault="002C6585" w:rsidP="00140470">
            <w:r>
              <w:t>1</w:t>
            </w:r>
          </w:p>
        </w:tc>
        <w:tc>
          <w:tcPr>
            <w:tcW w:w="0" w:type="auto"/>
          </w:tcPr>
          <w:p w14:paraId="788D2F1D" w14:textId="7FC7D8A0" w:rsidR="007F6950" w:rsidRDefault="002C6585" w:rsidP="00140470">
            <w:r>
              <w:t>0</w:t>
            </w:r>
          </w:p>
        </w:tc>
        <w:tc>
          <w:tcPr>
            <w:tcW w:w="0" w:type="auto"/>
          </w:tcPr>
          <w:p w14:paraId="5B55763A" w14:textId="30CE64C4" w:rsidR="007F6950" w:rsidRDefault="002C6585" w:rsidP="00140470">
            <w:r>
              <w:t>0</w:t>
            </w:r>
          </w:p>
        </w:tc>
        <w:tc>
          <w:tcPr>
            <w:tcW w:w="0" w:type="auto"/>
          </w:tcPr>
          <w:p w14:paraId="78A5714C" w14:textId="78FC89BE" w:rsidR="007F6950" w:rsidRDefault="002C6585" w:rsidP="00140470">
            <w:r>
              <w:t>1</w:t>
            </w:r>
          </w:p>
        </w:tc>
        <w:tc>
          <w:tcPr>
            <w:tcW w:w="0" w:type="auto"/>
          </w:tcPr>
          <w:p w14:paraId="7DF875D4" w14:textId="0B3D365D" w:rsidR="007F6950" w:rsidRDefault="002C6585" w:rsidP="00140470">
            <w:r>
              <w:t>0</w:t>
            </w:r>
          </w:p>
        </w:tc>
        <w:tc>
          <w:tcPr>
            <w:tcW w:w="0" w:type="auto"/>
          </w:tcPr>
          <w:p w14:paraId="3FCD44B8" w14:textId="465B3679" w:rsidR="007F6950" w:rsidRDefault="002C6585" w:rsidP="00140470">
            <w:r>
              <w:t>0</w:t>
            </w:r>
          </w:p>
        </w:tc>
        <w:tc>
          <w:tcPr>
            <w:tcW w:w="0" w:type="auto"/>
          </w:tcPr>
          <w:p w14:paraId="40D226AD" w14:textId="0E9196F2" w:rsidR="007F6950" w:rsidRDefault="002C6585" w:rsidP="00140470">
            <w:r>
              <w:t>1</w:t>
            </w:r>
          </w:p>
        </w:tc>
      </w:tr>
      <w:tr w:rsidR="0076716B" w14:paraId="7B36978F" w14:textId="77777777" w:rsidTr="009C53A5">
        <w:tc>
          <w:tcPr>
            <w:tcW w:w="0" w:type="auto"/>
          </w:tcPr>
          <w:p w14:paraId="20838088" w14:textId="71281CEC" w:rsidR="007F6950" w:rsidRPr="00C917CF" w:rsidRDefault="000F6CC5" w:rsidP="00140470">
            <w:pPr>
              <w:rPr>
                <w:b/>
                <w:bCs/>
              </w:rPr>
            </w:pPr>
            <w:r w:rsidRPr="00C917CF">
              <w:rPr>
                <w:b/>
                <w:bCs/>
              </w:rPr>
              <w:t>Example 3:</w:t>
            </w:r>
          </w:p>
        </w:tc>
        <w:tc>
          <w:tcPr>
            <w:tcW w:w="0" w:type="auto"/>
          </w:tcPr>
          <w:p w14:paraId="6FE6A73D" w14:textId="02587CB3" w:rsidR="007F6950" w:rsidRDefault="002C6585" w:rsidP="00140470">
            <w:r>
              <w:t>1</w:t>
            </w:r>
          </w:p>
        </w:tc>
        <w:tc>
          <w:tcPr>
            <w:tcW w:w="0" w:type="auto"/>
          </w:tcPr>
          <w:p w14:paraId="7EAAB416" w14:textId="17B49265" w:rsidR="007F6950" w:rsidRDefault="002C6585" w:rsidP="00140470">
            <w:r>
              <w:t>0</w:t>
            </w:r>
          </w:p>
        </w:tc>
        <w:tc>
          <w:tcPr>
            <w:tcW w:w="0" w:type="auto"/>
          </w:tcPr>
          <w:p w14:paraId="75CBA39B" w14:textId="0560E0BC" w:rsidR="007F6950" w:rsidRDefault="002C6585" w:rsidP="00140470">
            <w:r>
              <w:t>1</w:t>
            </w:r>
          </w:p>
        </w:tc>
        <w:tc>
          <w:tcPr>
            <w:tcW w:w="0" w:type="auto"/>
          </w:tcPr>
          <w:p w14:paraId="205055A4" w14:textId="709A4953" w:rsidR="007F6950" w:rsidRDefault="002C6585" w:rsidP="00140470">
            <w:r>
              <w:t>0</w:t>
            </w:r>
          </w:p>
        </w:tc>
        <w:tc>
          <w:tcPr>
            <w:tcW w:w="0" w:type="auto"/>
          </w:tcPr>
          <w:p w14:paraId="44F23072" w14:textId="230AEE03" w:rsidR="007F6950" w:rsidRDefault="002C6585" w:rsidP="00140470">
            <w:r>
              <w:t>0</w:t>
            </w:r>
          </w:p>
        </w:tc>
        <w:tc>
          <w:tcPr>
            <w:tcW w:w="0" w:type="auto"/>
          </w:tcPr>
          <w:p w14:paraId="1A396447" w14:textId="7ED18A6E" w:rsidR="007F6950" w:rsidRDefault="002C6585" w:rsidP="00140470">
            <w:r>
              <w:t>0</w:t>
            </w:r>
          </w:p>
        </w:tc>
        <w:tc>
          <w:tcPr>
            <w:tcW w:w="0" w:type="auto"/>
          </w:tcPr>
          <w:p w14:paraId="26C8A99F" w14:textId="47B88C41" w:rsidR="007F6950" w:rsidRDefault="002C6585" w:rsidP="00140470">
            <w:r>
              <w:t>1</w:t>
            </w:r>
          </w:p>
        </w:tc>
        <w:tc>
          <w:tcPr>
            <w:tcW w:w="0" w:type="auto"/>
          </w:tcPr>
          <w:p w14:paraId="7B200A95" w14:textId="0DE981D8" w:rsidR="007F6950" w:rsidRDefault="002C6585" w:rsidP="00140470">
            <w:r>
              <w:t>0</w:t>
            </w:r>
          </w:p>
        </w:tc>
        <w:tc>
          <w:tcPr>
            <w:tcW w:w="0" w:type="auto"/>
          </w:tcPr>
          <w:p w14:paraId="1742DD75" w14:textId="0FC743CD" w:rsidR="007F6950" w:rsidRDefault="002C6585" w:rsidP="00140470">
            <w:r>
              <w:t>1</w:t>
            </w:r>
          </w:p>
        </w:tc>
      </w:tr>
      <w:tr w:rsidR="0076716B" w14:paraId="412A420F" w14:textId="77777777" w:rsidTr="009C53A5">
        <w:tc>
          <w:tcPr>
            <w:tcW w:w="0" w:type="auto"/>
          </w:tcPr>
          <w:p w14:paraId="786142C8" w14:textId="6954125F" w:rsidR="007F6950" w:rsidRPr="00C917CF" w:rsidRDefault="000F6CC5" w:rsidP="00140470">
            <w:pPr>
              <w:rPr>
                <w:b/>
                <w:bCs/>
              </w:rPr>
            </w:pPr>
            <w:r w:rsidRPr="00C917CF">
              <w:rPr>
                <w:b/>
                <w:bCs/>
              </w:rPr>
              <w:lastRenderedPageBreak/>
              <w:t>Example 4:</w:t>
            </w:r>
          </w:p>
        </w:tc>
        <w:tc>
          <w:tcPr>
            <w:tcW w:w="0" w:type="auto"/>
          </w:tcPr>
          <w:p w14:paraId="464BD9FB" w14:textId="3A4DF37F" w:rsidR="007F6950" w:rsidRDefault="003C7F1C" w:rsidP="00140470">
            <w:r>
              <w:t>0</w:t>
            </w:r>
          </w:p>
        </w:tc>
        <w:tc>
          <w:tcPr>
            <w:tcW w:w="0" w:type="auto"/>
          </w:tcPr>
          <w:p w14:paraId="66F65E9A" w14:textId="5B833244" w:rsidR="007F6950" w:rsidRDefault="003C7F1C" w:rsidP="00140470">
            <w:r>
              <w:t>0</w:t>
            </w:r>
          </w:p>
        </w:tc>
        <w:tc>
          <w:tcPr>
            <w:tcW w:w="0" w:type="auto"/>
          </w:tcPr>
          <w:p w14:paraId="149833C8" w14:textId="532C4074" w:rsidR="007F6950" w:rsidRDefault="003C7F1C" w:rsidP="00140470">
            <w:r>
              <w:t>1</w:t>
            </w:r>
          </w:p>
        </w:tc>
        <w:tc>
          <w:tcPr>
            <w:tcW w:w="0" w:type="auto"/>
          </w:tcPr>
          <w:p w14:paraId="2E074078" w14:textId="63B1959A" w:rsidR="007F6950" w:rsidRDefault="003C7F1C" w:rsidP="00140470">
            <w:r>
              <w:t>0</w:t>
            </w:r>
          </w:p>
        </w:tc>
        <w:tc>
          <w:tcPr>
            <w:tcW w:w="0" w:type="auto"/>
          </w:tcPr>
          <w:p w14:paraId="67411A00" w14:textId="2EC531A1" w:rsidR="007F6950" w:rsidRDefault="003C7F1C" w:rsidP="00140470">
            <w:r>
              <w:t>1</w:t>
            </w:r>
          </w:p>
        </w:tc>
        <w:tc>
          <w:tcPr>
            <w:tcW w:w="0" w:type="auto"/>
          </w:tcPr>
          <w:p w14:paraId="478F6D1B" w14:textId="5E0DAA8E" w:rsidR="007F6950" w:rsidRDefault="003C7F1C" w:rsidP="00140470">
            <w:r>
              <w:t>0</w:t>
            </w:r>
          </w:p>
        </w:tc>
        <w:tc>
          <w:tcPr>
            <w:tcW w:w="0" w:type="auto"/>
          </w:tcPr>
          <w:p w14:paraId="64598F5B" w14:textId="4D54E4D9" w:rsidR="007F6950" w:rsidRDefault="003C7F1C" w:rsidP="00140470">
            <w:r>
              <w:t>0</w:t>
            </w:r>
          </w:p>
        </w:tc>
        <w:tc>
          <w:tcPr>
            <w:tcW w:w="0" w:type="auto"/>
          </w:tcPr>
          <w:p w14:paraId="5ADD7B23" w14:textId="4CDC3BD0" w:rsidR="007F6950" w:rsidRDefault="003C7F1C" w:rsidP="00140470">
            <w:r>
              <w:t>1</w:t>
            </w:r>
          </w:p>
        </w:tc>
        <w:tc>
          <w:tcPr>
            <w:tcW w:w="0" w:type="auto"/>
          </w:tcPr>
          <w:p w14:paraId="7DC9C8D3" w14:textId="37EF7261" w:rsidR="007F6950" w:rsidRDefault="003C7F1C" w:rsidP="00140470">
            <w:r>
              <w:t>0</w:t>
            </w:r>
          </w:p>
        </w:tc>
      </w:tr>
      <w:tr w:rsidR="0076716B" w14:paraId="5906A439" w14:textId="77777777" w:rsidTr="009C53A5">
        <w:tc>
          <w:tcPr>
            <w:tcW w:w="0" w:type="auto"/>
          </w:tcPr>
          <w:p w14:paraId="0D351996" w14:textId="34340611" w:rsidR="007F6950" w:rsidRPr="00C917CF" w:rsidRDefault="000F6CC5" w:rsidP="00140470">
            <w:pPr>
              <w:rPr>
                <w:b/>
                <w:bCs/>
              </w:rPr>
            </w:pPr>
            <w:r w:rsidRPr="00C917CF">
              <w:rPr>
                <w:b/>
                <w:bCs/>
              </w:rPr>
              <w:t>Example 5:</w:t>
            </w:r>
          </w:p>
        </w:tc>
        <w:tc>
          <w:tcPr>
            <w:tcW w:w="0" w:type="auto"/>
          </w:tcPr>
          <w:p w14:paraId="492344B1" w14:textId="7803C894" w:rsidR="007F6950" w:rsidRDefault="003C7F1C" w:rsidP="00140470">
            <w:r>
              <w:t>1</w:t>
            </w:r>
          </w:p>
        </w:tc>
        <w:tc>
          <w:tcPr>
            <w:tcW w:w="0" w:type="auto"/>
          </w:tcPr>
          <w:p w14:paraId="690F12CA" w14:textId="4432D1B2" w:rsidR="007F6950" w:rsidRDefault="003C7F1C" w:rsidP="00140470">
            <w:r>
              <w:t>1</w:t>
            </w:r>
          </w:p>
        </w:tc>
        <w:tc>
          <w:tcPr>
            <w:tcW w:w="0" w:type="auto"/>
          </w:tcPr>
          <w:p w14:paraId="0250BD15" w14:textId="6CA38449" w:rsidR="007F6950" w:rsidRDefault="003C7F1C" w:rsidP="00140470">
            <w:r>
              <w:t>0</w:t>
            </w:r>
          </w:p>
        </w:tc>
        <w:tc>
          <w:tcPr>
            <w:tcW w:w="0" w:type="auto"/>
          </w:tcPr>
          <w:p w14:paraId="6E727F1B" w14:textId="5816D091" w:rsidR="007F6950" w:rsidRDefault="003C7F1C" w:rsidP="00140470">
            <w:r>
              <w:t>0</w:t>
            </w:r>
          </w:p>
        </w:tc>
        <w:tc>
          <w:tcPr>
            <w:tcW w:w="0" w:type="auto"/>
          </w:tcPr>
          <w:p w14:paraId="39831CA8" w14:textId="7E4C21D0" w:rsidR="007F6950" w:rsidRDefault="003C7F1C" w:rsidP="00140470">
            <w:r>
              <w:t>0</w:t>
            </w:r>
          </w:p>
        </w:tc>
        <w:tc>
          <w:tcPr>
            <w:tcW w:w="0" w:type="auto"/>
          </w:tcPr>
          <w:p w14:paraId="75EF2E85" w14:textId="49BA3248" w:rsidR="007F6950" w:rsidRDefault="003C7F1C" w:rsidP="00140470">
            <w:r>
              <w:t>0</w:t>
            </w:r>
          </w:p>
        </w:tc>
        <w:tc>
          <w:tcPr>
            <w:tcW w:w="0" w:type="auto"/>
          </w:tcPr>
          <w:p w14:paraId="73D8AE2E" w14:textId="0727C89B" w:rsidR="007F6950" w:rsidRDefault="003C7F1C" w:rsidP="00140470">
            <w:r>
              <w:t>1</w:t>
            </w:r>
          </w:p>
        </w:tc>
        <w:tc>
          <w:tcPr>
            <w:tcW w:w="0" w:type="auto"/>
          </w:tcPr>
          <w:p w14:paraId="5A9F234E" w14:textId="1C478A9F" w:rsidR="007F6950" w:rsidRDefault="003C7F1C" w:rsidP="00140470">
            <w:r>
              <w:t>0</w:t>
            </w:r>
          </w:p>
        </w:tc>
        <w:tc>
          <w:tcPr>
            <w:tcW w:w="0" w:type="auto"/>
          </w:tcPr>
          <w:p w14:paraId="261A4646" w14:textId="7F9DC4F5" w:rsidR="007F6950" w:rsidRDefault="003C7F1C" w:rsidP="00140470">
            <w:r>
              <w:t>1</w:t>
            </w:r>
          </w:p>
        </w:tc>
      </w:tr>
      <w:tr w:rsidR="0076716B" w14:paraId="72B20CAF" w14:textId="77777777" w:rsidTr="009C53A5">
        <w:tc>
          <w:tcPr>
            <w:tcW w:w="0" w:type="auto"/>
          </w:tcPr>
          <w:p w14:paraId="6ED712C5" w14:textId="46A6F91C" w:rsidR="007F6950" w:rsidRPr="00C917CF" w:rsidRDefault="000F6CC5" w:rsidP="00140470">
            <w:pPr>
              <w:rPr>
                <w:b/>
                <w:bCs/>
              </w:rPr>
            </w:pPr>
            <w:r w:rsidRPr="00C917CF">
              <w:rPr>
                <w:b/>
                <w:bCs/>
              </w:rPr>
              <w:t>Example 6:</w:t>
            </w:r>
          </w:p>
        </w:tc>
        <w:tc>
          <w:tcPr>
            <w:tcW w:w="0" w:type="auto"/>
          </w:tcPr>
          <w:p w14:paraId="4BF7F744" w14:textId="49A6993F" w:rsidR="007F6950" w:rsidRDefault="009B7F2E" w:rsidP="00140470">
            <w:r>
              <w:t>0</w:t>
            </w:r>
          </w:p>
        </w:tc>
        <w:tc>
          <w:tcPr>
            <w:tcW w:w="0" w:type="auto"/>
          </w:tcPr>
          <w:p w14:paraId="02D5D488" w14:textId="1751EC04" w:rsidR="007F6950" w:rsidRDefault="009B7F2E" w:rsidP="00140470">
            <w:r>
              <w:t>0</w:t>
            </w:r>
          </w:p>
        </w:tc>
        <w:tc>
          <w:tcPr>
            <w:tcW w:w="0" w:type="auto"/>
          </w:tcPr>
          <w:p w14:paraId="60471D4D" w14:textId="3CD81F09" w:rsidR="007F6950" w:rsidRDefault="009B7F2E" w:rsidP="00140470">
            <w:r>
              <w:t>0</w:t>
            </w:r>
          </w:p>
        </w:tc>
        <w:tc>
          <w:tcPr>
            <w:tcW w:w="0" w:type="auto"/>
          </w:tcPr>
          <w:p w14:paraId="233C0026" w14:textId="4A2B5DFB" w:rsidR="007F6950" w:rsidRDefault="009B7F2E" w:rsidP="00140470">
            <w:r>
              <w:t>1</w:t>
            </w:r>
          </w:p>
        </w:tc>
        <w:tc>
          <w:tcPr>
            <w:tcW w:w="0" w:type="auto"/>
          </w:tcPr>
          <w:p w14:paraId="4FDE6EDF" w14:textId="288A268A" w:rsidR="007F6950" w:rsidRDefault="009B7F2E" w:rsidP="00140470">
            <w:r>
              <w:t>1</w:t>
            </w:r>
          </w:p>
        </w:tc>
        <w:tc>
          <w:tcPr>
            <w:tcW w:w="0" w:type="auto"/>
          </w:tcPr>
          <w:p w14:paraId="23503C47" w14:textId="1E79C411" w:rsidR="007F6950" w:rsidRDefault="009B7F2E" w:rsidP="00140470">
            <w:r>
              <w:t>0</w:t>
            </w:r>
          </w:p>
        </w:tc>
        <w:tc>
          <w:tcPr>
            <w:tcW w:w="0" w:type="auto"/>
          </w:tcPr>
          <w:p w14:paraId="58252C69" w14:textId="406388EE" w:rsidR="007F6950" w:rsidRDefault="009B7F2E" w:rsidP="00140470">
            <w:r>
              <w:t>0</w:t>
            </w:r>
          </w:p>
        </w:tc>
        <w:tc>
          <w:tcPr>
            <w:tcW w:w="0" w:type="auto"/>
          </w:tcPr>
          <w:p w14:paraId="25258FF6" w14:textId="4588FA9C" w:rsidR="007F6950" w:rsidRDefault="009B7F2E" w:rsidP="00140470">
            <w:r>
              <w:t>0</w:t>
            </w:r>
          </w:p>
        </w:tc>
        <w:tc>
          <w:tcPr>
            <w:tcW w:w="0" w:type="auto"/>
          </w:tcPr>
          <w:p w14:paraId="2D10A5B6" w14:textId="33031EF2" w:rsidR="007F6950" w:rsidRDefault="009B7F2E" w:rsidP="00140470">
            <w:r>
              <w:t>1</w:t>
            </w:r>
          </w:p>
        </w:tc>
      </w:tr>
      <w:tr w:rsidR="0076716B" w14:paraId="2EF3455D" w14:textId="77777777" w:rsidTr="009C53A5">
        <w:tc>
          <w:tcPr>
            <w:tcW w:w="0" w:type="auto"/>
          </w:tcPr>
          <w:p w14:paraId="339D800C" w14:textId="78F3878F" w:rsidR="007F6950" w:rsidRPr="00C917CF" w:rsidRDefault="003E44B0" w:rsidP="00140470">
            <w:pPr>
              <w:rPr>
                <w:b/>
                <w:bCs/>
              </w:rPr>
            </w:pPr>
            <w:r w:rsidRPr="00C917CF">
              <w:rPr>
                <w:b/>
                <w:bCs/>
              </w:rPr>
              <w:t>Example 7:</w:t>
            </w:r>
          </w:p>
        </w:tc>
        <w:tc>
          <w:tcPr>
            <w:tcW w:w="0" w:type="auto"/>
          </w:tcPr>
          <w:p w14:paraId="3C462A8B" w14:textId="19C6EF73" w:rsidR="007F6950" w:rsidRDefault="009B7F2E" w:rsidP="00140470">
            <w:r>
              <w:t>1</w:t>
            </w:r>
          </w:p>
        </w:tc>
        <w:tc>
          <w:tcPr>
            <w:tcW w:w="0" w:type="auto"/>
          </w:tcPr>
          <w:p w14:paraId="6ADAFCB2" w14:textId="7FDCD7D4" w:rsidR="007F6950" w:rsidRDefault="009B7F2E" w:rsidP="00140470">
            <w:r>
              <w:t>1</w:t>
            </w:r>
          </w:p>
        </w:tc>
        <w:tc>
          <w:tcPr>
            <w:tcW w:w="0" w:type="auto"/>
          </w:tcPr>
          <w:p w14:paraId="6E1D2F93" w14:textId="5650E40A" w:rsidR="007F6950" w:rsidRDefault="009B7F2E" w:rsidP="00140470">
            <w:r>
              <w:t>1</w:t>
            </w:r>
          </w:p>
        </w:tc>
        <w:tc>
          <w:tcPr>
            <w:tcW w:w="0" w:type="auto"/>
          </w:tcPr>
          <w:p w14:paraId="70B6FE6E" w14:textId="78492F91" w:rsidR="007F6950" w:rsidRDefault="009B7F2E" w:rsidP="00140470">
            <w:r>
              <w:t>0</w:t>
            </w:r>
          </w:p>
        </w:tc>
        <w:tc>
          <w:tcPr>
            <w:tcW w:w="0" w:type="auto"/>
          </w:tcPr>
          <w:p w14:paraId="374BAEAF" w14:textId="2AB2C902" w:rsidR="007F6950" w:rsidRDefault="009B7F2E" w:rsidP="00140470">
            <w:r>
              <w:t>1</w:t>
            </w:r>
          </w:p>
        </w:tc>
        <w:tc>
          <w:tcPr>
            <w:tcW w:w="0" w:type="auto"/>
          </w:tcPr>
          <w:p w14:paraId="6D7938A0" w14:textId="27D62AF8" w:rsidR="007F6950" w:rsidRDefault="009B7F2E" w:rsidP="00140470">
            <w:r>
              <w:t>1</w:t>
            </w:r>
          </w:p>
        </w:tc>
        <w:tc>
          <w:tcPr>
            <w:tcW w:w="0" w:type="auto"/>
          </w:tcPr>
          <w:p w14:paraId="5E7E5626" w14:textId="5E3B2C61" w:rsidR="007F6950" w:rsidRDefault="009B7F2E" w:rsidP="00140470">
            <w:r>
              <w:t>0</w:t>
            </w:r>
          </w:p>
        </w:tc>
        <w:tc>
          <w:tcPr>
            <w:tcW w:w="0" w:type="auto"/>
          </w:tcPr>
          <w:p w14:paraId="2FBBCBBE" w14:textId="1F227F99" w:rsidR="007F6950" w:rsidRDefault="009B7F2E" w:rsidP="00140470">
            <w:r>
              <w:t>0</w:t>
            </w:r>
          </w:p>
        </w:tc>
        <w:tc>
          <w:tcPr>
            <w:tcW w:w="0" w:type="auto"/>
          </w:tcPr>
          <w:p w14:paraId="52840CFE" w14:textId="0985DBD0" w:rsidR="007F6950" w:rsidRDefault="009B7F2E" w:rsidP="00140470">
            <w:r>
              <w:t>1</w:t>
            </w:r>
          </w:p>
        </w:tc>
      </w:tr>
      <w:tr w:rsidR="0076716B" w14:paraId="4FF89F5E" w14:textId="77777777" w:rsidTr="009C53A5">
        <w:tc>
          <w:tcPr>
            <w:tcW w:w="0" w:type="auto"/>
          </w:tcPr>
          <w:p w14:paraId="45B8D980" w14:textId="293B005D" w:rsidR="007F6950" w:rsidRPr="00C917CF" w:rsidRDefault="003E44B0" w:rsidP="00140470">
            <w:pPr>
              <w:rPr>
                <w:b/>
                <w:bCs/>
              </w:rPr>
            </w:pPr>
            <w:r w:rsidRPr="00C917CF">
              <w:rPr>
                <w:b/>
                <w:bCs/>
              </w:rPr>
              <w:t>Example 8:</w:t>
            </w:r>
          </w:p>
        </w:tc>
        <w:tc>
          <w:tcPr>
            <w:tcW w:w="0" w:type="auto"/>
          </w:tcPr>
          <w:p w14:paraId="5F7CDFBC" w14:textId="6A96DBFF" w:rsidR="007F6950" w:rsidRDefault="00B43797" w:rsidP="00140470">
            <w:r>
              <w:t>0</w:t>
            </w:r>
          </w:p>
        </w:tc>
        <w:tc>
          <w:tcPr>
            <w:tcW w:w="0" w:type="auto"/>
          </w:tcPr>
          <w:p w14:paraId="54A02023" w14:textId="3882B62E" w:rsidR="007F6950" w:rsidRDefault="00B43797" w:rsidP="00140470">
            <w:r>
              <w:t>1</w:t>
            </w:r>
          </w:p>
        </w:tc>
        <w:tc>
          <w:tcPr>
            <w:tcW w:w="0" w:type="auto"/>
          </w:tcPr>
          <w:p w14:paraId="1DFDCDB0" w14:textId="0993D5CF" w:rsidR="007F6950" w:rsidRDefault="00B43797" w:rsidP="00140470">
            <w:r>
              <w:t>0</w:t>
            </w:r>
          </w:p>
        </w:tc>
        <w:tc>
          <w:tcPr>
            <w:tcW w:w="0" w:type="auto"/>
          </w:tcPr>
          <w:p w14:paraId="2CC88CCA" w14:textId="077E2A8A" w:rsidR="007F6950" w:rsidRDefault="00B43797" w:rsidP="00140470">
            <w:r>
              <w:t>1</w:t>
            </w:r>
          </w:p>
        </w:tc>
        <w:tc>
          <w:tcPr>
            <w:tcW w:w="0" w:type="auto"/>
          </w:tcPr>
          <w:p w14:paraId="24CDEF89" w14:textId="0E32966D" w:rsidR="007F6950" w:rsidRDefault="00B43797" w:rsidP="00140470">
            <w:r>
              <w:t>0</w:t>
            </w:r>
          </w:p>
        </w:tc>
        <w:tc>
          <w:tcPr>
            <w:tcW w:w="0" w:type="auto"/>
          </w:tcPr>
          <w:p w14:paraId="0B6B1F8F" w14:textId="45C1801B" w:rsidR="007F6950" w:rsidRDefault="00B43797" w:rsidP="00140470">
            <w:r>
              <w:t>1</w:t>
            </w:r>
          </w:p>
        </w:tc>
        <w:tc>
          <w:tcPr>
            <w:tcW w:w="0" w:type="auto"/>
          </w:tcPr>
          <w:p w14:paraId="27A65AB0" w14:textId="2B5C619A" w:rsidR="007F6950" w:rsidRDefault="00B43797" w:rsidP="00140470">
            <w:r>
              <w:t>0</w:t>
            </w:r>
          </w:p>
        </w:tc>
        <w:tc>
          <w:tcPr>
            <w:tcW w:w="0" w:type="auto"/>
          </w:tcPr>
          <w:p w14:paraId="33F1CC15" w14:textId="121929F7" w:rsidR="007F6950" w:rsidRDefault="00B43797" w:rsidP="00140470">
            <w:r>
              <w:t>0</w:t>
            </w:r>
          </w:p>
        </w:tc>
        <w:tc>
          <w:tcPr>
            <w:tcW w:w="0" w:type="auto"/>
          </w:tcPr>
          <w:p w14:paraId="5E2F19AB" w14:textId="6A6B941D" w:rsidR="007F6950" w:rsidRDefault="00B43797" w:rsidP="00140470">
            <w:r>
              <w:t>0</w:t>
            </w:r>
          </w:p>
        </w:tc>
      </w:tr>
      <w:tr w:rsidR="0076716B" w14:paraId="66EEB136" w14:textId="77777777" w:rsidTr="009C53A5">
        <w:tc>
          <w:tcPr>
            <w:tcW w:w="0" w:type="auto"/>
          </w:tcPr>
          <w:p w14:paraId="1006C8B8" w14:textId="41A80F76" w:rsidR="007F6950" w:rsidRPr="00C917CF" w:rsidRDefault="003E44B0" w:rsidP="00140470">
            <w:pPr>
              <w:rPr>
                <w:b/>
                <w:bCs/>
              </w:rPr>
            </w:pPr>
            <w:r w:rsidRPr="00C917CF">
              <w:rPr>
                <w:b/>
                <w:bCs/>
              </w:rPr>
              <w:t>Example 9:</w:t>
            </w:r>
          </w:p>
        </w:tc>
        <w:tc>
          <w:tcPr>
            <w:tcW w:w="0" w:type="auto"/>
          </w:tcPr>
          <w:p w14:paraId="6F4F0013" w14:textId="3C1DFCE5" w:rsidR="007F6950" w:rsidRDefault="00B43797" w:rsidP="00140470">
            <w:r>
              <w:t>1</w:t>
            </w:r>
          </w:p>
        </w:tc>
        <w:tc>
          <w:tcPr>
            <w:tcW w:w="0" w:type="auto"/>
          </w:tcPr>
          <w:p w14:paraId="44C2D2D0" w14:textId="657BA74B" w:rsidR="007F6950" w:rsidRDefault="00B43797" w:rsidP="00140470">
            <w:r>
              <w:t>0</w:t>
            </w:r>
          </w:p>
        </w:tc>
        <w:tc>
          <w:tcPr>
            <w:tcW w:w="0" w:type="auto"/>
          </w:tcPr>
          <w:p w14:paraId="011E3D6C" w14:textId="53CDDABC" w:rsidR="007F6950" w:rsidRDefault="00B43797" w:rsidP="00140470">
            <w:r>
              <w:t>0</w:t>
            </w:r>
          </w:p>
        </w:tc>
        <w:tc>
          <w:tcPr>
            <w:tcW w:w="0" w:type="auto"/>
          </w:tcPr>
          <w:p w14:paraId="00271322" w14:textId="1B4D4D1E" w:rsidR="007F6950" w:rsidRDefault="00B43797" w:rsidP="00140470">
            <w:r>
              <w:t>1</w:t>
            </w:r>
          </w:p>
        </w:tc>
        <w:tc>
          <w:tcPr>
            <w:tcW w:w="0" w:type="auto"/>
          </w:tcPr>
          <w:p w14:paraId="7615A9FC" w14:textId="7F94442C" w:rsidR="007F6950" w:rsidRDefault="00B43797" w:rsidP="00140470">
            <w:r>
              <w:t>1</w:t>
            </w:r>
          </w:p>
        </w:tc>
        <w:tc>
          <w:tcPr>
            <w:tcW w:w="0" w:type="auto"/>
          </w:tcPr>
          <w:p w14:paraId="38271B73" w14:textId="760848BD" w:rsidR="007F6950" w:rsidRDefault="00B43797" w:rsidP="00140470">
            <w:r>
              <w:t>0</w:t>
            </w:r>
          </w:p>
        </w:tc>
        <w:tc>
          <w:tcPr>
            <w:tcW w:w="0" w:type="auto"/>
          </w:tcPr>
          <w:p w14:paraId="4F54D255" w14:textId="36DB6522" w:rsidR="007F6950" w:rsidRDefault="00B43797" w:rsidP="00140470">
            <w:r>
              <w:t>0</w:t>
            </w:r>
          </w:p>
        </w:tc>
        <w:tc>
          <w:tcPr>
            <w:tcW w:w="0" w:type="auto"/>
          </w:tcPr>
          <w:p w14:paraId="0415F2A1" w14:textId="19C3A78A" w:rsidR="007F6950" w:rsidRDefault="00B43797" w:rsidP="00140470">
            <w:r>
              <w:t>0</w:t>
            </w:r>
          </w:p>
        </w:tc>
        <w:tc>
          <w:tcPr>
            <w:tcW w:w="0" w:type="auto"/>
          </w:tcPr>
          <w:p w14:paraId="5909C59B" w14:textId="01FF18FA" w:rsidR="007F6950" w:rsidRDefault="00B43797" w:rsidP="00140470">
            <w:r>
              <w:t>0</w:t>
            </w:r>
          </w:p>
        </w:tc>
      </w:tr>
      <w:tr w:rsidR="0076716B" w14:paraId="3C693364" w14:textId="77777777" w:rsidTr="009C53A5">
        <w:tc>
          <w:tcPr>
            <w:tcW w:w="0" w:type="auto"/>
          </w:tcPr>
          <w:p w14:paraId="6E113FA7" w14:textId="743E205A" w:rsidR="007F6950" w:rsidRPr="00C917CF" w:rsidRDefault="00A9365E" w:rsidP="00140470">
            <w:pPr>
              <w:rPr>
                <w:b/>
                <w:bCs/>
              </w:rPr>
            </w:pPr>
            <w:r w:rsidRPr="00C917CF">
              <w:rPr>
                <w:b/>
                <w:bCs/>
              </w:rPr>
              <w:t>Example 10:</w:t>
            </w:r>
          </w:p>
        </w:tc>
        <w:tc>
          <w:tcPr>
            <w:tcW w:w="0" w:type="auto"/>
          </w:tcPr>
          <w:p w14:paraId="26C3DE1C" w14:textId="4BB2FD1F" w:rsidR="007F6950" w:rsidRDefault="009E2F67" w:rsidP="00140470">
            <w:r>
              <w:t>1</w:t>
            </w:r>
          </w:p>
        </w:tc>
        <w:tc>
          <w:tcPr>
            <w:tcW w:w="0" w:type="auto"/>
          </w:tcPr>
          <w:p w14:paraId="432C9623" w14:textId="2CA57A4F" w:rsidR="007F6950" w:rsidRDefault="009E2F67" w:rsidP="00140470">
            <w:r>
              <w:t>1</w:t>
            </w:r>
          </w:p>
        </w:tc>
        <w:tc>
          <w:tcPr>
            <w:tcW w:w="0" w:type="auto"/>
          </w:tcPr>
          <w:p w14:paraId="20889EE0" w14:textId="6351FFB0" w:rsidR="007F6950" w:rsidRDefault="009E2F67" w:rsidP="00140470">
            <w:r>
              <w:t>0</w:t>
            </w:r>
          </w:p>
        </w:tc>
        <w:tc>
          <w:tcPr>
            <w:tcW w:w="0" w:type="auto"/>
          </w:tcPr>
          <w:p w14:paraId="3443A8E7" w14:textId="2ACC02A3" w:rsidR="007F6950" w:rsidRDefault="0037258F" w:rsidP="00140470">
            <w:r>
              <w:t>0</w:t>
            </w:r>
          </w:p>
        </w:tc>
        <w:tc>
          <w:tcPr>
            <w:tcW w:w="0" w:type="auto"/>
          </w:tcPr>
          <w:p w14:paraId="22B3823B" w14:textId="6F8DF630" w:rsidR="007F6950" w:rsidRDefault="0037258F" w:rsidP="00140470">
            <w:r>
              <w:t>0</w:t>
            </w:r>
          </w:p>
        </w:tc>
        <w:tc>
          <w:tcPr>
            <w:tcW w:w="0" w:type="auto"/>
          </w:tcPr>
          <w:p w14:paraId="5B97E2E1" w14:textId="342A7A83" w:rsidR="007F6950" w:rsidRDefault="0037258F" w:rsidP="00140470">
            <w:r>
              <w:t>0</w:t>
            </w:r>
          </w:p>
        </w:tc>
        <w:tc>
          <w:tcPr>
            <w:tcW w:w="0" w:type="auto"/>
          </w:tcPr>
          <w:p w14:paraId="6CE7BC95" w14:textId="5CAABCCB" w:rsidR="007F6950" w:rsidRDefault="0037258F" w:rsidP="00140470">
            <w:r>
              <w:t>0</w:t>
            </w:r>
          </w:p>
        </w:tc>
        <w:tc>
          <w:tcPr>
            <w:tcW w:w="0" w:type="auto"/>
          </w:tcPr>
          <w:p w14:paraId="113AA115" w14:textId="1D19A358" w:rsidR="007F6950" w:rsidRDefault="0037258F" w:rsidP="00140470">
            <w:r>
              <w:t>0</w:t>
            </w:r>
          </w:p>
        </w:tc>
        <w:tc>
          <w:tcPr>
            <w:tcW w:w="0" w:type="auto"/>
          </w:tcPr>
          <w:p w14:paraId="11426D56" w14:textId="7B9C3A83" w:rsidR="007F6950" w:rsidRDefault="0037258F" w:rsidP="00140470">
            <w:r>
              <w:t>0</w:t>
            </w:r>
          </w:p>
        </w:tc>
      </w:tr>
      <w:tr w:rsidR="0076716B" w14:paraId="674E17D0" w14:textId="77777777" w:rsidTr="009C53A5">
        <w:tc>
          <w:tcPr>
            <w:tcW w:w="0" w:type="auto"/>
          </w:tcPr>
          <w:p w14:paraId="2AE5512E" w14:textId="285EAA0E" w:rsidR="007F6950" w:rsidRPr="00C917CF" w:rsidRDefault="00A9365E" w:rsidP="00140470">
            <w:pPr>
              <w:rPr>
                <w:b/>
                <w:bCs/>
              </w:rPr>
            </w:pPr>
            <w:r w:rsidRPr="00C917CF">
              <w:rPr>
                <w:b/>
                <w:bCs/>
              </w:rPr>
              <w:t>Example 11:</w:t>
            </w:r>
          </w:p>
        </w:tc>
        <w:tc>
          <w:tcPr>
            <w:tcW w:w="0" w:type="auto"/>
          </w:tcPr>
          <w:p w14:paraId="3A6820FC" w14:textId="337DA1BC" w:rsidR="007F6950" w:rsidRDefault="0037258F" w:rsidP="00140470">
            <w:r>
              <w:t>0</w:t>
            </w:r>
          </w:p>
        </w:tc>
        <w:tc>
          <w:tcPr>
            <w:tcW w:w="0" w:type="auto"/>
          </w:tcPr>
          <w:p w14:paraId="47C64421" w14:textId="75B283BB" w:rsidR="007F6950" w:rsidRDefault="0037258F" w:rsidP="00140470">
            <w:r>
              <w:t>0</w:t>
            </w:r>
          </w:p>
        </w:tc>
        <w:tc>
          <w:tcPr>
            <w:tcW w:w="0" w:type="auto"/>
          </w:tcPr>
          <w:p w14:paraId="1C308500" w14:textId="5C74A65A" w:rsidR="007F6950" w:rsidRDefault="0037258F" w:rsidP="00140470">
            <w:r>
              <w:t>0</w:t>
            </w:r>
          </w:p>
        </w:tc>
        <w:tc>
          <w:tcPr>
            <w:tcW w:w="0" w:type="auto"/>
          </w:tcPr>
          <w:p w14:paraId="0C6B10C4" w14:textId="021EA9A2" w:rsidR="007F6950" w:rsidRDefault="0037258F" w:rsidP="00140470">
            <w:r>
              <w:t>1</w:t>
            </w:r>
          </w:p>
        </w:tc>
        <w:tc>
          <w:tcPr>
            <w:tcW w:w="0" w:type="auto"/>
          </w:tcPr>
          <w:p w14:paraId="026EF8C9" w14:textId="6D5E64A5" w:rsidR="007F6950" w:rsidRDefault="0037258F" w:rsidP="00140470">
            <w:r>
              <w:t>1</w:t>
            </w:r>
          </w:p>
        </w:tc>
        <w:tc>
          <w:tcPr>
            <w:tcW w:w="0" w:type="auto"/>
          </w:tcPr>
          <w:p w14:paraId="764AF8BB" w14:textId="59480202" w:rsidR="007F6950" w:rsidRDefault="0037258F" w:rsidP="00140470">
            <w:r>
              <w:t>0</w:t>
            </w:r>
          </w:p>
        </w:tc>
        <w:tc>
          <w:tcPr>
            <w:tcW w:w="0" w:type="auto"/>
          </w:tcPr>
          <w:p w14:paraId="3535033D" w14:textId="3A81DF11" w:rsidR="007F6950" w:rsidRDefault="0037258F" w:rsidP="00140470">
            <w:r>
              <w:t>0</w:t>
            </w:r>
          </w:p>
        </w:tc>
        <w:tc>
          <w:tcPr>
            <w:tcW w:w="0" w:type="auto"/>
          </w:tcPr>
          <w:p w14:paraId="4DCA1BE4" w14:textId="23576EF0" w:rsidR="007F6950" w:rsidRDefault="0037258F" w:rsidP="00140470">
            <w:r>
              <w:t>0</w:t>
            </w:r>
          </w:p>
        </w:tc>
        <w:tc>
          <w:tcPr>
            <w:tcW w:w="0" w:type="auto"/>
          </w:tcPr>
          <w:p w14:paraId="5D9CE6C6" w14:textId="6C47A5E8" w:rsidR="007F6950" w:rsidRDefault="0037258F" w:rsidP="00140470">
            <w:r>
              <w:t>1</w:t>
            </w:r>
          </w:p>
        </w:tc>
      </w:tr>
      <w:tr w:rsidR="0076716B" w14:paraId="41D4FECD" w14:textId="77777777" w:rsidTr="009C53A5">
        <w:tc>
          <w:tcPr>
            <w:tcW w:w="0" w:type="auto"/>
          </w:tcPr>
          <w:p w14:paraId="39F47741" w14:textId="0EBBC31A" w:rsidR="007F6950" w:rsidRPr="00C917CF" w:rsidRDefault="00A9365E" w:rsidP="00140470">
            <w:pPr>
              <w:rPr>
                <w:b/>
                <w:bCs/>
              </w:rPr>
            </w:pPr>
            <w:r w:rsidRPr="00C917CF">
              <w:rPr>
                <w:b/>
                <w:bCs/>
              </w:rPr>
              <w:t>Example 12:</w:t>
            </w:r>
          </w:p>
        </w:tc>
        <w:tc>
          <w:tcPr>
            <w:tcW w:w="0" w:type="auto"/>
          </w:tcPr>
          <w:p w14:paraId="728FD9A5" w14:textId="459D39C8" w:rsidR="007F6950" w:rsidRDefault="00C917CF" w:rsidP="00140470">
            <w:r>
              <w:t>1</w:t>
            </w:r>
          </w:p>
        </w:tc>
        <w:tc>
          <w:tcPr>
            <w:tcW w:w="0" w:type="auto"/>
          </w:tcPr>
          <w:p w14:paraId="139D7166" w14:textId="3BBE9522" w:rsidR="007F6950" w:rsidRDefault="00C917CF" w:rsidP="00140470">
            <w:r>
              <w:t>0</w:t>
            </w:r>
          </w:p>
        </w:tc>
        <w:tc>
          <w:tcPr>
            <w:tcW w:w="0" w:type="auto"/>
          </w:tcPr>
          <w:p w14:paraId="1A14239C" w14:textId="196C0D46" w:rsidR="007F6950" w:rsidRDefault="00C917CF" w:rsidP="00140470">
            <w:r>
              <w:t>1</w:t>
            </w:r>
          </w:p>
        </w:tc>
        <w:tc>
          <w:tcPr>
            <w:tcW w:w="0" w:type="auto"/>
          </w:tcPr>
          <w:p w14:paraId="11A6CB13" w14:textId="6145FAB0" w:rsidR="007F6950" w:rsidRDefault="00C917CF" w:rsidP="00140470">
            <w:r>
              <w:t>1</w:t>
            </w:r>
          </w:p>
        </w:tc>
        <w:tc>
          <w:tcPr>
            <w:tcW w:w="0" w:type="auto"/>
          </w:tcPr>
          <w:p w14:paraId="46C9629B" w14:textId="54AF1DFC" w:rsidR="007F6950" w:rsidRDefault="00C917CF" w:rsidP="00140470">
            <w:r>
              <w:t>1</w:t>
            </w:r>
          </w:p>
        </w:tc>
        <w:tc>
          <w:tcPr>
            <w:tcW w:w="0" w:type="auto"/>
          </w:tcPr>
          <w:p w14:paraId="36D8B1D2" w14:textId="5D1E238A" w:rsidR="007F6950" w:rsidRDefault="00C917CF" w:rsidP="00140470">
            <w:r>
              <w:t>0</w:t>
            </w:r>
          </w:p>
        </w:tc>
        <w:tc>
          <w:tcPr>
            <w:tcW w:w="0" w:type="auto"/>
          </w:tcPr>
          <w:p w14:paraId="322A9324" w14:textId="68463A8D" w:rsidR="007F6950" w:rsidRDefault="00C917CF" w:rsidP="00140470">
            <w:r>
              <w:t>0</w:t>
            </w:r>
          </w:p>
        </w:tc>
        <w:tc>
          <w:tcPr>
            <w:tcW w:w="0" w:type="auto"/>
          </w:tcPr>
          <w:p w14:paraId="265B9B5B" w14:textId="69410FC2" w:rsidR="007F6950" w:rsidRDefault="00C917CF" w:rsidP="00140470">
            <w:r>
              <w:t>1</w:t>
            </w:r>
          </w:p>
        </w:tc>
        <w:tc>
          <w:tcPr>
            <w:tcW w:w="0" w:type="auto"/>
          </w:tcPr>
          <w:p w14:paraId="2363AC48" w14:textId="00066BD5" w:rsidR="007F6950" w:rsidRDefault="00C917CF" w:rsidP="00140470">
            <w:r>
              <w:t>1</w:t>
            </w:r>
          </w:p>
        </w:tc>
      </w:tr>
      <w:tr w:rsidR="0076716B" w14:paraId="288ED89B" w14:textId="77777777" w:rsidTr="009C53A5">
        <w:tc>
          <w:tcPr>
            <w:tcW w:w="0" w:type="auto"/>
          </w:tcPr>
          <w:p w14:paraId="233FE49A" w14:textId="5A3AE319" w:rsidR="007F6950" w:rsidRPr="00C917CF" w:rsidRDefault="00A9365E" w:rsidP="00140470">
            <w:pPr>
              <w:rPr>
                <w:b/>
                <w:bCs/>
              </w:rPr>
            </w:pPr>
            <w:r w:rsidRPr="00C917CF">
              <w:rPr>
                <w:b/>
                <w:bCs/>
              </w:rPr>
              <w:t>Example</w:t>
            </w:r>
            <w:r w:rsidR="00ED00F0" w:rsidRPr="00C917CF">
              <w:rPr>
                <w:b/>
                <w:bCs/>
              </w:rPr>
              <w:t xml:space="preserve"> 13:</w:t>
            </w:r>
          </w:p>
        </w:tc>
        <w:tc>
          <w:tcPr>
            <w:tcW w:w="0" w:type="auto"/>
          </w:tcPr>
          <w:p w14:paraId="6531B186" w14:textId="54237978" w:rsidR="007F6950" w:rsidRDefault="009E2A7F" w:rsidP="00140470">
            <w:r>
              <w:t>0</w:t>
            </w:r>
          </w:p>
        </w:tc>
        <w:tc>
          <w:tcPr>
            <w:tcW w:w="0" w:type="auto"/>
          </w:tcPr>
          <w:p w14:paraId="3E7449C1" w14:textId="62FF1D7B" w:rsidR="007F6950" w:rsidRDefault="009E2A7F" w:rsidP="00140470">
            <w:r>
              <w:t>1</w:t>
            </w:r>
          </w:p>
        </w:tc>
        <w:tc>
          <w:tcPr>
            <w:tcW w:w="0" w:type="auto"/>
          </w:tcPr>
          <w:p w14:paraId="0E3E566B" w14:textId="6FF7D020" w:rsidR="007F6950" w:rsidRDefault="009E2A7F" w:rsidP="00140470">
            <w:r>
              <w:t>0</w:t>
            </w:r>
          </w:p>
        </w:tc>
        <w:tc>
          <w:tcPr>
            <w:tcW w:w="0" w:type="auto"/>
          </w:tcPr>
          <w:p w14:paraId="08861088" w14:textId="10F84C2C" w:rsidR="007F6950" w:rsidRDefault="009E2A7F" w:rsidP="00140470">
            <w:r>
              <w:t>0</w:t>
            </w:r>
          </w:p>
        </w:tc>
        <w:tc>
          <w:tcPr>
            <w:tcW w:w="0" w:type="auto"/>
          </w:tcPr>
          <w:p w14:paraId="1A34D3BA" w14:textId="208EE0DE" w:rsidR="007F6950" w:rsidRDefault="009E2A7F" w:rsidP="00140470">
            <w:r>
              <w:t>1</w:t>
            </w:r>
          </w:p>
        </w:tc>
        <w:tc>
          <w:tcPr>
            <w:tcW w:w="0" w:type="auto"/>
          </w:tcPr>
          <w:p w14:paraId="77AB4163" w14:textId="245576EC" w:rsidR="007F6950" w:rsidRDefault="009E2A7F" w:rsidP="00140470">
            <w:r>
              <w:t>1</w:t>
            </w:r>
          </w:p>
        </w:tc>
        <w:tc>
          <w:tcPr>
            <w:tcW w:w="0" w:type="auto"/>
          </w:tcPr>
          <w:p w14:paraId="7FF8635B" w14:textId="0F234A0F" w:rsidR="007F6950" w:rsidRDefault="00C917CF" w:rsidP="00140470">
            <w:r>
              <w:t>1</w:t>
            </w:r>
          </w:p>
        </w:tc>
        <w:tc>
          <w:tcPr>
            <w:tcW w:w="0" w:type="auto"/>
          </w:tcPr>
          <w:p w14:paraId="77088594" w14:textId="57DCD24D" w:rsidR="007F6950" w:rsidRDefault="00C917CF" w:rsidP="00140470">
            <w:r>
              <w:t>0</w:t>
            </w:r>
          </w:p>
        </w:tc>
        <w:tc>
          <w:tcPr>
            <w:tcW w:w="0" w:type="auto"/>
          </w:tcPr>
          <w:p w14:paraId="1CF971C8" w14:textId="4D7CBE4C" w:rsidR="007F6950" w:rsidRDefault="00C917CF" w:rsidP="00140470">
            <w:r>
              <w:t>0</w:t>
            </w:r>
          </w:p>
        </w:tc>
      </w:tr>
      <w:tr w:rsidR="0076716B" w14:paraId="40DAC1B3" w14:textId="77777777" w:rsidTr="009C53A5">
        <w:tc>
          <w:tcPr>
            <w:tcW w:w="0" w:type="auto"/>
          </w:tcPr>
          <w:p w14:paraId="0B1868B6" w14:textId="457E3F02" w:rsidR="007F6950" w:rsidRPr="00042BCE" w:rsidRDefault="00B4673F" w:rsidP="00140470">
            <w:pPr>
              <w:rPr>
                <w:b/>
                <w:bCs/>
              </w:rPr>
            </w:pPr>
            <w:r w:rsidRPr="00042BCE">
              <w:rPr>
                <w:b/>
                <w:bCs/>
              </w:rPr>
              <w:t>Example 14:</w:t>
            </w:r>
          </w:p>
        </w:tc>
        <w:tc>
          <w:tcPr>
            <w:tcW w:w="0" w:type="auto"/>
          </w:tcPr>
          <w:p w14:paraId="4275BCA6" w14:textId="10428326" w:rsidR="007F6950" w:rsidRDefault="009E2A7F" w:rsidP="00140470">
            <w:r>
              <w:t>0</w:t>
            </w:r>
          </w:p>
        </w:tc>
        <w:tc>
          <w:tcPr>
            <w:tcW w:w="0" w:type="auto"/>
          </w:tcPr>
          <w:p w14:paraId="39D2FE6D" w14:textId="62AE0785" w:rsidR="007F6950" w:rsidRDefault="009E2A7F" w:rsidP="00140470">
            <w:r>
              <w:t>1</w:t>
            </w:r>
          </w:p>
        </w:tc>
        <w:tc>
          <w:tcPr>
            <w:tcW w:w="0" w:type="auto"/>
          </w:tcPr>
          <w:p w14:paraId="6E77786E" w14:textId="6EBA676B" w:rsidR="007F6950" w:rsidRDefault="009E2A7F" w:rsidP="00140470">
            <w:r>
              <w:t>0</w:t>
            </w:r>
          </w:p>
        </w:tc>
        <w:tc>
          <w:tcPr>
            <w:tcW w:w="0" w:type="auto"/>
          </w:tcPr>
          <w:p w14:paraId="7854162F" w14:textId="001E6ED6" w:rsidR="007F6950" w:rsidRDefault="009E2A7F" w:rsidP="00140470">
            <w:r>
              <w:t>0</w:t>
            </w:r>
          </w:p>
        </w:tc>
        <w:tc>
          <w:tcPr>
            <w:tcW w:w="0" w:type="auto"/>
          </w:tcPr>
          <w:p w14:paraId="4CE3FD96" w14:textId="2A8EAEA2" w:rsidR="007F6950" w:rsidRDefault="009E2A7F" w:rsidP="00140470">
            <w:r>
              <w:t>1</w:t>
            </w:r>
          </w:p>
        </w:tc>
        <w:tc>
          <w:tcPr>
            <w:tcW w:w="0" w:type="auto"/>
          </w:tcPr>
          <w:p w14:paraId="61844EB6" w14:textId="3ECE3ABF" w:rsidR="007F6950" w:rsidRDefault="009E2A7F" w:rsidP="00140470">
            <w:r>
              <w:t>1</w:t>
            </w:r>
          </w:p>
        </w:tc>
        <w:tc>
          <w:tcPr>
            <w:tcW w:w="0" w:type="auto"/>
          </w:tcPr>
          <w:p w14:paraId="2BCC998C" w14:textId="08B0749A" w:rsidR="007F6950" w:rsidRDefault="009E2A7F" w:rsidP="00140470">
            <w:r>
              <w:t>0</w:t>
            </w:r>
          </w:p>
        </w:tc>
        <w:tc>
          <w:tcPr>
            <w:tcW w:w="0" w:type="auto"/>
          </w:tcPr>
          <w:p w14:paraId="632B6C3E" w14:textId="7475E8CC" w:rsidR="007F6950" w:rsidRDefault="009E2A7F" w:rsidP="00140470">
            <w:r>
              <w:t>1</w:t>
            </w:r>
          </w:p>
        </w:tc>
        <w:tc>
          <w:tcPr>
            <w:tcW w:w="0" w:type="auto"/>
          </w:tcPr>
          <w:p w14:paraId="13E4854E" w14:textId="6A70C46E" w:rsidR="007F6950" w:rsidRDefault="009E2A7F" w:rsidP="00140470">
            <w:r>
              <w:t>0</w:t>
            </w:r>
          </w:p>
        </w:tc>
      </w:tr>
      <w:tr w:rsidR="0076716B" w14:paraId="67C7C823" w14:textId="77777777" w:rsidTr="009C53A5">
        <w:tc>
          <w:tcPr>
            <w:tcW w:w="0" w:type="auto"/>
          </w:tcPr>
          <w:p w14:paraId="2345CAFE" w14:textId="4616688A" w:rsidR="007F6950" w:rsidRPr="00042BCE" w:rsidRDefault="00B4673F" w:rsidP="00140470">
            <w:pPr>
              <w:rPr>
                <w:b/>
                <w:bCs/>
              </w:rPr>
            </w:pPr>
            <w:r w:rsidRPr="00042BCE">
              <w:rPr>
                <w:b/>
                <w:bCs/>
              </w:rPr>
              <w:t>Example 15:</w:t>
            </w:r>
          </w:p>
        </w:tc>
        <w:tc>
          <w:tcPr>
            <w:tcW w:w="0" w:type="auto"/>
          </w:tcPr>
          <w:p w14:paraId="47893961" w14:textId="292CB786" w:rsidR="007F6950" w:rsidRDefault="00FA5CC4" w:rsidP="00140470">
            <w:r>
              <w:t>0</w:t>
            </w:r>
          </w:p>
        </w:tc>
        <w:tc>
          <w:tcPr>
            <w:tcW w:w="0" w:type="auto"/>
          </w:tcPr>
          <w:p w14:paraId="766B2689" w14:textId="33896267" w:rsidR="007F6950" w:rsidRDefault="00FA5CC4" w:rsidP="00140470">
            <w:r>
              <w:t>1</w:t>
            </w:r>
          </w:p>
        </w:tc>
        <w:tc>
          <w:tcPr>
            <w:tcW w:w="0" w:type="auto"/>
          </w:tcPr>
          <w:p w14:paraId="07B24FFB" w14:textId="3890D146" w:rsidR="007F6950" w:rsidRDefault="00FA5CC4" w:rsidP="00140470">
            <w:r>
              <w:t>1</w:t>
            </w:r>
          </w:p>
        </w:tc>
        <w:tc>
          <w:tcPr>
            <w:tcW w:w="0" w:type="auto"/>
          </w:tcPr>
          <w:p w14:paraId="5EB30D8C" w14:textId="26B94BB0" w:rsidR="007F6950" w:rsidRDefault="00FA5CC4" w:rsidP="00140470">
            <w:r>
              <w:t>0</w:t>
            </w:r>
          </w:p>
        </w:tc>
        <w:tc>
          <w:tcPr>
            <w:tcW w:w="0" w:type="auto"/>
          </w:tcPr>
          <w:p w14:paraId="161BAB00" w14:textId="2D996FF0" w:rsidR="007F6950" w:rsidRDefault="00FA5CC4" w:rsidP="00140470">
            <w:r>
              <w:t>0</w:t>
            </w:r>
          </w:p>
        </w:tc>
        <w:tc>
          <w:tcPr>
            <w:tcW w:w="0" w:type="auto"/>
          </w:tcPr>
          <w:p w14:paraId="3E7BCB22" w14:textId="72680B39" w:rsidR="007F6950" w:rsidRDefault="00FA5CC4" w:rsidP="00140470">
            <w:r>
              <w:t>0</w:t>
            </w:r>
          </w:p>
        </w:tc>
        <w:tc>
          <w:tcPr>
            <w:tcW w:w="0" w:type="auto"/>
          </w:tcPr>
          <w:p w14:paraId="2E2CB0AB" w14:textId="1C837D06" w:rsidR="007F6950" w:rsidRDefault="00FA5CC4" w:rsidP="00140470">
            <w:r>
              <w:t>0</w:t>
            </w:r>
          </w:p>
        </w:tc>
        <w:tc>
          <w:tcPr>
            <w:tcW w:w="0" w:type="auto"/>
          </w:tcPr>
          <w:p w14:paraId="03825762" w14:textId="7B6017A2" w:rsidR="007F6950" w:rsidRDefault="00FA5CC4" w:rsidP="00140470">
            <w:r>
              <w:t>0</w:t>
            </w:r>
          </w:p>
        </w:tc>
        <w:tc>
          <w:tcPr>
            <w:tcW w:w="0" w:type="auto"/>
          </w:tcPr>
          <w:p w14:paraId="3A5EF41D" w14:textId="3077947E" w:rsidR="007F6950" w:rsidRDefault="00FA5CC4" w:rsidP="00140470">
            <w:r>
              <w:t>0</w:t>
            </w:r>
          </w:p>
        </w:tc>
      </w:tr>
      <w:tr w:rsidR="0076716B" w14:paraId="518AFABE" w14:textId="77777777" w:rsidTr="009C53A5">
        <w:tc>
          <w:tcPr>
            <w:tcW w:w="0" w:type="auto"/>
          </w:tcPr>
          <w:p w14:paraId="7655CB1E" w14:textId="3BA9A5C9" w:rsidR="007F6950" w:rsidRPr="00042BCE" w:rsidRDefault="00B4673F" w:rsidP="00140470">
            <w:pPr>
              <w:rPr>
                <w:b/>
                <w:bCs/>
              </w:rPr>
            </w:pPr>
            <w:r w:rsidRPr="00042BCE">
              <w:rPr>
                <w:b/>
                <w:bCs/>
              </w:rPr>
              <w:t>Example 16:</w:t>
            </w:r>
          </w:p>
        </w:tc>
        <w:tc>
          <w:tcPr>
            <w:tcW w:w="0" w:type="auto"/>
          </w:tcPr>
          <w:p w14:paraId="545E2706" w14:textId="0BC59C57" w:rsidR="007F6950" w:rsidRDefault="00FA5CC4" w:rsidP="00140470">
            <w:r>
              <w:t>1</w:t>
            </w:r>
          </w:p>
        </w:tc>
        <w:tc>
          <w:tcPr>
            <w:tcW w:w="0" w:type="auto"/>
          </w:tcPr>
          <w:p w14:paraId="3B0BE506" w14:textId="08A2ADB0" w:rsidR="007F6950" w:rsidRDefault="00FA5CC4" w:rsidP="00140470">
            <w:r>
              <w:t>0</w:t>
            </w:r>
          </w:p>
        </w:tc>
        <w:tc>
          <w:tcPr>
            <w:tcW w:w="0" w:type="auto"/>
          </w:tcPr>
          <w:p w14:paraId="525DFAD5" w14:textId="4BDF3B65" w:rsidR="007F6950" w:rsidRDefault="00FA5CC4" w:rsidP="00140470">
            <w:r>
              <w:t>0</w:t>
            </w:r>
          </w:p>
        </w:tc>
        <w:tc>
          <w:tcPr>
            <w:tcW w:w="0" w:type="auto"/>
          </w:tcPr>
          <w:p w14:paraId="7A6CAD8B" w14:textId="4DF67499" w:rsidR="007F6950" w:rsidRDefault="00FA5CC4" w:rsidP="00140470">
            <w:r>
              <w:t>0</w:t>
            </w:r>
          </w:p>
        </w:tc>
        <w:tc>
          <w:tcPr>
            <w:tcW w:w="0" w:type="auto"/>
          </w:tcPr>
          <w:p w14:paraId="364AAA7A" w14:textId="02E3E26F" w:rsidR="007F6950" w:rsidRDefault="00FA5CC4" w:rsidP="00140470">
            <w:r>
              <w:t>1</w:t>
            </w:r>
          </w:p>
        </w:tc>
        <w:tc>
          <w:tcPr>
            <w:tcW w:w="0" w:type="auto"/>
          </w:tcPr>
          <w:p w14:paraId="697AE342" w14:textId="7B726F6C" w:rsidR="007F6950" w:rsidRDefault="00FA5CC4" w:rsidP="00140470">
            <w:r>
              <w:t>1</w:t>
            </w:r>
          </w:p>
        </w:tc>
        <w:tc>
          <w:tcPr>
            <w:tcW w:w="0" w:type="auto"/>
          </w:tcPr>
          <w:p w14:paraId="2A6D4C1F" w14:textId="70297DCA" w:rsidR="007F6950" w:rsidRDefault="00FA5CC4" w:rsidP="00140470">
            <w:r>
              <w:t>0</w:t>
            </w:r>
          </w:p>
        </w:tc>
        <w:tc>
          <w:tcPr>
            <w:tcW w:w="0" w:type="auto"/>
          </w:tcPr>
          <w:p w14:paraId="3E0DFF61" w14:textId="02CBB362" w:rsidR="007F6950" w:rsidRDefault="00FA5CC4" w:rsidP="00140470">
            <w:r>
              <w:t>0</w:t>
            </w:r>
          </w:p>
        </w:tc>
        <w:tc>
          <w:tcPr>
            <w:tcW w:w="0" w:type="auto"/>
          </w:tcPr>
          <w:p w14:paraId="3A0AF5F8" w14:textId="5BAD79F6" w:rsidR="007F6950" w:rsidRDefault="00FA5CC4" w:rsidP="00140470">
            <w:r>
              <w:t>1</w:t>
            </w:r>
          </w:p>
        </w:tc>
      </w:tr>
    </w:tbl>
    <w:p w14:paraId="25B37676" w14:textId="50D7B109" w:rsidR="001B28A2" w:rsidRDefault="004E71EC" w:rsidP="00140470">
      <w:r w:rsidRPr="006E0C48">
        <w:drawing>
          <wp:anchor distT="0" distB="0" distL="114300" distR="114300" simplePos="0" relativeHeight="251742208" behindDoc="0" locked="0" layoutInCell="1" allowOverlap="1" wp14:anchorId="7A270D42" wp14:editId="58C162E1">
            <wp:simplePos x="0" y="0"/>
            <wp:positionH relativeFrom="column">
              <wp:posOffset>-99940</wp:posOffset>
            </wp:positionH>
            <wp:positionV relativeFrom="paragraph">
              <wp:posOffset>159680</wp:posOffset>
            </wp:positionV>
            <wp:extent cx="5305425" cy="4418965"/>
            <wp:effectExtent l="0" t="0" r="9525" b="635"/>
            <wp:wrapSquare wrapText="bothSides"/>
            <wp:docPr id="577892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2630"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05425" cy="4418965"/>
                    </a:xfrm>
                    <a:prstGeom prst="rect">
                      <a:avLst/>
                    </a:prstGeom>
                  </pic:spPr>
                </pic:pic>
              </a:graphicData>
            </a:graphic>
            <wp14:sizeRelH relativeFrom="margin">
              <wp14:pctWidth>0</wp14:pctWidth>
            </wp14:sizeRelH>
            <wp14:sizeRelV relativeFrom="margin">
              <wp14:pctHeight>0</wp14:pctHeight>
            </wp14:sizeRelV>
          </wp:anchor>
        </w:drawing>
      </w:r>
    </w:p>
    <w:p w14:paraId="4546C4AA" w14:textId="347F49E7" w:rsidR="00000B27" w:rsidRDefault="00000B27" w:rsidP="00140470"/>
    <w:p w14:paraId="06E812CB" w14:textId="5FD691BE" w:rsidR="00000B27" w:rsidRDefault="00000B27" w:rsidP="00140470"/>
    <w:p w14:paraId="2CE20640" w14:textId="77777777" w:rsidR="009E1B44" w:rsidRDefault="009E1B44" w:rsidP="00140470"/>
    <w:p w14:paraId="5BA8B51F" w14:textId="680ECCBB" w:rsidR="009E1B44" w:rsidRDefault="009E1B44" w:rsidP="00140470"/>
    <w:p w14:paraId="1D6208D2" w14:textId="60CFE883" w:rsidR="009E1B44" w:rsidRDefault="009E1B44" w:rsidP="00140470"/>
    <w:p w14:paraId="7585F4B2" w14:textId="02AE2610" w:rsidR="009E1B44" w:rsidRDefault="009E1B44" w:rsidP="00140470"/>
    <w:p w14:paraId="121CF5A9" w14:textId="1114365C" w:rsidR="009E1B44" w:rsidRDefault="009E1B44" w:rsidP="00140470"/>
    <w:p w14:paraId="0690D5D4" w14:textId="7A0133D2" w:rsidR="009E1B44" w:rsidRDefault="009E1B44" w:rsidP="00140470"/>
    <w:p w14:paraId="3CF89B84" w14:textId="74463AB9" w:rsidR="006E0C48" w:rsidRDefault="006E0C48" w:rsidP="00140470"/>
    <w:p w14:paraId="152C1BA5" w14:textId="77777777" w:rsidR="009E1B44" w:rsidRDefault="009E1B44" w:rsidP="00140470"/>
    <w:p w14:paraId="5C7ECF01" w14:textId="77777777" w:rsidR="009E1B44" w:rsidRDefault="009E1B44" w:rsidP="00140470"/>
    <w:p w14:paraId="0EB50699" w14:textId="77777777" w:rsidR="009E1B44" w:rsidRDefault="009E1B44" w:rsidP="00140470"/>
    <w:p w14:paraId="6C090908" w14:textId="77777777" w:rsidR="009E1B44" w:rsidRDefault="009E1B44" w:rsidP="00140470"/>
    <w:p w14:paraId="2E762F51" w14:textId="4EFF79D6" w:rsidR="009C312D" w:rsidRDefault="00AE187F" w:rsidP="00140470">
      <w:r>
        <w:rPr>
          <w:noProof/>
        </w:rPr>
        <mc:AlternateContent>
          <mc:Choice Requires="wps">
            <w:drawing>
              <wp:anchor distT="0" distB="0" distL="114300" distR="114300" simplePos="0" relativeHeight="251744256" behindDoc="0" locked="0" layoutInCell="1" allowOverlap="1" wp14:anchorId="5E712B53" wp14:editId="0DFB498E">
                <wp:simplePos x="0" y="0"/>
                <wp:positionH relativeFrom="column">
                  <wp:posOffset>-5429250</wp:posOffset>
                </wp:positionH>
                <wp:positionV relativeFrom="paragraph">
                  <wp:posOffset>205337</wp:posOffset>
                </wp:positionV>
                <wp:extent cx="5305425" cy="635"/>
                <wp:effectExtent l="0" t="0" r="9525" b="10795"/>
                <wp:wrapSquare wrapText="bothSides"/>
                <wp:docPr id="1309199639" name="Text Box 1"/>
                <wp:cNvGraphicFramePr/>
                <a:graphic xmlns:a="http://schemas.openxmlformats.org/drawingml/2006/main">
                  <a:graphicData uri="http://schemas.microsoft.com/office/word/2010/wordprocessingShape">
                    <wps:wsp>
                      <wps:cNvSpPr txBox="1"/>
                      <wps:spPr>
                        <a:xfrm>
                          <a:off x="0" y="0"/>
                          <a:ext cx="5305425" cy="635"/>
                        </a:xfrm>
                        <a:prstGeom prst="rect">
                          <a:avLst/>
                        </a:prstGeom>
                        <a:noFill/>
                        <a:ln>
                          <a:noFill/>
                        </a:ln>
                      </wps:spPr>
                      <wps:txbx>
                        <w:txbxContent>
                          <w:p w14:paraId="3083C795" w14:textId="217A24FD" w:rsidR="004E71EC" w:rsidRPr="00AE187F" w:rsidRDefault="004E71EC" w:rsidP="004E71EC">
                            <w:pPr>
                              <w:pStyle w:val="Caption"/>
                              <w:rPr>
                                <w:b w:val="0"/>
                                <w:bCs w:val="0"/>
                                <w:i/>
                                <w:iCs/>
                                <w:szCs w:val="20"/>
                              </w:rPr>
                            </w:pPr>
                            <w:r w:rsidRPr="00AE187F">
                              <w:rPr>
                                <w:b w:val="0"/>
                                <w:bCs w:val="0"/>
                                <w:i/>
                                <w:iCs/>
                              </w:rPr>
                              <w:t xml:space="preserve">Figure B7: Output of algorithm, with </w:t>
                            </w:r>
                            <w:r w:rsidR="00AE187F" w:rsidRPr="00AE187F">
                              <w:rPr>
                                <w:b w:val="0"/>
                                <w:bCs w:val="0"/>
                                <w:i/>
                                <w:iCs/>
                              </w:rPr>
                              <w:t>Dataset D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12B53" id="_x0000_s1039" type="#_x0000_t202" style="position:absolute;margin-left:-427.5pt;margin-top:16.15pt;width:417.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" filled="f" stroked="f">
                <v:textbox style="mso-fit-shape-to-text:t" inset="0,0,0,0">
                  <w:txbxContent>
                    <w:p w14:paraId="3083C795" w14:textId="217A24FD" w:rsidR="004E71EC" w:rsidRPr="00AE187F" w:rsidRDefault="004E71EC" w:rsidP="004E71EC">
                      <w:pPr>
                        <w:pStyle w:val="Caption"/>
                        <w:rPr>
                          <w:b w:val="0"/>
                          <w:bCs w:val="0"/>
                          <w:i/>
                          <w:iCs/>
                          <w:szCs w:val="20"/>
                        </w:rPr>
                      </w:pPr>
                      <w:r w:rsidRPr="00AE187F">
                        <w:rPr>
                          <w:b w:val="0"/>
                          <w:bCs w:val="0"/>
                          <w:i/>
                          <w:iCs/>
                        </w:rPr>
                        <w:t xml:space="preserve">Figure B7: Output of algorithm, with </w:t>
                      </w:r>
                      <w:r w:rsidR="00AE187F" w:rsidRPr="00AE187F">
                        <w:rPr>
                          <w:b w:val="0"/>
                          <w:bCs w:val="0"/>
                          <w:i/>
                          <w:iCs/>
                        </w:rPr>
                        <w:t>Dataset D as input.</w:t>
                      </w:r>
                    </w:p>
                  </w:txbxContent>
                </v:textbox>
                <w10:wrap type="square"/>
              </v:shape>
            </w:pict>
          </mc:Fallback>
        </mc:AlternateContent>
      </w:r>
    </w:p>
    <w:p w14:paraId="42F5973C" w14:textId="77777777" w:rsidR="00A97004" w:rsidRDefault="00A97004" w:rsidP="00A97004">
      <w:pPr>
        <w:keepNext/>
      </w:pPr>
      <w:r>
        <w:rPr>
          <w:noProof/>
        </w:rPr>
        <w:lastRenderedPageBreak/>
        <w:drawing>
          <wp:inline distT="0" distB="0" distL="0" distR="0" wp14:anchorId="4E4EEC8A" wp14:editId="57B88D82">
            <wp:extent cx="2742571" cy="3502777"/>
            <wp:effectExtent l="0" t="0" r="635" b="2540"/>
            <wp:docPr id="483839040"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9040" name="Picture 8" descr="A diagram of a tree&#10;&#10;Description automatically generated"/>
                    <pic:cNvPicPr/>
                  </pic:nvPicPr>
                  <pic:blipFill rotWithShape="1">
                    <a:blip r:embed="rId28" cstate="print">
                      <a:extLst>
                        <a:ext uri="{28A0092B-C50C-407E-A947-70E740481C1C}">
                          <a14:useLocalDpi xmlns:a14="http://schemas.microsoft.com/office/drawing/2010/main" val="0"/>
                        </a:ext>
                      </a:extLst>
                    </a:blip>
                    <a:srcRect l="26383" r="25759"/>
                    <a:stretch/>
                  </pic:blipFill>
                  <pic:spPr bwMode="auto">
                    <a:xfrm>
                      <a:off x="0" y="0"/>
                      <a:ext cx="2742976" cy="3503295"/>
                    </a:xfrm>
                    <a:prstGeom prst="rect">
                      <a:avLst/>
                    </a:prstGeom>
                    <a:ln>
                      <a:noFill/>
                    </a:ln>
                    <a:extLst>
                      <a:ext uri="{53640926-AAD7-44D8-BBD7-CCE9431645EC}">
                        <a14:shadowObscured xmlns:a14="http://schemas.microsoft.com/office/drawing/2010/main"/>
                      </a:ext>
                    </a:extLst>
                  </pic:spPr>
                </pic:pic>
              </a:graphicData>
            </a:graphic>
          </wp:inline>
        </w:drawing>
      </w:r>
    </w:p>
    <w:p w14:paraId="21E3ADF5" w14:textId="2EF13AD9" w:rsidR="00090E64" w:rsidRPr="00A97004" w:rsidRDefault="00A97004" w:rsidP="00A97004">
      <w:pPr>
        <w:pStyle w:val="Caption"/>
        <w:rPr>
          <w:b w:val="0"/>
          <w:bCs w:val="0"/>
          <w:i/>
          <w:iCs/>
        </w:rPr>
      </w:pPr>
      <w:r w:rsidRPr="00A97004">
        <w:rPr>
          <w:b w:val="0"/>
          <w:bCs w:val="0"/>
          <w:i/>
          <w:iCs/>
        </w:rPr>
        <w:t>Figure B8: Minimal decision tree, representing Dataset D</w:t>
      </w:r>
    </w:p>
    <w:p w14:paraId="0FB1A0C3" w14:textId="427BC93B" w:rsidR="00A16B34" w:rsidRDefault="009C53A5" w:rsidP="00A16B34">
      <w:pPr>
        <w:pStyle w:val="Heading2"/>
      </w:pPr>
      <w:r>
        <w:t>B.5 Dataset E</w:t>
      </w:r>
    </w:p>
    <w:p w14:paraId="133FD2FE" w14:textId="51415103" w:rsidR="009C53A5" w:rsidRPr="009C53A5" w:rsidRDefault="009C53A5" w:rsidP="009C53A5">
      <w:pPr>
        <w:pStyle w:val="Caption"/>
        <w:keepNext/>
        <w:rPr>
          <w:b w:val="0"/>
          <w:bCs w:val="0"/>
          <w:i/>
          <w:iCs/>
        </w:rPr>
      </w:pPr>
      <w:r w:rsidRPr="009C53A5">
        <w:rPr>
          <w:b w:val="0"/>
          <w:bCs w:val="0"/>
          <w:i/>
          <w:iCs/>
        </w:rPr>
        <w:t xml:space="preserve">Table </w:t>
      </w:r>
      <w:r w:rsidR="00E00712">
        <w:rPr>
          <w:b w:val="0"/>
          <w:bCs w:val="0"/>
          <w:i/>
          <w:iCs/>
        </w:rPr>
        <w:t>B</w:t>
      </w:r>
      <w:r w:rsidRPr="009C53A5">
        <w:rPr>
          <w:b w:val="0"/>
          <w:bCs w:val="0"/>
          <w:i/>
          <w:iCs/>
        </w:rPr>
        <w:t>5: Representation of Dataset E</w:t>
      </w:r>
    </w:p>
    <w:tbl>
      <w:tblPr>
        <w:tblStyle w:val="TableGrid"/>
        <w:tblW w:w="0" w:type="auto"/>
        <w:tblLook w:val="04A0" w:firstRow="1" w:lastRow="0" w:firstColumn="1" w:lastColumn="0" w:noHBand="0" w:noVBand="1"/>
      </w:tblPr>
      <w:tblGrid>
        <w:gridCol w:w="1396"/>
        <w:gridCol w:w="449"/>
        <w:gridCol w:w="436"/>
        <w:gridCol w:w="449"/>
        <w:gridCol w:w="449"/>
        <w:gridCol w:w="436"/>
        <w:gridCol w:w="424"/>
        <w:gridCol w:w="461"/>
        <w:gridCol w:w="461"/>
        <w:gridCol w:w="375"/>
        <w:gridCol w:w="400"/>
        <w:gridCol w:w="1561"/>
      </w:tblGrid>
      <w:tr w:rsidR="009E1B44" w14:paraId="1F6ACC34" w14:textId="77777777" w:rsidTr="00A97004">
        <w:tc>
          <w:tcPr>
            <w:tcW w:w="0" w:type="auto"/>
            <w:vMerge w:val="restart"/>
          </w:tcPr>
          <w:p w14:paraId="2FB36084" w14:textId="77777777" w:rsidR="009E1B44" w:rsidRPr="00C917CF" w:rsidRDefault="009E1B44" w:rsidP="00062699">
            <w:pPr>
              <w:rPr>
                <w:b/>
                <w:bCs/>
              </w:rPr>
            </w:pPr>
            <w:r w:rsidRPr="00C917CF">
              <w:rPr>
                <w:b/>
                <w:bCs/>
              </w:rPr>
              <w:t>Examples:</w:t>
            </w:r>
          </w:p>
        </w:tc>
        <w:tc>
          <w:tcPr>
            <w:tcW w:w="0" w:type="auto"/>
            <w:gridSpan w:val="10"/>
          </w:tcPr>
          <w:p w14:paraId="1B225284" w14:textId="5FA1F823" w:rsidR="009E1B44" w:rsidRPr="00C917CF" w:rsidRDefault="009E1B44" w:rsidP="009E1B44">
            <w:pPr>
              <w:jc w:val="center"/>
              <w:rPr>
                <w:b/>
                <w:bCs/>
              </w:rPr>
            </w:pPr>
            <w:r w:rsidRPr="00C917CF">
              <w:rPr>
                <w:b/>
                <w:bCs/>
              </w:rPr>
              <w:t>Features</w:t>
            </w:r>
          </w:p>
        </w:tc>
        <w:tc>
          <w:tcPr>
            <w:tcW w:w="0" w:type="auto"/>
            <w:vMerge w:val="restart"/>
          </w:tcPr>
          <w:p w14:paraId="4BBCA74B" w14:textId="3935BD50" w:rsidR="009E1B44" w:rsidRPr="00C917CF" w:rsidRDefault="009E1B44" w:rsidP="00062699">
            <w:pPr>
              <w:rPr>
                <w:b/>
                <w:bCs/>
              </w:rPr>
            </w:pPr>
            <w:r w:rsidRPr="00C917CF">
              <w:rPr>
                <w:b/>
                <w:bCs/>
              </w:rPr>
              <w:t>Classification:</w:t>
            </w:r>
          </w:p>
        </w:tc>
      </w:tr>
      <w:tr w:rsidR="009C53A5" w14:paraId="7A52C45C" w14:textId="77777777" w:rsidTr="00A97004">
        <w:tc>
          <w:tcPr>
            <w:tcW w:w="0" w:type="auto"/>
            <w:vMerge/>
          </w:tcPr>
          <w:p w14:paraId="5F28A634" w14:textId="77777777" w:rsidR="009E1B44" w:rsidRPr="00C917CF" w:rsidRDefault="009E1B44" w:rsidP="00062699">
            <w:pPr>
              <w:rPr>
                <w:b/>
                <w:bCs/>
              </w:rPr>
            </w:pPr>
          </w:p>
        </w:tc>
        <w:tc>
          <w:tcPr>
            <w:tcW w:w="0" w:type="auto"/>
          </w:tcPr>
          <w:p w14:paraId="357D0563" w14:textId="77777777" w:rsidR="009E1B44" w:rsidRPr="00C917CF" w:rsidRDefault="009E1B44" w:rsidP="00062699">
            <w:pPr>
              <w:rPr>
                <w:b/>
                <w:bCs/>
              </w:rPr>
            </w:pPr>
            <w:r w:rsidRPr="00C917CF">
              <w:rPr>
                <w:b/>
                <w:bCs/>
              </w:rPr>
              <w:t>A:</w:t>
            </w:r>
          </w:p>
        </w:tc>
        <w:tc>
          <w:tcPr>
            <w:tcW w:w="0" w:type="auto"/>
          </w:tcPr>
          <w:p w14:paraId="18448168" w14:textId="77777777" w:rsidR="009E1B44" w:rsidRPr="00C917CF" w:rsidRDefault="009E1B44" w:rsidP="00062699">
            <w:pPr>
              <w:rPr>
                <w:b/>
                <w:bCs/>
              </w:rPr>
            </w:pPr>
            <w:r w:rsidRPr="00C917CF">
              <w:rPr>
                <w:b/>
                <w:bCs/>
              </w:rPr>
              <w:t>B:</w:t>
            </w:r>
          </w:p>
        </w:tc>
        <w:tc>
          <w:tcPr>
            <w:tcW w:w="0" w:type="auto"/>
          </w:tcPr>
          <w:p w14:paraId="17252F7A" w14:textId="77777777" w:rsidR="009E1B44" w:rsidRPr="00C917CF" w:rsidRDefault="009E1B44" w:rsidP="00062699">
            <w:pPr>
              <w:rPr>
                <w:b/>
                <w:bCs/>
              </w:rPr>
            </w:pPr>
            <w:r w:rsidRPr="00C917CF">
              <w:rPr>
                <w:b/>
                <w:bCs/>
              </w:rPr>
              <w:t>C:</w:t>
            </w:r>
          </w:p>
        </w:tc>
        <w:tc>
          <w:tcPr>
            <w:tcW w:w="0" w:type="auto"/>
          </w:tcPr>
          <w:p w14:paraId="089B13BF" w14:textId="77777777" w:rsidR="009E1B44" w:rsidRPr="00C917CF" w:rsidRDefault="009E1B44" w:rsidP="00062699">
            <w:pPr>
              <w:rPr>
                <w:b/>
                <w:bCs/>
              </w:rPr>
            </w:pPr>
            <w:r w:rsidRPr="00C917CF">
              <w:rPr>
                <w:b/>
                <w:bCs/>
              </w:rPr>
              <w:t>D:</w:t>
            </w:r>
          </w:p>
        </w:tc>
        <w:tc>
          <w:tcPr>
            <w:tcW w:w="0" w:type="auto"/>
          </w:tcPr>
          <w:p w14:paraId="4051313F" w14:textId="77777777" w:rsidR="009E1B44" w:rsidRPr="00C917CF" w:rsidRDefault="009E1B44" w:rsidP="00062699">
            <w:pPr>
              <w:rPr>
                <w:b/>
                <w:bCs/>
              </w:rPr>
            </w:pPr>
            <w:r w:rsidRPr="00C917CF">
              <w:rPr>
                <w:b/>
                <w:bCs/>
              </w:rPr>
              <w:t>E:</w:t>
            </w:r>
          </w:p>
        </w:tc>
        <w:tc>
          <w:tcPr>
            <w:tcW w:w="0" w:type="auto"/>
          </w:tcPr>
          <w:p w14:paraId="05DB13D5" w14:textId="77777777" w:rsidR="009E1B44" w:rsidRPr="00C917CF" w:rsidRDefault="009E1B44" w:rsidP="00062699">
            <w:pPr>
              <w:rPr>
                <w:b/>
                <w:bCs/>
              </w:rPr>
            </w:pPr>
            <w:r w:rsidRPr="00C917CF">
              <w:rPr>
                <w:b/>
                <w:bCs/>
              </w:rPr>
              <w:t>F:</w:t>
            </w:r>
          </w:p>
        </w:tc>
        <w:tc>
          <w:tcPr>
            <w:tcW w:w="0" w:type="auto"/>
          </w:tcPr>
          <w:p w14:paraId="409492F8" w14:textId="77777777" w:rsidR="009E1B44" w:rsidRPr="00C917CF" w:rsidRDefault="009E1B44" w:rsidP="00062699">
            <w:pPr>
              <w:rPr>
                <w:b/>
                <w:bCs/>
              </w:rPr>
            </w:pPr>
            <w:r w:rsidRPr="00C917CF">
              <w:rPr>
                <w:b/>
                <w:bCs/>
              </w:rPr>
              <w:t>G:</w:t>
            </w:r>
          </w:p>
        </w:tc>
        <w:tc>
          <w:tcPr>
            <w:tcW w:w="0" w:type="auto"/>
          </w:tcPr>
          <w:p w14:paraId="1ED6FD9A" w14:textId="77777777" w:rsidR="009E1B44" w:rsidRPr="00C917CF" w:rsidRDefault="009E1B44" w:rsidP="00062699">
            <w:pPr>
              <w:rPr>
                <w:b/>
                <w:bCs/>
              </w:rPr>
            </w:pPr>
            <w:r w:rsidRPr="00C917CF">
              <w:rPr>
                <w:b/>
                <w:bCs/>
              </w:rPr>
              <w:t>H:</w:t>
            </w:r>
          </w:p>
        </w:tc>
        <w:tc>
          <w:tcPr>
            <w:tcW w:w="0" w:type="auto"/>
          </w:tcPr>
          <w:p w14:paraId="1A46CEEB" w14:textId="1C3BE615" w:rsidR="009E1B44" w:rsidRPr="006B27CE" w:rsidRDefault="006B27CE" w:rsidP="00062699">
            <w:pPr>
              <w:rPr>
                <w:b/>
                <w:bCs/>
              </w:rPr>
            </w:pPr>
            <w:r>
              <w:rPr>
                <w:b/>
                <w:bCs/>
              </w:rPr>
              <w:t>I:</w:t>
            </w:r>
          </w:p>
        </w:tc>
        <w:tc>
          <w:tcPr>
            <w:tcW w:w="0" w:type="auto"/>
          </w:tcPr>
          <w:p w14:paraId="3F68ACDA" w14:textId="477F6CC0" w:rsidR="009E1B44" w:rsidRPr="006B27CE" w:rsidRDefault="006B27CE" w:rsidP="00062699">
            <w:pPr>
              <w:rPr>
                <w:b/>
                <w:bCs/>
              </w:rPr>
            </w:pPr>
            <w:r w:rsidRPr="006B27CE">
              <w:rPr>
                <w:b/>
                <w:bCs/>
              </w:rPr>
              <w:t>J:</w:t>
            </w:r>
          </w:p>
        </w:tc>
        <w:tc>
          <w:tcPr>
            <w:tcW w:w="0" w:type="auto"/>
            <w:vMerge/>
          </w:tcPr>
          <w:p w14:paraId="38CBB7B1" w14:textId="3C3E5C53" w:rsidR="009E1B44" w:rsidRDefault="009E1B44" w:rsidP="00062699"/>
        </w:tc>
      </w:tr>
      <w:tr w:rsidR="009C53A5" w14:paraId="5DA8F40E" w14:textId="77777777" w:rsidTr="00A97004">
        <w:tc>
          <w:tcPr>
            <w:tcW w:w="0" w:type="auto"/>
          </w:tcPr>
          <w:p w14:paraId="5443ED10" w14:textId="77777777" w:rsidR="009E1B44" w:rsidRPr="00C917CF" w:rsidRDefault="009E1B44" w:rsidP="00062699">
            <w:pPr>
              <w:rPr>
                <w:b/>
                <w:bCs/>
              </w:rPr>
            </w:pPr>
            <w:r w:rsidRPr="00C917CF">
              <w:rPr>
                <w:b/>
                <w:bCs/>
              </w:rPr>
              <w:t>Example 1:</w:t>
            </w:r>
          </w:p>
        </w:tc>
        <w:tc>
          <w:tcPr>
            <w:tcW w:w="0" w:type="auto"/>
          </w:tcPr>
          <w:p w14:paraId="4CEA7187" w14:textId="6DF5006F" w:rsidR="009E1B44" w:rsidRDefault="006B27CE" w:rsidP="00062699">
            <w:r>
              <w:t>0</w:t>
            </w:r>
          </w:p>
        </w:tc>
        <w:tc>
          <w:tcPr>
            <w:tcW w:w="0" w:type="auto"/>
          </w:tcPr>
          <w:p w14:paraId="59122567" w14:textId="0F5F7D09" w:rsidR="009E1B44" w:rsidRDefault="006B27CE" w:rsidP="00062699">
            <w:r>
              <w:t>0</w:t>
            </w:r>
          </w:p>
        </w:tc>
        <w:tc>
          <w:tcPr>
            <w:tcW w:w="0" w:type="auto"/>
          </w:tcPr>
          <w:p w14:paraId="2831C6B2" w14:textId="5D08471F" w:rsidR="009E1B44" w:rsidRDefault="006B27CE" w:rsidP="00062699">
            <w:r>
              <w:t>0</w:t>
            </w:r>
          </w:p>
        </w:tc>
        <w:tc>
          <w:tcPr>
            <w:tcW w:w="0" w:type="auto"/>
          </w:tcPr>
          <w:p w14:paraId="18A0722F" w14:textId="2C0DC3A7" w:rsidR="009E1B44" w:rsidRDefault="006B27CE" w:rsidP="00062699">
            <w:r>
              <w:t>0</w:t>
            </w:r>
          </w:p>
        </w:tc>
        <w:tc>
          <w:tcPr>
            <w:tcW w:w="0" w:type="auto"/>
          </w:tcPr>
          <w:p w14:paraId="5E492E8B" w14:textId="4F0DFFC4" w:rsidR="009E1B44" w:rsidRDefault="006B27CE" w:rsidP="00062699">
            <w:r>
              <w:t>0</w:t>
            </w:r>
          </w:p>
        </w:tc>
        <w:tc>
          <w:tcPr>
            <w:tcW w:w="0" w:type="auto"/>
          </w:tcPr>
          <w:p w14:paraId="388B708D" w14:textId="6860098B" w:rsidR="009E1B44" w:rsidRDefault="006B27CE" w:rsidP="00062699">
            <w:r>
              <w:t>0</w:t>
            </w:r>
          </w:p>
        </w:tc>
        <w:tc>
          <w:tcPr>
            <w:tcW w:w="0" w:type="auto"/>
          </w:tcPr>
          <w:p w14:paraId="586993D5" w14:textId="08DF68C7" w:rsidR="009E1B44" w:rsidRDefault="006B27CE" w:rsidP="00062699">
            <w:r>
              <w:t>0</w:t>
            </w:r>
          </w:p>
        </w:tc>
        <w:tc>
          <w:tcPr>
            <w:tcW w:w="0" w:type="auto"/>
          </w:tcPr>
          <w:p w14:paraId="65593E93" w14:textId="490F8A4A" w:rsidR="009E1B44" w:rsidRDefault="006B27CE" w:rsidP="00062699">
            <w:r>
              <w:t>0</w:t>
            </w:r>
          </w:p>
        </w:tc>
        <w:tc>
          <w:tcPr>
            <w:tcW w:w="0" w:type="auto"/>
          </w:tcPr>
          <w:p w14:paraId="38EA6ECA" w14:textId="74391484" w:rsidR="009E1B44" w:rsidRDefault="006B27CE" w:rsidP="00062699">
            <w:r>
              <w:t>0</w:t>
            </w:r>
          </w:p>
        </w:tc>
        <w:tc>
          <w:tcPr>
            <w:tcW w:w="0" w:type="auto"/>
          </w:tcPr>
          <w:p w14:paraId="6C23720C" w14:textId="4CD511C6" w:rsidR="009E1B44" w:rsidRDefault="006B27CE" w:rsidP="00062699">
            <w:r>
              <w:t>0</w:t>
            </w:r>
          </w:p>
        </w:tc>
        <w:tc>
          <w:tcPr>
            <w:tcW w:w="0" w:type="auto"/>
          </w:tcPr>
          <w:p w14:paraId="2BC27255" w14:textId="1B9365D3" w:rsidR="009E1B44" w:rsidRDefault="006B27CE" w:rsidP="00062699">
            <w:r>
              <w:t>0</w:t>
            </w:r>
          </w:p>
        </w:tc>
      </w:tr>
      <w:tr w:rsidR="009C53A5" w14:paraId="3EEB3E24" w14:textId="77777777" w:rsidTr="00A97004">
        <w:tc>
          <w:tcPr>
            <w:tcW w:w="0" w:type="auto"/>
          </w:tcPr>
          <w:p w14:paraId="35A79A5F" w14:textId="77777777" w:rsidR="009E1B44" w:rsidRPr="00C917CF" w:rsidRDefault="009E1B44" w:rsidP="00062699">
            <w:pPr>
              <w:rPr>
                <w:b/>
                <w:bCs/>
              </w:rPr>
            </w:pPr>
            <w:r w:rsidRPr="00C917CF">
              <w:rPr>
                <w:b/>
                <w:bCs/>
              </w:rPr>
              <w:t>Example 2:</w:t>
            </w:r>
          </w:p>
        </w:tc>
        <w:tc>
          <w:tcPr>
            <w:tcW w:w="0" w:type="auto"/>
          </w:tcPr>
          <w:p w14:paraId="79DA0DD1" w14:textId="7F593777" w:rsidR="009E1B44" w:rsidRDefault="00BE70CB" w:rsidP="00062699">
            <w:r>
              <w:t>0</w:t>
            </w:r>
          </w:p>
        </w:tc>
        <w:tc>
          <w:tcPr>
            <w:tcW w:w="0" w:type="auto"/>
          </w:tcPr>
          <w:p w14:paraId="3D510CED" w14:textId="6C1D4980" w:rsidR="009E1B44" w:rsidRDefault="00BE70CB" w:rsidP="00062699">
            <w:r>
              <w:t>0</w:t>
            </w:r>
          </w:p>
        </w:tc>
        <w:tc>
          <w:tcPr>
            <w:tcW w:w="0" w:type="auto"/>
          </w:tcPr>
          <w:p w14:paraId="6969BFA1" w14:textId="33BB4725" w:rsidR="009E1B44" w:rsidRDefault="00BE70CB" w:rsidP="00062699">
            <w:r>
              <w:t>0</w:t>
            </w:r>
          </w:p>
        </w:tc>
        <w:tc>
          <w:tcPr>
            <w:tcW w:w="0" w:type="auto"/>
          </w:tcPr>
          <w:p w14:paraId="18E97409" w14:textId="03574D12" w:rsidR="009E1B44" w:rsidRDefault="00BE70CB" w:rsidP="00062699">
            <w:r>
              <w:t>0</w:t>
            </w:r>
          </w:p>
        </w:tc>
        <w:tc>
          <w:tcPr>
            <w:tcW w:w="0" w:type="auto"/>
          </w:tcPr>
          <w:p w14:paraId="4F152A00" w14:textId="3CDAE8E5" w:rsidR="009E1B44" w:rsidRDefault="00BE70CB" w:rsidP="00062699">
            <w:r>
              <w:t>0</w:t>
            </w:r>
          </w:p>
        </w:tc>
        <w:tc>
          <w:tcPr>
            <w:tcW w:w="0" w:type="auto"/>
          </w:tcPr>
          <w:p w14:paraId="79F92CB2" w14:textId="7A055CB4" w:rsidR="009E1B44" w:rsidRDefault="00BE70CB" w:rsidP="00062699">
            <w:r>
              <w:t>0</w:t>
            </w:r>
          </w:p>
        </w:tc>
        <w:tc>
          <w:tcPr>
            <w:tcW w:w="0" w:type="auto"/>
          </w:tcPr>
          <w:p w14:paraId="67349BAD" w14:textId="4CA6C213" w:rsidR="009E1B44" w:rsidRDefault="00BE70CB" w:rsidP="00062699">
            <w:r>
              <w:t>0</w:t>
            </w:r>
          </w:p>
        </w:tc>
        <w:tc>
          <w:tcPr>
            <w:tcW w:w="0" w:type="auto"/>
          </w:tcPr>
          <w:p w14:paraId="68453528" w14:textId="4EE161A7" w:rsidR="009E1B44" w:rsidRDefault="00BE70CB" w:rsidP="00062699">
            <w:r>
              <w:t>0</w:t>
            </w:r>
          </w:p>
        </w:tc>
        <w:tc>
          <w:tcPr>
            <w:tcW w:w="0" w:type="auto"/>
          </w:tcPr>
          <w:p w14:paraId="63C7045E" w14:textId="376C15CA" w:rsidR="009E1B44" w:rsidRDefault="00BE70CB" w:rsidP="00062699">
            <w:r>
              <w:t>0</w:t>
            </w:r>
          </w:p>
        </w:tc>
        <w:tc>
          <w:tcPr>
            <w:tcW w:w="0" w:type="auto"/>
          </w:tcPr>
          <w:p w14:paraId="137C05D6" w14:textId="488CC338" w:rsidR="009E1B44" w:rsidRDefault="00BE70CB" w:rsidP="00062699">
            <w:r>
              <w:t>1</w:t>
            </w:r>
          </w:p>
        </w:tc>
        <w:tc>
          <w:tcPr>
            <w:tcW w:w="0" w:type="auto"/>
          </w:tcPr>
          <w:p w14:paraId="42151C4B" w14:textId="453814A0" w:rsidR="009E1B44" w:rsidRDefault="009E1B44" w:rsidP="00062699">
            <w:r>
              <w:t>1</w:t>
            </w:r>
          </w:p>
        </w:tc>
      </w:tr>
      <w:tr w:rsidR="004E71EC" w14:paraId="7EF5D0A7" w14:textId="77777777" w:rsidTr="00A97004">
        <w:tc>
          <w:tcPr>
            <w:tcW w:w="0" w:type="auto"/>
          </w:tcPr>
          <w:p w14:paraId="61BBBD33" w14:textId="77777777" w:rsidR="009E1B44" w:rsidRPr="00C917CF" w:rsidRDefault="009E1B44" w:rsidP="00062699">
            <w:pPr>
              <w:rPr>
                <w:b/>
                <w:bCs/>
              </w:rPr>
            </w:pPr>
            <w:r w:rsidRPr="00C917CF">
              <w:rPr>
                <w:b/>
                <w:bCs/>
              </w:rPr>
              <w:t>Example 3:</w:t>
            </w:r>
          </w:p>
        </w:tc>
        <w:tc>
          <w:tcPr>
            <w:tcW w:w="0" w:type="auto"/>
          </w:tcPr>
          <w:p w14:paraId="7A562A5C" w14:textId="229B23FE" w:rsidR="009E1B44" w:rsidRDefault="00BE70CB" w:rsidP="00062699">
            <w:r>
              <w:t>0</w:t>
            </w:r>
          </w:p>
        </w:tc>
        <w:tc>
          <w:tcPr>
            <w:tcW w:w="0" w:type="auto"/>
          </w:tcPr>
          <w:p w14:paraId="56A40DA5" w14:textId="5BCC7466" w:rsidR="009E1B44" w:rsidRDefault="00BE70CB" w:rsidP="00062699">
            <w:r>
              <w:t>0</w:t>
            </w:r>
          </w:p>
        </w:tc>
        <w:tc>
          <w:tcPr>
            <w:tcW w:w="0" w:type="auto"/>
          </w:tcPr>
          <w:p w14:paraId="6EAC6774" w14:textId="324E147C" w:rsidR="009E1B44" w:rsidRDefault="00BE70CB" w:rsidP="00062699">
            <w:r>
              <w:t>0</w:t>
            </w:r>
          </w:p>
        </w:tc>
        <w:tc>
          <w:tcPr>
            <w:tcW w:w="0" w:type="auto"/>
          </w:tcPr>
          <w:p w14:paraId="6709B849" w14:textId="2FF9C066" w:rsidR="009E1B44" w:rsidRDefault="00BE70CB" w:rsidP="00062699">
            <w:r>
              <w:t>1</w:t>
            </w:r>
          </w:p>
        </w:tc>
        <w:tc>
          <w:tcPr>
            <w:tcW w:w="0" w:type="auto"/>
          </w:tcPr>
          <w:p w14:paraId="7AEFBF21" w14:textId="6AB671A0" w:rsidR="009E1B44" w:rsidRDefault="00BE70CB" w:rsidP="00062699">
            <w:r>
              <w:t>0</w:t>
            </w:r>
          </w:p>
        </w:tc>
        <w:tc>
          <w:tcPr>
            <w:tcW w:w="0" w:type="auto"/>
          </w:tcPr>
          <w:p w14:paraId="5A84436E" w14:textId="3D41BF58" w:rsidR="009E1B44" w:rsidRDefault="00BE70CB" w:rsidP="00062699">
            <w:r>
              <w:t>0</w:t>
            </w:r>
          </w:p>
        </w:tc>
        <w:tc>
          <w:tcPr>
            <w:tcW w:w="0" w:type="auto"/>
          </w:tcPr>
          <w:p w14:paraId="1F1BC946" w14:textId="75178D2E" w:rsidR="009E1B44" w:rsidRDefault="00BE70CB" w:rsidP="00062699">
            <w:r>
              <w:t>0</w:t>
            </w:r>
          </w:p>
        </w:tc>
        <w:tc>
          <w:tcPr>
            <w:tcW w:w="0" w:type="auto"/>
          </w:tcPr>
          <w:p w14:paraId="08055501" w14:textId="6699DCA3" w:rsidR="009E1B44" w:rsidRDefault="00BE70CB" w:rsidP="00062699">
            <w:r>
              <w:t>0</w:t>
            </w:r>
          </w:p>
        </w:tc>
        <w:tc>
          <w:tcPr>
            <w:tcW w:w="0" w:type="auto"/>
          </w:tcPr>
          <w:p w14:paraId="538062E5" w14:textId="37B250CD" w:rsidR="009E1B44" w:rsidRDefault="00BE70CB" w:rsidP="00062699">
            <w:r>
              <w:t>0</w:t>
            </w:r>
          </w:p>
        </w:tc>
        <w:tc>
          <w:tcPr>
            <w:tcW w:w="0" w:type="auto"/>
          </w:tcPr>
          <w:p w14:paraId="549CA90D" w14:textId="4ED29E6A" w:rsidR="009E1B44" w:rsidRDefault="00BE70CB" w:rsidP="00062699">
            <w:r>
              <w:t>0</w:t>
            </w:r>
          </w:p>
        </w:tc>
        <w:tc>
          <w:tcPr>
            <w:tcW w:w="0" w:type="auto"/>
          </w:tcPr>
          <w:p w14:paraId="4F9AC148" w14:textId="0D4CF717" w:rsidR="009E1B44" w:rsidRDefault="009E1B44" w:rsidP="00062699">
            <w:r>
              <w:t>1</w:t>
            </w:r>
          </w:p>
        </w:tc>
      </w:tr>
      <w:tr w:rsidR="004E71EC" w14:paraId="1710565C" w14:textId="77777777" w:rsidTr="00A97004">
        <w:tc>
          <w:tcPr>
            <w:tcW w:w="0" w:type="auto"/>
          </w:tcPr>
          <w:p w14:paraId="37528D48" w14:textId="77777777" w:rsidR="009E1B44" w:rsidRPr="00C917CF" w:rsidRDefault="009E1B44" w:rsidP="00062699">
            <w:pPr>
              <w:rPr>
                <w:b/>
                <w:bCs/>
              </w:rPr>
            </w:pPr>
            <w:r w:rsidRPr="00C917CF">
              <w:rPr>
                <w:b/>
                <w:bCs/>
              </w:rPr>
              <w:t>Example 4:</w:t>
            </w:r>
          </w:p>
        </w:tc>
        <w:tc>
          <w:tcPr>
            <w:tcW w:w="0" w:type="auto"/>
          </w:tcPr>
          <w:p w14:paraId="7502CB4F" w14:textId="77777777" w:rsidR="009E1B44" w:rsidRDefault="009E1B44" w:rsidP="00062699">
            <w:r>
              <w:t>0</w:t>
            </w:r>
          </w:p>
        </w:tc>
        <w:tc>
          <w:tcPr>
            <w:tcW w:w="0" w:type="auto"/>
          </w:tcPr>
          <w:p w14:paraId="073E92D5" w14:textId="7C72B36D" w:rsidR="009E1B44" w:rsidRDefault="0079746F" w:rsidP="00062699">
            <w:r>
              <w:t>0</w:t>
            </w:r>
          </w:p>
        </w:tc>
        <w:tc>
          <w:tcPr>
            <w:tcW w:w="0" w:type="auto"/>
          </w:tcPr>
          <w:p w14:paraId="0693B60C" w14:textId="080AA636" w:rsidR="009E1B44" w:rsidRDefault="0079746F" w:rsidP="00062699">
            <w:r>
              <w:t>0</w:t>
            </w:r>
          </w:p>
        </w:tc>
        <w:tc>
          <w:tcPr>
            <w:tcW w:w="0" w:type="auto"/>
          </w:tcPr>
          <w:p w14:paraId="6BBB9477" w14:textId="760CE0A0" w:rsidR="009E1B44" w:rsidRDefault="00A11DEF" w:rsidP="00062699">
            <w:r>
              <w:t>0</w:t>
            </w:r>
          </w:p>
        </w:tc>
        <w:tc>
          <w:tcPr>
            <w:tcW w:w="0" w:type="auto"/>
          </w:tcPr>
          <w:p w14:paraId="163B9C95" w14:textId="4414F1CD" w:rsidR="009E1B44" w:rsidRDefault="00A11DEF" w:rsidP="00062699">
            <w:r>
              <w:t>1</w:t>
            </w:r>
          </w:p>
        </w:tc>
        <w:tc>
          <w:tcPr>
            <w:tcW w:w="0" w:type="auto"/>
          </w:tcPr>
          <w:p w14:paraId="07F2C3A5" w14:textId="77777777" w:rsidR="009E1B44" w:rsidRDefault="009E1B44" w:rsidP="00062699">
            <w:r>
              <w:t>0</w:t>
            </w:r>
          </w:p>
        </w:tc>
        <w:tc>
          <w:tcPr>
            <w:tcW w:w="0" w:type="auto"/>
          </w:tcPr>
          <w:p w14:paraId="0748374F" w14:textId="77777777" w:rsidR="009E1B44" w:rsidRDefault="009E1B44" w:rsidP="00062699">
            <w:r>
              <w:t>0</w:t>
            </w:r>
          </w:p>
        </w:tc>
        <w:tc>
          <w:tcPr>
            <w:tcW w:w="0" w:type="auto"/>
          </w:tcPr>
          <w:p w14:paraId="787E852C" w14:textId="295C043B" w:rsidR="009E1B44" w:rsidRDefault="00A11DEF" w:rsidP="00062699">
            <w:r>
              <w:t>0</w:t>
            </w:r>
          </w:p>
        </w:tc>
        <w:tc>
          <w:tcPr>
            <w:tcW w:w="0" w:type="auto"/>
          </w:tcPr>
          <w:p w14:paraId="61B207AB" w14:textId="4A1B0C65" w:rsidR="009E1B44" w:rsidRDefault="00A11DEF" w:rsidP="00062699">
            <w:r>
              <w:t>0</w:t>
            </w:r>
          </w:p>
        </w:tc>
        <w:tc>
          <w:tcPr>
            <w:tcW w:w="0" w:type="auto"/>
          </w:tcPr>
          <w:p w14:paraId="195C03B1" w14:textId="0AB76B0B" w:rsidR="009E1B44" w:rsidRDefault="00A11DEF" w:rsidP="00062699">
            <w:r>
              <w:t>0</w:t>
            </w:r>
          </w:p>
        </w:tc>
        <w:tc>
          <w:tcPr>
            <w:tcW w:w="0" w:type="auto"/>
          </w:tcPr>
          <w:p w14:paraId="28C7E105" w14:textId="378DA2A6" w:rsidR="009E1B44" w:rsidRDefault="00A11DEF" w:rsidP="00062699">
            <w:r>
              <w:t>1</w:t>
            </w:r>
          </w:p>
        </w:tc>
      </w:tr>
      <w:tr w:rsidR="004E71EC" w14:paraId="43350C5D" w14:textId="77777777" w:rsidTr="00A97004">
        <w:tc>
          <w:tcPr>
            <w:tcW w:w="0" w:type="auto"/>
          </w:tcPr>
          <w:p w14:paraId="68CDBD38" w14:textId="77777777" w:rsidR="009E1B44" w:rsidRPr="00C917CF" w:rsidRDefault="009E1B44" w:rsidP="00062699">
            <w:pPr>
              <w:rPr>
                <w:b/>
                <w:bCs/>
              </w:rPr>
            </w:pPr>
            <w:r w:rsidRPr="00C917CF">
              <w:rPr>
                <w:b/>
                <w:bCs/>
              </w:rPr>
              <w:t>Example 5:</w:t>
            </w:r>
          </w:p>
        </w:tc>
        <w:tc>
          <w:tcPr>
            <w:tcW w:w="0" w:type="auto"/>
          </w:tcPr>
          <w:p w14:paraId="37E0F738" w14:textId="1ED219E0" w:rsidR="009E1B44" w:rsidRDefault="009E1B44" w:rsidP="00062699">
            <w:r>
              <w:t>1</w:t>
            </w:r>
          </w:p>
        </w:tc>
        <w:tc>
          <w:tcPr>
            <w:tcW w:w="0" w:type="auto"/>
          </w:tcPr>
          <w:p w14:paraId="4C78EC12" w14:textId="4F5693AD" w:rsidR="009E1B44" w:rsidRDefault="00A11DEF" w:rsidP="00062699">
            <w:r>
              <w:t>0</w:t>
            </w:r>
          </w:p>
        </w:tc>
        <w:tc>
          <w:tcPr>
            <w:tcW w:w="0" w:type="auto"/>
          </w:tcPr>
          <w:p w14:paraId="56054861" w14:textId="1EF5EA06" w:rsidR="009E1B44" w:rsidRDefault="00A11DEF" w:rsidP="00062699">
            <w:r>
              <w:t>0</w:t>
            </w:r>
          </w:p>
        </w:tc>
        <w:tc>
          <w:tcPr>
            <w:tcW w:w="0" w:type="auto"/>
          </w:tcPr>
          <w:p w14:paraId="23B682EA" w14:textId="662A9322" w:rsidR="009E1B44" w:rsidRDefault="00A11DEF" w:rsidP="00062699">
            <w:r>
              <w:t>0</w:t>
            </w:r>
          </w:p>
        </w:tc>
        <w:tc>
          <w:tcPr>
            <w:tcW w:w="0" w:type="auto"/>
          </w:tcPr>
          <w:p w14:paraId="2BC8FE09" w14:textId="70595D5D" w:rsidR="009E1B44" w:rsidRDefault="00A11DEF" w:rsidP="00062699">
            <w:r>
              <w:t>0</w:t>
            </w:r>
          </w:p>
        </w:tc>
        <w:tc>
          <w:tcPr>
            <w:tcW w:w="0" w:type="auto"/>
          </w:tcPr>
          <w:p w14:paraId="58C66D7E" w14:textId="0357758B" w:rsidR="009E1B44" w:rsidRDefault="00A11DEF" w:rsidP="00062699">
            <w:r>
              <w:t>0</w:t>
            </w:r>
          </w:p>
        </w:tc>
        <w:tc>
          <w:tcPr>
            <w:tcW w:w="0" w:type="auto"/>
          </w:tcPr>
          <w:p w14:paraId="4F636CE3" w14:textId="6E44D54E" w:rsidR="009E1B44" w:rsidRDefault="00A11DEF" w:rsidP="00062699">
            <w:r>
              <w:t>0</w:t>
            </w:r>
          </w:p>
        </w:tc>
        <w:tc>
          <w:tcPr>
            <w:tcW w:w="0" w:type="auto"/>
          </w:tcPr>
          <w:p w14:paraId="345532CE" w14:textId="6BC26142" w:rsidR="009E1B44" w:rsidRDefault="00A11DEF" w:rsidP="00062699">
            <w:r>
              <w:t>0</w:t>
            </w:r>
          </w:p>
        </w:tc>
        <w:tc>
          <w:tcPr>
            <w:tcW w:w="0" w:type="auto"/>
          </w:tcPr>
          <w:p w14:paraId="525F64DD" w14:textId="1B1A0323" w:rsidR="009E1B44" w:rsidRDefault="00A11DEF" w:rsidP="00062699">
            <w:r>
              <w:t>0</w:t>
            </w:r>
          </w:p>
        </w:tc>
        <w:tc>
          <w:tcPr>
            <w:tcW w:w="0" w:type="auto"/>
          </w:tcPr>
          <w:p w14:paraId="13D1AEB7" w14:textId="4FF70764" w:rsidR="009E1B44" w:rsidRDefault="00A11DEF" w:rsidP="00062699">
            <w:r>
              <w:t>0</w:t>
            </w:r>
          </w:p>
        </w:tc>
        <w:tc>
          <w:tcPr>
            <w:tcW w:w="0" w:type="auto"/>
          </w:tcPr>
          <w:p w14:paraId="438AE9B8" w14:textId="7A8903F8" w:rsidR="009E1B44" w:rsidRDefault="00A11DEF" w:rsidP="00062699">
            <w:r>
              <w:t>0</w:t>
            </w:r>
          </w:p>
        </w:tc>
      </w:tr>
      <w:tr w:rsidR="004E71EC" w14:paraId="68A01B56" w14:textId="77777777" w:rsidTr="00A97004">
        <w:tc>
          <w:tcPr>
            <w:tcW w:w="0" w:type="auto"/>
          </w:tcPr>
          <w:p w14:paraId="6528216D" w14:textId="77777777" w:rsidR="009E1B44" w:rsidRPr="00C917CF" w:rsidRDefault="009E1B44" w:rsidP="00062699">
            <w:pPr>
              <w:rPr>
                <w:b/>
                <w:bCs/>
              </w:rPr>
            </w:pPr>
            <w:r w:rsidRPr="00C917CF">
              <w:rPr>
                <w:b/>
                <w:bCs/>
              </w:rPr>
              <w:t>Example 6:</w:t>
            </w:r>
          </w:p>
        </w:tc>
        <w:tc>
          <w:tcPr>
            <w:tcW w:w="0" w:type="auto"/>
          </w:tcPr>
          <w:p w14:paraId="4F97440A" w14:textId="5DCECF51" w:rsidR="009E1B44" w:rsidRDefault="000A790B" w:rsidP="00062699">
            <w:r>
              <w:t>1</w:t>
            </w:r>
          </w:p>
        </w:tc>
        <w:tc>
          <w:tcPr>
            <w:tcW w:w="0" w:type="auto"/>
          </w:tcPr>
          <w:p w14:paraId="791A0D9E" w14:textId="6FAD3538" w:rsidR="009E1B44" w:rsidRDefault="000A790B" w:rsidP="00062699">
            <w:r>
              <w:t>0</w:t>
            </w:r>
          </w:p>
        </w:tc>
        <w:tc>
          <w:tcPr>
            <w:tcW w:w="0" w:type="auto"/>
          </w:tcPr>
          <w:p w14:paraId="77896C5E" w14:textId="31904D2C" w:rsidR="009E1B44" w:rsidRDefault="009C704B" w:rsidP="00062699">
            <w:r>
              <w:t>1</w:t>
            </w:r>
          </w:p>
        </w:tc>
        <w:tc>
          <w:tcPr>
            <w:tcW w:w="0" w:type="auto"/>
          </w:tcPr>
          <w:p w14:paraId="6E0F49A8" w14:textId="3750B30B" w:rsidR="009E1B44" w:rsidRDefault="009C704B" w:rsidP="00062699">
            <w:r>
              <w:t>0</w:t>
            </w:r>
          </w:p>
        </w:tc>
        <w:tc>
          <w:tcPr>
            <w:tcW w:w="0" w:type="auto"/>
          </w:tcPr>
          <w:p w14:paraId="5B89A771" w14:textId="26C2E66C" w:rsidR="009E1B44" w:rsidRDefault="009C704B" w:rsidP="00062699">
            <w:r>
              <w:t>0</w:t>
            </w:r>
          </w:p>
        </w:tc>
        <w:tc>
          <w:tcPr>
            <w:tcW w:w="0" w:type="auto"/>
          </w:tcPr>
          <w:p w14:paraId="4AE98C2B" w14:textId="2FF4AF04" w:rsidR="009E1B44" w:rsidRDefault="009C704B" w:rsidP="00062699">
            <w:r>
              <w:t>0</w:t>
            </w:r>
          </w:p>
        </w:tc>
        <w:tc>
          <w:tcPr>
            <w:tcW w:w="0" w:type="auto"/>
          </w:tcPr>
          <w:p w14:paraId="7CB31998" w14:textId="4A63282B" w:rsidR="009E1B44" w:rsidRDefault="009C704B" w:rsidP="00062699">
            <w:r>
              <w:t>0</w:t>
            </w:r>
          </w:p>
        </w:tc>
        <w:tc>
          <w:tcPr>
            <w:tcW w:w="0" w:type="auto"/>
          </w:tcPr>
          <w:p w14:paraId="7DE9E376" w14:textId="4490B16D" w:rsidR="009E1B44" w:rsidRDefault="009C704B" w:rsidP="00062699">
            <w:r>
              <w:t>0</w:t>
            </w:r>
          </w:p>
        </w:tc>
        <w:tc>
          <w:tcPr>
            <w:tcW w:w="0" w:type="auto"/>
          </w:tcPr>
          <w:p w14:paraId="7E3BF034" w14:textId="7DF36DD2" w:rsidR="009E1B44" w:rsidRDefault="009C704B" w:rsidP="00062699">
            <w:r>
              <w:t>0</w:t>
            </w:r>
          </w:p>
        </w:tc>
        <w:tc>
          <w:tcPr>
            <w:tcW w:w="0" w:type="auto"/>
          </w:tcPr>
          <w:p w14:paraId="65FFE1A4" w14:textId="7EC91F93" w:rsidR="009E1B44" w:rsidRDefault="009C704B" w:rsidP="00062699">
            <w:r>
              <w:t>0</w:t>
            </w:r>
          </w:p>
        </w:tc>
        <w:tc>
          <w:tcPr>
            <w:tcW w:w="0" w:type="auto"/>
          </w:tcPr>
          <w:p w14:paraId="10C820D4" w14:textId="0B375D38" w:rsidR="009E1B44" w:rsidRDefault="009E1B44" w:rsidP="00062699">
            <w:r>
              <w:t>1</w:t>
            </w:r>
          </w:p>
        </w:tc>
      </w:tr>
      <w:tr w:rsidR="004E71EC" w14:paraId="0367699F" w14:textId="77777777" w:rsidTr="00A97004">
        <w:tc>
          <w:tcPr>
            <w:tcW w:w="0" w:type="auto"/>
          </w:tcPr>
          <w:p w14:paraId="6145A687" w14:textId="77777777" w:rsidR="009E1B44" w:rsidRPr="00C917CF" w:rsidRDefault="009E1B44" w:rsidP="00062699">
            <w:pPr>
              <w:rPr>
                <w:b/>
                <w:bCs/>
              </w:rPr>
            </w:pPr>
            <w:r w:rsidRPr="00C917CF">
              <w:rPr>
                <w:b/>
                <w:bCs/>
              </w:rPr>
              <w:t>Example 7:</w:t>
            </w:r>
          </w:p>
        </w:tc>
        <w:tc>
          <w:tcPr>
            <w:tcW w:w="0" w:type="auto"/>
          </w:tcPr>
          <w:p w14:paraId="481285A6" w14:textId="77777777" w:rsidR="009E1B44" w:rsidRDefault="009E1B44" w:rsidP="00062699">
            <w:r>
              <w:t>1</w:t>
            </w:r>
          </w:p>
        </w:tc>
        <w:tc>
          <w:tcPr>
            <w:tcW w:w="0" w:type="auto"/>
          </w:tcPr>
          <w:p w14:paraId="099E0DC5" w14:textId="5257F231" w:rsidR="009E1B44" w:rsidRDefault="009C704B" w:rsidP="00062699">
            <w:r>
              <w:t>0</w:t>
            </w:r>
          </w:p>
        </w:tc>
        <w:tc>
          <w:tcPr>
            <w:tcW w:w="0" w:type="auto"/>
          </w:tcPr>
          <w:p w14:paraId="0F82F797" w14:textId="16F62C08" w:rsidR="009E1B44" w:rsidRDefault="009C704B" w:rsidP="00062699">
            <w:r>
              <w:t>0</w:t>
            </w:r>
          </w:p>
        </w:tc>
        <w:tc>
          <w:tcPr>
            <w:tcW w:w="0" w:type="auto"/>
          </w:tcPr>
          <w:p w14:paraId="2E611819" w14:textId="1C6654DE" w:rsidR="009E1B44" w:rsidRDefault="009C704B" w:rsidP="00062699">
            <w:r>
              <w:t>0</w:t>
            </w:r>
          </w:p>
        </w:tc>
        <w:tc>
          <w:tcPr>
            <w:tcW w:w="0" w:type="auto"/>
          </w:tcPr>
          <w:p w14:paraId="5DE6526B" w14:textId="526F239B" w:rsidR="009E1B44" w:rsidRDefault="009C704B" w:rsidP="00062699">
            <w:r>
              <w:t>1</w:t>
            </w:r>
          </w:p>
        </w:tc>
        <w:tc>
          <w:tcPr>
            <w:tcW w:w="0" w:type="auto"/>
          </w:tcPr>
          <w:p w14:paraId="67F4BCD1" w14:textId="36C07126" w:rsidR="009E1B44" w:rsidRDefault="009C704B" w:rsidP="00062699">
            <w:r>
              <w:t>0</w:t>
            </w:r>
          </w:p>
        </w:tc>
        <w:tc>
          <w:tcPr>
            <w:tcW w:w="0" w:type="auto"/>
          </w:tcPr>
          <w:p w14:paraId="32FC97FC" w14:textId="0EB3DE84" w:rsidR="009E1B44" w:rsidRDefault="009C704B" w:rsidP="00062699">
            <w:r>
              <w:t>0</w:t>
            </w:r>
          </w:p>
        </w:tc>
        <w:tc>
          <w:tcPr>
            <w:tcW w:w="0" w:type="auto"/>
          </w:tcPr>
          <w:p w14:paraId="1F5F7444" w14:textId="4233F4A6" w:rsidR="009E1B44" w:rsidRDefault="009C704B" w:rsidP="00062699">
            <w:r>
              <w:t>0</w:t>
            </w:r>
          </w:p>
        </w:tc>
        <w:tc>
          <w:tcPr>
            <w:tcW w:w="0" w:type="auto"/>
          </w:tcPr>
          <w:p w14:paraId="75EEEBA9" w14:textId="5E3D53A7" w:rsidR="009E1B44" w:rsidRDefault="009C704B" w:rsidP="00062699">
            <w:r>
              <w:t>0</w:t>
            </w:r>
          </w:p>
        </w:tc>
        <w:tc>
          <w:tcPr>
            <w:tcW w:w="0" w:type="auto"/>
          </w:tcPr>
          <w:p w14:paraId="55D89933" w14:textId="71BF1537" w:rsidR="009E1B44" w:rsidRDefault="009C704B" w:rsidP="00062699">
            <w:r>
              <w:t>0</w:t>
            </w:r>
          </w:p>
        </w:tc>
        <w:tc>
          <w:tcPr>
            <w:tcW w:w="0" w:type="auto"/>
          </w:tcPr>
          <w:p w14:paraId="2BFC26C0" w14:textId="25B01E03" w:rsidR="009E1B44" w:rsidRDefault="009C704B" w:rsidP="00062699">
            <w:r>
              <w:t>0</w:t>
            </w:r>
          </w:p>
        </w:tc>
      </w:tr>
      <w:tr w:rsidR="004E71EC" w14:paraId="4CFED9AB" w14:textId="77777777" w:rsidTr="00A97004">
        <w:tc>
          <w:tcPr>
            <w:tcW w:w="0" w:type="auto"/>
          </w:tcPr>
          <w:p w14:paraId="314BB262" w14:textId="77777777" w:rsidR="009E1B44" w:rsidRPr="00C917CF" w:rsidRDefault="009E1B44" w:rsidP="00062699">
            <w:pPr>
              <w:rPr>
                <w:b/>
                <w:bCs/>
              </w:rPr>
            </w:pPr>
            <w:r w:rsidRPr="00C917CF">
              <w:rPr>
                <w:b/>
                <w:bCs/>
              </w:rPr>
              <w:t>Example 8:</w:t>
            </w:r>
          </w:p>
        </w:tc>
        <w:tc>
          <w:tcPr>
            <w:tcW w:w="0" w:type="auto"/>
          </w:tcPr>
          <w:p w14:paraId="4007273A" w14:textId="1A492343" w:rsidR="009E1B44" w:rsidRDefault="00AF2C9D" w:rsidP="00062699">
            <w:r>
              <w:t>1</w:t>
            </w:r>
          </w:p>
        </w:tc>
        <w:tc>
          <w:tcPr>
            <w:tcW w:w="0" w:type="auto"/>
          </w:tcPr>
          <w:p w14:paraId="6D78BCCD" w14:textId="145849BA" w:rsidR="009E1B44" w:rsidRDefault="00AF2C9D" w:rsidP="00062699">
            <w:r>
              <w:t>0</w:t>
            </w:r>
          </w:p>
        </w:tc>
        <w:tc>
          <w:tcPr>
            <w:tcW w:w="0" w:type="auto"/>
          </w:tcPr>
          <w:p w14:paraId="4BEFF16B" w14:textId="1DD44187" w:rsidR="009E1B44" w:rsidRDefault="00AF2C9D" w:rsidP="00062699">
            <w:r>
              <w:t>0</w:t>
            </w:r>
          </w:p>
        </w:tc>
        <w:tc>
          <w:tcPr>
            <w:tcW w:w="0" w:type="auto"/>
          </w:tcPr>
          <w:p w14:paraId="4F0D73E8" w14:textId="7928F250" w:rsidR="009E1B44" w:rsidRDefault="00AF2C9D" w:rsidP="00062699">
            <w:r>
              <w:t>0</w:t>
            </w:r>
          </w:p>
        </w:tc>
        <w:tc>
          <w:tcPr>
            <w:tcW w:w="0" w:type="auto"/>
          </w:tcPr>
          <w:p w14:paraId="5224638C" w14:textId="6AF62FBF" w:rsidR="009E1B44" w:rsidRDefault="00AF2C9D" w:rsidP="00062699">
            <w:r>
              <w:t>0</w:t>
            </w:r>
          </w:p>
        </w:tc>
        <w:tc>
          <w:tcPr>
            <w:tcW w:w="0" w:type="auto"/>
          </w:tcPr>
          <w:p w14:paraId="590BCAA6" w14:textId="71A0F635" w:rsidR="009E1B44" w:rsidRDefault="00AF2C9D" w:rsidP="00062699">
            <w:r>
              <w:t>0</w:t>
            </w:r>
          </w:p>
        </w:tc>
        <w:tc>
          <w:tcPr>
            <w:tcW w:w="0" w:type="auto"/>
          </w:tcPr>
          <w:p w14:paraId="346A2583" w14:textId="21461DD5" w:rsidR="009E1B44" w:rsidRDefault="00AF2C9D" w:rsidP="00062699">
            <w:r>
              <w:t>1</w:t>
            </w:r>
          </w:p>
        </w:tc>
        <w:tc>
          <w:tcPr>
            <w:tcW w:w="0" w:type="auto"/>
          </w:tcPr>
          <w:p w14:paraId="672DD8F2" w14:textId="3E43735D" w:rsidR="009E1B44" w:rsidRDefault="00AF2C9D" w:rsidP="00062699">
            <w:r>
              <w:t>0</w:t>
            </w:r>
          </w:p>
        </w:tc>
        <w:tc>
          <w:tcPr>
            <w:tcW w:w="0" w:type="auto"/>
          </w:tcPr>
          <w:p w14:paraId="7AE9A0E5" w14:textId="19F34634" w:rsidR="009E1B44" w:rsidRDefault="00AF2C9D" w:rsidP="00062699">
            <w:r>
              <w:t>0</w:t>
            </w:r>
          </w:p>
        </w:tc>
        <w:tc>
          <w:tcPr>
            <w:tcW w:w="0" w:type="auto"/>
          </w:tcPr>
          <w:p w14:paraId="1CA83859" w14:textId="24D8F9DB" w:rsidR="009E1B44" w:rsidRDefault="00AF2C9D" w:rsidP="00062699">
            <w:r>
              <w:t>0</w:t>
            </w:r>
          </w:p>
        </w:tc>
        <w:tc>
          <w:tcPr>
            <w:tcW w:w="0" w:type="auto"/>
          </w:tcPr>
          <w:p w14:paraId="64E8AB41" w14:textId="72FADAC9" w:rsidR="009E1B44" w:rsidRDefault="009E1B44" w:rsidP="00062699">
            <w:r>
              <w:t>0</w:t>
            </w:r>
          </w:p>
        </w:tc>
      </w:tr>
      <w:tr w:rsidR="004E71EC" w14:paraId="167DAE28" w14:textId="77777777" w:rsidTr="00A97004">
        <w:tc>
          <w:tcPr>
            <w:tcW w:w="0" w:type="auto"/>
          </w:tcPr>
          <w:p w14:paraId="2412141D" w14:textId="08FCC694" w:rsidR="000E2D70" w:rsidRPr="00C917CF" w:rsidRDefault="000E2D70" w:rsidP="00062699">
            <w:pPr>
              <w:rPr>
                <w:b/>
                <w:bCs/>
              </w:rPr>
            </w:pPr>
            <w:r>
              <w:rPr>
                <w:b/>
                <w:bCs/>
              </w:rPr>
              <w:t>Example 9:</w:t>
            </w:r>
          </w:p>
        </w:tc>
        <w:tc>
          <w:tcPr>
            <w:tcW w:w="0" w:type="auto"/>
          </w:tcPr>
          <w:p w14:paraId="649A70D4" w14:textId="4F898F76" w:rsidR="000E2D70" w:rsidRDefault="00CA71F0" w:rsidP="00062699">
            <w:r>
              <w:t>1</w:t>
            </w:r>
          </w:p>
        </w:tc>
        <w:tc>
          <w:tcPr>
            <w:tcW w:w="0" w:type="auto"/>
          </w:tcPr>
          <w:p w14:paraId="13E75C1F" w14:textId="67484345" w:rsidR="000E2D70" w:rsidRDefault="00CA71F0" w:rsidP="00062699">
            <w:r>
              <w:t>0</w:t>
            </w:r>
          </w:p>
        </w:tc>
        <w:tc>
          <w:tcPr>
            <w:tcW w:w="0" w:type="auto"/>
          </w:tcPr>
          <w:p w14:paraId="2DC5C257" w14:textId="332E3BF5" w:rsidR="000E2D70" w:rsidRDefault="00CA71F0" w:rsidP="00062699">
            <w:r>
              <w:t>0</w:t>
            </w:r>
          </w:p>
        </w:tc>
        <w:tc>
          <w:tcPr>
            <w:tcW w:w="0" w:type="auto"/>
          </w:tcPr>
          <w:p w14:paraId="16BD5C79" w14:textId="0FBEF428" w:rsidR="000E2D70" w:rsidRDefault="00CA71F0" w:rsidP="00062699">
            <w:r>
              <w:t>0</w:t>
            </w:r>
          </w:p>
        </w:tc>
        <w:tc>
          <w:tcPr>
            <w:tcW w:w="0" w:type="auto"/>
          </w:tcPr>
          <w:p w14:paraId="799151C4" w14:textId="2BA96751" w:rsidR="000E2D70" w:rsidRDefault="00CA71F0" w:rsidP="00062699">
            <w:r>
              <w:t>0</w:t>
            </w:r>
          </w:p>
        </w:tc>
        <w:tc>
          <w:tcPr>
            <w:tcW w:w="0" w:type="auto"/>
          </w:tcPr>
          <w:p w14:paraId="56FAB4CD" w14:textId="1CED5E87" w:rsidR="000E2D70" w:rsidRDefault="00CA71F0" w:rsidP="00062699">
            <w:r>
              <w:t>1</w:t>
            </w:r>
          </w:p>
        </w:tc>
        <w:tc>
          <w:tcPr>
            <w:tcW w:w="0" w:type="auto"/>
          </w:tcPr>
          <w:p w14:paraId="6AF70C30" w14:textId="59501B30" w:rsidR="000E2D70" w:rsidRDefault="00CA71F0" w:rsidP="00062699">
            <w:r>
              <w:t>1</w:t>
            </w:r>
          </w:p>
        </w:tc>
        <w:tc>
          <w:tcPr>
            <w:tcW w:w="0" w:type="auto"/>
          </w:tcPr>
          <w:p w14:paraId="229B86F9" w14:textId="712FD87A" w:rsidR="000E2D70" w:rsidRDefault="00CA71F0" w:rsidP="00062699">
            <w:r>
              <w:t>0</w:t>
            </w:r>
          </w:p>
        </w:tc>
        <w:tc>
          <w:tcPr>
            <w:tcW w:w="0" w:type="auto"/>
          </w:tcPr>
          <w:p w14:paraId="4395C9E9" w14:textId="5390AA91" w:rsidR="000E2D70" w:rsidRDefault="00CA71F0" w:rsidP="00062699">
            <w:r>
              <w:t>0</w:t>
            </w:r>
          </w:p>
        </w:tc>
        <w:tc>
          <w:tcPr>
            <w:tcW w:w="0" w:type="auto"/>
          </w:tcPr>
          <w:p w14:paraId="646FC61C" w14:textId="6FEC6C64" w:rsidR="000E2D70" w:rsidRDefault="00CA71F0" w:rsidP="00062699">
            <w:r>
              <w:t>0</w:t>
            </w:r>
          </w:p>
        </w:tc>
        <w:tc>
          <w:tcPr>
            <w:tcW w:w="0" w:type="auto"/>
          </w:tcPr>
          <w:p w14:paraId="2F10118A" w14:textId="5C0731DC" w:rsidR="000E2D70" w:rsidRDefault="00CA71F0" w:rsidP="00062699">
            <w:r>
              <w:t>0</w:t>
            </w:r>
          </w:p>
        </w:tc>
      </w:tr>
      <w:tr w:rsidR="004E71EC" w14:paraId="4F423BDC" w14:textId="77777777" w:rsidTr="00A97004">
        <w:tc>
          <w:tcPr>
            <w:tcW w:w="0" w:type="auto"/>
          </w:tcPr>
          <w:p w14:paraId="22A2F60C" w14:textId="32D18BB9" w:rsidR="000E2D70" w:rsidRPr="00C917CF" w:rsidRDefault="000E2D70" w:rsidP="00062699">
            <w:pPr>
              <w:rPr>
                <w:b/>
                <w:bCs/>
              </w:rPr>
            </w:pPr>
            <w:r>
              <w:rPr>
                <w:b/>
                <w:bCs/>
              </w:rPr>
              <w:t>Example 10:</w:t>
            </w:r>
          </w:p>
        </w:tc>
        <w:tc>
          <w:tcPr>
            <w:tcW w:w="0" w:type="auto"/>
          </w:tcPr>
          <w:p w14:paraId="60C6010D" w14:textId="460B8902" w:rsidR="000E2D70" w:rsidRDefault="00EE0AA6" w:rsidP="00062699">
            <w:r>
              <w:t>1</w:t>
            </w:r>
          </w:p>
        </w:tc>
        <w:tc>
          <w:tcPr>
            <w:tcW w:w="0" w:type="auto"/>
          </w:tcPr>
          <w:p w14:paraId="27232FA2" w14:textId="4393D8D5" w:rsidR="000E2D70" w:rsidRDefault="00EE0AA6" w:rsidP="00062699">
            <w:r>
              <w:t>0</w:t>
            </w:r>
          </w:p>
        </w:tc>
        <w:tc>
          <w:tcPr>
            <w:tcW w:w="0" w:type="auto"/>
          </w:tcPr>
          <w:p w14:paraId="0BE72083" w14:textId="19F24BAF" w:rsidR="000E2D70" w:rsidRDefault="00EE0AA6" w:rsidP="00062699">
            <w:r>
              <w:t>0</w:t>
            </w:r>
          </w:p>
        </w:tc>
        <w:tc>
          <w:tcPr>
            <w:tcW w:w="0" w:type="auto"/>
          </w:tcPr>
          <w:p w14:paraId="3CD70015" w14:textId="7F4E260D" w:rsidR="000E2D70" w:rsidRDefault="00EE0AA6" w:rsidP="00062699">
            <w:r>
              <w:t>0</w:t>
            </w:r>
          </w:p>
        </w:tc>
        <w:tc>
          <w:tcPr>
            <w:tcW w:w="0" w:type="auto"/>
          </w:tcPr>
          <w:p w14:paraId="1F2AEBD7" w14:textId="7416CABD" w:rsidR="000E2D70" w:rsidRDefault="00EE0AA6" w:rsidP="00062699">
            <w:r>
              <w:t>0</w:t>
            </w:r>
          </w:p>
        </w:tc>
        <w:tc>
          <w:tcPr>
            <w:tcW w:w="0" w:type="auto"/>
          </w:tcPr>
          <w:p w14:paraId="4CA65226" w14:textId="0D4BE672" w:rsidR="000E2D70" w:rsidRDefault="00EE0AA6" w:rsidP="00062699">
            <w:r>
              <w:t>1</w:t>
            </w:r>
          </w:p>
        </w:tc>
        <w:tc>
          <w:tcPr>
            <w:tcW w:w="0" w:type="auto"/>
          </w:tcPr>
          <w:p w14:paraId="23AA5ABE" w14:textId="33D46AD2" w:rsidR="000E2D70" w:rsidRDefault="00EE0AA6" w:rsidP="00062699">
            <w:r>
              <w:t>1</w:t>
            </w:r>
          </w:p>
        </w:tc>
        <w:tc>
          <w:tcPr>
            <w:tcW w:w="0" w:type="auto"/>
          </w:tcPr>
          <w:p w14:paraId="5967E3D1" w14:textId="7712D819" w:rsidR="000E2D70" w:rsidRDefault="00EE0AA6" w:rsidP="00062699">
            <w:r>
              <w:t>0</w:t>
            </w:r>
          </w:p>
        </w:tc>
        <w:tc>
          <w:tcPr>
            <w:tcW w:w="0" w:type="auto"/>
          </w:tcPr>
          <w:p w14:paraId="019BBCFE" w14:textId="28F920CF" w:rsidR="000E2D70" w:rsidRDefault="00EE0AA6" w:rsidP="00062699">
            <w:r>
              <w:t>1</w:t>
            </w:r>
          </w:p>
        </w:tc>
        <w:tc>
          <w:tcPr>
            <w:tcW w:w="0" w:type="auto"/>
          </w:tcPr>
          <w:p w14:paraId="4EAE1D9C" w14:textId="786C6410" w:rsidR="000E2D70" w:rsidRDefault="00EE0AA6" w:rsidP="00062699">
            <w:r>
              <w:t>0</w:t>
            </w:r>
          </w:p>
        </w:tc>
        <w:tc>
          <w:tcPr>
            <w:tcW w:w="0" w:type="auto"/>
          </w:tcPr>
          <w:p w14:paraId="08B2D280" w14:textId="7147A2DC" w:rsidR="000E2D70" w:rsidRDefault="00EE0AA6" w:rsidP="00062699">
            <w:r>
              <w:t>1</w:t>
            </w:r>
          </w:p>
        </w:tc>
      </w:tr>
      <w:tr w:rsidR="004E71EC" w14:paraId="7B10B791" w14:textId="77777777" w:rsidTr="00A97004">
        <w:tc>
          <w:tcPr>
            <w:tcW w:w="0" w:type="auto"/>
          </w:tcPr>
          <w:p w14:paraId="329496F4" w14:textId="05E2649C" w:rsidR="000E2D70" w:rsidRPr="00C917CF" w:rsidRDefault="000E2D70" w:rsidP="00062699">
            <w:pPr>
              <w:rPr>
                <w:b/>
                <w:bCs/>
              </w:rPr>
            </w:pPr>
            <w:r>
              <w:rPr>
                <w:b/>
                <w:bCs/>
              </w:rPr>
              <w:t>Example 11:</w:t>
            </w:r>
          </w:p>
        </w:tc>
        <w:tc>
          <w:tcPr>
            <w:tcW w:w="0" w:type="auto"/>
          </w:tcPr>
          <w:p w14:paraId="096FD1B5" w14:textId="643FC53C" w:rsidR="000E2D70" w:rsidRDefault="00EE0AA6" w:rsidP="00062699">
            <w:r>
              <w:t>0</w:t>
            </w:r>
          </w:p>
        </w:tc>
        <w:tc>
          <w:tcPr>
            <w:tcW w:w="0" w:type="auto"/>
          </w:tcPr>
          <w:p w14:paraId="21CCAFAC" w14:textId="7D7E7D9D" w:rsidR="000E2D70" w:rsidRDefault="00EE0AA6" w:rsidP="00062699">
            <w:r>
              <w:t>1</w:t>
            </w:r>
          </w:p>
        </w:tc>
        <w:tc>
          <w:tcPr>
            <w:tcW w:w="0" w:type="auto"/>
          </w:tcPr>
          <w:p w14:paraId="447C25B0" w14:textId="78A5E2AC" w:rsidR="000E2D70" w:rsidRDefault="00EE0AA6" w:rsidP="00062699">
            <w:r>
              <w:t>0</w:t>
            </w:r>
          </w:p>
        </w:tc>
        <w:tc>
          <w:tcPr>
            <w:tcW w:w="0" w:type="auto"/>
          </w:tcPr>
          <w:p w14:paraId="69BEA05C" w14:textId="0EF5DD65" w:rsidR="000E2D70" w:rsidRDefault="00EE0AA6" w:rsidP="00062699">
            <w:r>
              <w:t>0</w:t>
            </w:r>
          </w:p>
        </w:tc>
        <w:tc>
          <w:tcPr>
            <w:tcW w:w="0" w:type="auto"/>
          </w:tcPr>
          <w:p w14:paraId="511AD7F1" w14:textId="093B1761" w:rsidR="000E2D70" w:rsidRDefault="00EE0AA6" w:rsidP="00062699">
            <w:r>
              <w:t>0</w:t>
            </w:r>
          </w:p>
        </w:tc>
        <w:tc>
          <w:tcPr>
            <w:tcW w:w="0" w:type="auto"/>
          </w:tcPr>
          <w:p w14:paraId="0DDB0F52" w14:textId="3AFC93BE" w:rsidR="000E2D70" w:rsidRDefault="00EE0AA6" w:rsidP="00062699">
            <w:r>
              <w:t>0</w:t>
            </w:r>
          </w:p>
        </w:tc>
        <w:tc>
          <w:tcPr>
            <w:tcW w:w="0" w:type="auto"/>
          </w:tcPr>
          <w:p w14:paraId="27E77D4E" w14:textId="06BCC003" w:rsidR="000E2D70" w:rsidRDefault="00EE0AA6" w:rsidP="00062699">
            <w:r>
              <w:t>0</w:t>
            </w:r>
          </w:p>
        </w:tc>
        <w:tc>
          <w:tcPr>
            <w:tcW w:w="0" w:type="auto"/>
          </w:tcPr>
          <w:p w14:paraId="76BEDBDF" w14:textId="121EDA5B" w:rsidR="000E2D70" w:rsidRDefault="00EE0AA6" w:rsidP="00062699">
            <w:r>
              <w:t>0</w:t>
            </w:r>
          </w:p>
        </w:tc>
        <w:tc>
          <w:tcPr>
            <w:tcW w:w="0" w:type="auto"/>
          </w:tcPr>
          <w:p w14:paraId="1305DF3E" w14:textId="44AB8F6E" w:rsidR="000E2D70" w:rsidRDefault="00EE0AA6" w:rsidP="00062699">
            <w:r>
              <w:t>0</w:t>
            </w:r>
          </w:p>
        </w:tc>
        <w:tc>
          <w:tcPr>
            <w:tcW w:w="0" w:type="auto"/>
          </w:tcPr>
          <w:p w14:paraId="63521048" w14:textId="1CAC24A3" w:rsidR="000E2D70" w:rsidRDefault="00B824EF" w:rsidP="00062699">
            <w:r>
              <w:t>0</w:t>
            </w:r>
          </w:p>
        </w:tc>
        <w:tc>
          <w:tcPr>
            <w:tcW w:w="0" w:type="auto"/>
          </w:tcPr>
          <w:p w14:paraId="5E47944A" w14:textId="13065417" w:rsidR="000E2D70" w:rsidRDefault="00B824EF" w:rsidP="00062699">
            <w:r>
              <w:t>1</w:t>
            </w:r>
          </w:p>
        </w:tc>
      </w:tr>
      <w:tr w:rsidR="004E71EC" w14:paraId="3B86333A" w14:textId="77777777" w:rsidTr="00A97004">
        <w:tc>
          <w:tcPr>
            <w:tcW w:w="0" w:type="auto"/>
          </w:tcPr>
          <w:p w14:paraId="47A6E185" w14:textId="44EBD933" w:rsidR="000E2D70" w:rsidRPr="00C917CF" w:rsidRDefault="000E2D70" w:rsidP="00062699">
            <w:pPr>
              <w:rPr>
                <w:b/>
                <w:bCs/>
              </w:rPr>
            </w:pPr>
            <w:r>
              <w:rPr>
                <w:b/>
                <w:bCs/>
              </w:rPr>
              <w:lastRenderedPageBreak/>
              <w:t>Example 12</w:t>
            </w:r>
          </w:p>
        </w:tc>
        <w:tc>
          <w:tcPr>
            <w:tcW w:w="0" w:type="auto"/>
          </w:tcPr>
          <w:p w14:paraId="68268CF2" w14:textId="74D4A5C8" w:rsidR="000E2D70" w:rsidRDefault="00B824EF" w:rsidP="00062699">
            <w:r>
              <w:t>0</w:t>
            </w:r>
          </w:p>
        </w:tc>
        <w:tc>
          <w:tcPr>
            <w:tcW w:w="0" w:type="auto"/>
          </w:tcPr>
          <w:p w14:paraId="29FA13C1" w14:textId="1CE8E909" w:rsidR="000E2D70" w:rsidRDefault="00B824EF" w:rsidP="00062699">
            <w:r>
              <w:t>1</w:t>
            </w:r>
          </w:p>
        </w:tc>
        <w:tc>
          <w:tcPr>
            <w:tcW w:w="0" w:type="auto"/>
          </w:tcPr>
          <w:p w14:paraId="79D4A5E8" w14:textId="5FDD25B4" w:rsidR="000E2D70" w:rsidRDefault="00B824EF" w:rsidP="00062699">
            <w:r>
              <w:t>0</w:t>
            </w:r>
          </w:p>
        </w:tc>
        <w:tc>
          <w:tcPr>
            <w:tcW w:w="0" w:type="auto"/>
          </w:tcPr>
          <w:p w14:paraId="6DEDAA77" w14:textId="497A3AAB" w:rsidR="000E2D70" w:rsidRDefault="00B824EF" w:rsidP="00062699">
            <w:r>
              <w:t>0</w:t>
            </w:r>
          </w:p>
        </w:tc>
        <w:tc>
          <w:tcPr>
            <w:tcW w:w="0" w:type="auto"/>
          </w:tcPr>
          <w:p w14:paraId="51B19ABB" w14:textId="71297E3F" w:rsidR="000E2D70" w:rsidRDefault="00B824EF" w:rsidP="00062699">
            <w:r>
              <w:t>0</w:t>
            </w:r>
          </w:p>
        </w:tc>
        <w:tc>
          <w:tcPr>
            <w:tcW w:w="0" w:type="auto"/>
          </w:tcPr>
          <w:p w14:paraId="2589C962" w14:textId="41FC5D1B" w:rsidR="000E2D70" w:rsidRDefault="00B824EF" w:rsidP="00062699">
            <w:r>
              <w:t>0</w:t>
            </w:r>
          </w:p>
        </w:tc>
        <w:tc>
          <w:tcPr>
            <w:tcW w:w="0" w:type="auto"/>
          </w:tcPr>
          <w:p w14:paraId="31FF7916" w14:textId="098CB22C" w:rsidR="000E2D70" w:rsidRDefault="00B824EF" w:rsidP="00062699">
            <w:r>
              <w:t>0</w:t>
            </w:r>
          </w:p>
        </w:tc>
        <w:tc>
          <w:tcPr>
            <w:tcW w:w="0" w:type="auto"/>
          </w:tcPr>
          <w:p w14:paraId="30D51B95" w14:textId="759C01E5" w:rsidR="000E2D70" w:rsidRDefault="00B824EF" w:rsidP="00062699">
            <w:r>
              <w:t>0</w:t>
            </w:r>
          </w:p>
        </w:tc>
        <w:tc>
          <w:tcPr>
            <w:tcW w:w="0" w:type="auto"/>
          </w:tcPr>
          <w:p w14:paraId="7A8FEDC1" w14:textId="7D01AC11" w:rsidR="000E2D70" w:rsidRDefault="00B824EF" w:rsidP="00062699">
            <w:r>
              <w:t>1</w:t>
            </w:r>
          </w:p>
        </w:tc>
        <w:tc>
          <w:tcPr>
            <w:tcW w:w="0" w:type="auto"/>
          </w:tcPr>
          <w:p w14:paraId="7EA10204" w14:textId="44330E5F" w:rsidR="000E2D70" w:rsidRDefault="00B824EF" w:rsidP="00062699">
            <w:r>
              <w:t>0</w:t>
            </w:r>
          </w:p>
        </w:tc>
        <w:tc>
          <w:tcPr>
            <w:tcW w:w="0" w:type="auto"/>
          </w:tcPr>
          <w:p w14:paraId="01D74BDE" w14:textId="75BB38A3" w:rsidR="000E2D70" w:rsidRDefault="00B824EF" w:rsidP="00062699">
            <w:r>
              <w:t>0</w:t>
            </w:r>
          </w:p>
        </w:tc>
      </w:tr>
      <w:tr w:rsidR="004E71EC" w14:paraId="2FDF593C" w14:textId="77777777" w:rsidTr="00A97004">
        <w:tc>
          <w:tcPr>
            <w:tcW w:w="0" w:type="auto"/>
          </w:tcPr>
          <w:p w14:paraId="67F15507" w14:textId="77777777" w:rsidR="009E1B44" w:rsidRPr="00C917CF" w:rsidRDefault="009E1B44" w:rsidP="00062699">
            <w:pPr>
              <w:rPr>
                <w:b/>
                <w:bCs/>
              </w:rPr>
            </w:pPr>
            <w:r w:rsidRPr="00C917CF">
              <w:rPr>
                <w:b/>
                <w:bCs/>
              </w:rPr>
              <w:t>Example 9:</w:t>
            </w:r>
          </w:p>
        </w:tc>
        <w:tc>
          <w:tcPr>
            <w:tcW w:w="0" w:type="auto"/>
          </w:tcPr>
          <w:p w14:paraId="3057DA91" w14:textId="40B084A7" w:rsidR="009E1B44" w:rsidRDefault="00DA07E1" w:rsidP="00062699">
            <w:r>
              <w:t>0</w:t>
            </w:r>
          </w:p>
        </w:tc>
        <w:tc>
          <w:tcPr>
            <w:tcW w:w="0" w:type="auto"/>
          </w:tcPr>
          <w:p w14:paraId="3568AB2B" w14:textId="316A572A" w:rsidR="009E1B44" w:rsidRDefault="00DA07E1" w:rsidP="00062699">
            <w:r>
              <w:t>1</w:t>
            </w:r>
          </w:p>
        </w:tc>
        <w:tc>
          <w:tcPr>
            <w:tcW w:w="0" w:type="auto"/>
          </w:tcPr>
          <w:p w14:paraId="0B7B56D5" w14:textId="7E004A7C" w:rsidR="009E1B44" w:rsidRDefault="00DA07E1" w:rsidP="00062699">
            <w:r>
              <w:t>0</w:t>
            </w:r>
          </w:p>
        </w:tc>
        <w:tc>
          <w:tcPr>
            <w:tcW w:w="0" w:type="auto"/>
          </w:tcPr>
          <w:p w14:paraId="15BEE46D" w14:textId="02A32BE4" w:rsidR="009E1B44" w:rsidRDefault="00DA07E1" w:rsidP="00062699">
            <w:r>
              <w:t>0</w:t>
            </w:r>
          </w:p>
        </w:tc>
        <w:tc>
          <w:tcPr>
            <w:tcW w:w="0" w:type="auto"/>
          </w:tcPr>
          <w:p w14:paraId="574DE22B" w14:textId="0F75D96D" w:rsidR="009E1B44" w:rsidRDefault="00DA07E1" w:rsidP="00062699">
            <w:r>
              <w:t>0</w:t>
            </w:r>
          </w:p>
        </w:tc>
        <w:tc>
          <w:tcPr>
            <w:tcW w:w="0" w:type="auto"/>
          </w:tcPr>
          <w:p w14:paraId="61EA6AC7" w14:textId="4F8EB1FF" w:rsidR="009E1B44" w:rsidRDefault="00DA07E1" w:rsidP="00062699">
            <w:r>
              <w:t>0</w:t>
            </w:r>
          </w:p>
        </w:tc>
        <w:tc>
          <w:tcPr>
            <w:tcW w:w="0" w:type="auto"/>
          </w:tcPr>
          <w:p w14:paraId="790F485B" w14:textId="6C879436" w:rsidR="009E1B44" w:rsidRDefault="000E2D70" w:rsidP="00062699">
            <w:r>
              <w:t>0</w:t>
            </w:r>
          </w:p>
        </w:tc>
        <w:tc>
          <w:tcPr>
            <w:tcW w:w="0" w:type="auto"/>
          </w:tcPr>
          <w:p w14:paraId="5A57B2C2" w14:textId="4B3698CC" w:rsidR="009E1B44" w:rsidRDefault="000E2D70" w:rsidP="00062699">
            <w:r>
              <w:t>1</w:t>
            </w:r>
          </w:p>
        </w:tc>
        <w:tc>
          <w:tcPr>
            <w:tcW w:w="0" w:type="auto"/>
          </w:tcPr>
          <w:p w14:paraId="7BE0C130" w14:textId="0890974A" w:rsidR="009E1B44" w:rsidRDefault="000E2D70" w:rsidP="00062699">
            <w:r>
              <w:t>1</w:t>
            </w:r>
          </w:p>
        </w:tc>
        <w:tc>
          <w:tcPr>
            <w:tcW w:w="0" w:type="auto"/>
          </w:tcPr>
          <w:p w14:paraId="44C74EAC" w14:textId="2E08A8CF" w:rsidR="009E1B44" w:rsidRDefault="000E2D70" w:rsidP="00062699">
            <w:r>
              <w:t>0</w:t>
            </w:r>
          </w:p>
        </w:tc>
        <w:tc>
          <w:tcPr>
            <w:tcW w:w="0" w:type="auto"/>
          </w:tcPr>
          <w:p w14:paraId="7171A54C" w14:textId="2A34C070" w:rsidR="009E1B44" w:rsidRDefault="009E1B44" w:rsidP="00062699">
            <w:r>
              <w:t>0</w:t>
            </w:r>
          </w:p>
        </w:tc>
      </w:tr>
      <w:tr w:rsidR="004E71EC" w14:paraId="16D7B526" w14:textId="77777777" w:rsidTr="00A97004">
        <w:tc>
          <w:tcPr>
            <w:tcW w:w="0" w:type="auto"/>
          </w:tcPr>
          <w:p w14:paraId="266F19C1" w14:textId="77777777" w:rsidR="009E1B44" w:rsidRPr="00C917CF" w:rsidRDefault="009E1B44" w:rsidP="00062699">
            <w:pPr>
              <w:rPr>
                <w:b/>
                <w:bCs/>
              </w:rPr>
            </w:pPr>
            <w:r w:rsidRPr="00C917CF">
              <w:rPr>
                <w:b/>
                <w:bCs/>
              </w:rPr>
              <w:t>Example 10:</w:t>
            </w:r>
          </w:p>
        </w:tc>
        <w:tc>
          <w:tcPr>
            <w:tcW w:w="0" w:type="auto"/>
          </w:tcPr>
          <w:p w14:paraId="0F3BDB7B" w14:textId="4F6A18DB" w:rsidR="009E1B44" w:rsidRDefault="00DA07E1" w:rsidP="00062699">
            <w:r>
              <w:t>0</w:t>
            </w:r>
          </w:p>
        </w:tc>
        <w:tc>
          <w:tcPr>
            <w:tcW w:w="0" w:type="auto"/>
          </w:tcPr>
          <w:p w14:paraId="065FB369" w14:textId="77777777" w:rsidR="009E1B44" w:rsidRDefault="009E1B44" w:rsidP="00062699">
            <w:r>
              <w:t>1</w:t>
            </w:r>
          </w:p>
        </w:tc>
        <w:tc>
          <w:tcPr>
            <w:tcW w:w="0" w:type="auto"/>
          </w:tcPr>
          <w:p w14:paraId="20727FB0" w14:textId="77777777" w:rsidR="009E1B44" w:rsidRDefault="009E1B44" w:rsidP="00062699">
            <w:r>
              <w:t>0</w:t>
            </w:r>
          </w:p>
        </w:tc>
        <w:tc>
          <w:tcPr>
            <w:tcW w:w="0" w:type="auto"/>
          </w:tcPr>
          <w:p w14:paraId="639953C9" w14:textId="5AF15101" w:rsidR="009E1B44" w:rsidRDefault="00DA07E1" w:rsidP="00062699">
            <w:r>
              <w:t>1</w:t>
            </w:r>
          </w:p>
        </w:tc>
        <w:tc>
          <w:tcPr>
            <w:tcW w:w="0" w:type="auto"/>
          </w:tcPr>
          <w:p w14:paraId="0C301F7D" w14:textId="60BC1FE4" w:rsidR="009E1B44" w:rsidRDefault="00DA07E1" w:rsidP="00062699">
            <w:r>
              <w:t>0</w:t>
            </w:r>
          </w:p>
        </w:tc>
        <w:tc>
          <w:tcPr>
            <w:tcW w:w="0" w:type="auto"/>
          </w:tcPr>
          <w:p w14:paraId="2D34AD3E" w14:textId="77777777" w:rsidR="009E1B44" w:rsidRDefault="009E1B44" w:rsidP="00062699">
            <w:r>
              <w:t>0</w:t>
            </w:r>
          </w:p>
        </w:tc>
        <w:tc>
          <w:tcPr>
            <w:tcW w:w="0" w:type="auto"/>
          </w:tcPr>
          <w:p w14:paraId="58E6EB27" w14:textId="77777777" w:rsidR="009E1B44" w:rsidRDefault="009E1B44" w:rsidP="00062699">
            <w:r>
              <w:t>0</w:t>
            </w:r>
          </w:p>
        </w:tc>
        <w:tc>
          <w:tcPr>
            <w:tcW w:w="0" w:type="auto"/>
          </w:tcPr>
          <w:p w14:paraId="2DD829E2" w14:textId="6FC5E1A2" w:rsidR="009E1B44" w:rsidRDefault="00DA07E1" w:rsidP="00062699">
            <w:r>
              <w:t>1</w:t>
            </w:r>
          </w:p>
        </w:tc>
        <w:tc>
          <w:tcPr>
            <w:tcW w:w="0" w:type="auto"/>
          </w:tcPr>
          <w:p w14:paraId="0C610139" w14:textId="156DEE2E" w:rsidR="009E1B44" w:rsidRDefault="00DA07E1" w:rsidP="00062699">
            <w:r>
              <w:t>0</w:t>
            </w:r>
          </w:p>
        </w:tc>
        <w:tc>
          <w:tcPr>
            <w:tcW w:w="0" w:type="auto"/>
          </w:tcPr>
          <w:p w14:paraId="5FA11F21" w14:textId="35570499" w:rsidR="009E1B44" w:rsidRDefault="00DA07E1" w:rsidP="00062699">
            <w:r>
              <w:t>0</w:t>
            </w:r>
          </w:p>
        </w:tc>
        <w:tc>
          <w:tcPr>
            <w:tcW w:w="0" w:type="auto"/>
          </w:tcPr>
          <w:p w14:paraId="58CBA076" w14:textId="5F432E8E" w:rsidR="009E1B44" w:rsidRDefault="00DA07E1" w:rsidP="00062699">
            <w:r>
              <w:t>1</w:t>
            </w:r>
          </w:p>
        </w:tc>
      </w:tr>
      <w:tr w:rsidR="004E71EC" w14:paraId="05AFD529" w14:textId="77777777" w:rsidTr="00A97004">
        <w:tc>
          <w:tcPr>
            <w:tcW w:w="0" w:type="auto"/>
          </w:tcPr>
          <w:p w14:paraId="6C4D23F5" w14:textId="77777777" w:rsidR="009E1B44" w:rsidRPr="00C917CF" w:rsidRDefault="009E1B44" w:rsidP="00062699">
            <w:pPr>
              <w:rPr>
                <w:b/>
                <w:bCs/>
              </w:rPr>
            </w:pPr>
            <w:r w:rsidRPr="00C917CF">
              <w:rPr>
                <w:b/>
                <w:bCs/>
              </w:rPr>
              <w:t>Example 11:</w:t>
            </w:r>
          </w:p>
        </w:tc>
        <w:tc>
          <w:tcPr>
            <w:tcW w:w="0" w:type="auto"/>
          </w:tcPr>
          <w:p w14:paraId="66694DD6" w14:textId="77777777" w:rsidR="009E1B44" w:rsidRDefault="009E1B44" w:rsidP="00062699">
            <w:r>
              <w:t>0</w:t>
            </w:r>
          </w:p>
        </w:tc>
        <w:tc>
          <w:tcPr>
            <w:tcW w:w="0" w:type="auto"/>
          </w:tcPr>
          <w:p w14:paraId="70DBF0DE" w14:textId="2245FB1F" w:rsidR="009E1B44" w:rsidRDefault="00481523" w:rsidP="00062699">
            <w:r>
              <w:t>1</w:t>
            </w:r>
          </w:p>
        </w:tc>
        <w:tc>
          <w:tcPr>
            <w:tcW w:w="0" w:type="auto"/>
          </w:tcPr>
          <w:p w14:paraId="40B46497" w14:textId="610872CE" w:rsidR="009E1B44" w:rsidRDefault="00481523" w:rsidP="00062699">
            <w:r>
              <w:t>0</w:t>
            </w:r>
          </w:p>
        </w:tc>
        <w:tc>
          <w:tcPr>
            <w:tcW w:w="0" w:type="auto"/>
          </w:tcPr>
          <w:p w14:paraId="6383DD14" w14:textId="7545E8ED" w:rsidR="009E1B44" w:rsidRDefault="00481523" w:rsidP="00062699">
            <w:r>
              <w:t>0</w:t>
            </w:r>
          </w:p>
        </w:tc>
        <w:tc>
          <w:tcPr>
            <w:tcW w:w="0" w:type="auto"/>
          </w:tcPr>
          <w:p w14:paraId="54C53B81" w14:textId="745C5BAB" w:rsidR="009E1B44" w:rsidRDefault="00481523" w:rsidP="00062699">
            <w:r>
              <w:t>0</w:t>
            </w:r>
          </w:p>
        </w:tc>
        <w:tc>
          <w:tcPr>
            <w:tcW w:w="0" w:type="auto"/>
          </w:tcPr>
          <w:p w14:paraId="2D88ABA4" w14:textId="24C4B2A1" w:rsidR="009E1B44" w:rsidRDefault="00481523" w:rsidP="00062699">
            <w:r>
              <w:t>0</w:t>
            </w:r>
          </w:p>
        </w:tc>
        <w:tc>
          <w:tcPr>
            <w:tcW w:w="0" w:type="auto"/>
          </w:tcPr>
          <w:p w14:paraId="6F2D7C01" w14:textId="53ACD3AB" w:rsidR="009E1B44" w:rsidRDefault="00481523" w:rsidP="00062699">
            <w:r>
              <w:t>1</w:t>
            </w:r>
          </w:p>
        </w:tc>
        <w:tc>
          <w:tcPr>
            <w:tcW w:w="0" w:type="auto"/>
          </w:tcPr>
          <w:p w14:paraId="3EFB32DE" w14:textId="77777777" w:rsidR="009E1B44" w:rsidRDefault="009E1B44" w:rsidP="00062699">
            <w:r>
              <w:t>0</w:t>
            </w:r>
          </w:p>
        </w:tc>
        <w:tc>
          <w:tcPr>
            <w:tcW w:w="0" w:type="auto"/>
          </w:tcPr>
          <w:p w14:paraId="4BD110C1" w14:textId="284123BC" w:rsidR="009E1B44" w:rsidRDefault="00481523" w:rsidP="00062699">
            <w:r>
              <w:t>0</w:t>
            </w:r>
          </w:p>
        </w:tc>
        <w:tc>
          <w:tcPr>
            <w:tcW w:w="0" w:type="auto"/>
          </w:tcPr>
          <w:p w14:paraId="4C56C2E7" w14:textId="6604AA41" w:rsidR="009E1B44" w:rsidRDefault="00481523" w:rsidP="00062699">
            <w:r>
              <w:t>0</w:t>
            </w:r>
          </w:p>
        </w:tc>
        <w:tc>
          <w:tcPr>
            <w:tcW w:w="0" w:type="auto"/>
          </w:tcPr>
          <w:p w14:paraId="45DB35E8" w14:textId="34F8EADC" w:rsidR="009E1B44" w:rsidRDefault="009E1B44" w:rsidP="00062699">
            <w:r>
              <w:t>1</w:t>
            </w:r>
          </w:p>
        </w:tc>
      </w:tr>
      <w:tr w:rsidR="004E71EC" w14:paraId="2E7FA09F" w14:textId="77777777" w:rsidTr="00A97004">
        <w:tc>
          <w:tcPr>
            <w:tcW w:w="0" w:type="auto"/>
          </w:tcPr>
          <w:p w14:paraId="45912B22" w14:textId="77777777" w:rsidR="009E1B44" w:rsidRPr="00C917CF" w:rsidRDefault="009E1B44" w:rsidP="00062699">
            <w:pPr>
              <w:rPr>
                <w:b/>
                <w:bCs/>
              </w:rPr>
            </w:pPr>
            <w:r w:rsidRPr="00C917CF">
              <w:rPr>
                <w:b/>
                <w:bCs/>
              </w:rPr>
              <w:t>Example 12:</w:t>
            </w:r>
          </w:p>
        </w:tc>
        <w:tc>
          <w:tcPr>
            <w:tcW w:w="0" w:type="auto"/>
          </w:tcPr>
          <w:p w14:paraId="6D309BC1" w14:textId="77777777" w:rsidR="009E1B44" w:rsidRDefault="009E1B44" w:rsidP="00062699">
            <w:r>
              <w:t>1</w:t>
            </w:r>
          </w:p>
        </w:tc>
        <w:tc>
          <w:tcPr>
            <w:tcW w:w="0" w:type="auto"/>
          </w:tcPr>
          <w:p w14:paraId="7CD4243C" w14:textId="2C9392DC" w:rsidR="009E1B44" w:rsidRDefault="00655895" w:rsidP="00062699">
            <w:r>
              <w:t>1</w:t>
            </w:r>
          </w:p>
        </w:tc>
        <w:tc>
          <w:tcPr>
            <w:tcW w:w="0" w:type="auto"/>
          </w:tcPr>
          <w:p w14:paraId="717F0C01" w14:textId="31DA9337" w:rsidR="009E1B44" w:rsidRDefault="00481523" w:rsidP="00062699">
            <w:r>
              <w:t>0</w:t>
            </w:r>
          </w:p>
        </w:tc>
        <w:tc>
          <w:tcPr>
            <w:tcW w:w="0" w:type="auto"/>
          </w:tcPr>
          <w:p w14:paraId="31FC6618" w14:textId="27D02146" w:rsidR="009E1B44" w:rsidRDefault="00655895" w:rsidP="00062699">
            <w:r>
              <w:t>0</w:t>
            </w:r>
          </w:p>
        </w:tc>
        <w:tc>
          <w:tcPr>
            <w:tcW w:w="0" w:type="auto"/>
          </w:tcPr>
          <w:p w14:paraId="3AE57791" w14:textId="41086B1F" w:rsidR="009E1B44" w:rsidRDefault="00481523" w:rsidP="00062699">
            <w:r>
              <w:t>0</w:t>
            </w:r>
          </w:p>
        </w:tc>
        <w:tc>
          <w:tcPr>
            <w:tcW w:w="0" w:type="auto"/>
          </w:tcPr>
          <w:p w14:paraId="1028CF25" w14:textId="7001123D" w:rsidR="009E1B44" w:rsidRDefault="00655895" w:rsidP="00062699">
            <w:r>
              <w:t>0</w:t>
            </w:r>
          </w:p>
        </w:tc>
        <w:tc>
          <w:tcPr>
            <w:tcW w:w="0" w:type="auto"/>
          </w:tcPr>
          <w:p w14:paraId="089F6D46" w14:textId="656DEE38" w:rsidR="009E1B44" w:rsidRDefault="00655895" w:rsidP="00062699">
            <w:r>
              <w:t>1</w:t>
            </w:r>
          </w:p>
        </w:tc>
        <w:tc>
          <w:tcPr>
            <w:tcW w:w="0" w:type="auto"/>
          </w:tcPr>
          <w:p w14:paraId="672FDE0F" w14:textId="798923C6" w:rsidR="009E1B44" w:rsidRDefault="00655895" w:rsidP="00062699">
            <w:r>
              <w:t>0</w:t>
            </w:r>
          </w:p>
        </w:tc>
        <w:tc>
          <w:tcPr>
            <w:tcW w:w="0" w:type="auto"/>
          </w:tcPr>
          <w:p w14:paraId="7DBD2DBA" w14:textId="1D2E604A" w:rsidR="009E1B44" w:rsidRDefault="00655895" w:rsidP="00062699">
            <w:r>
              <w:t>0</w:t>
            </w:r>
          </w:p>
        </w:tc>
        <w:tc>
          <w:tcPr>
            <w:tcW w:w="0" w:type="auto"/>
          </w:tcPr>
          <w:p w14:paraId="30ED5BE0" w14:textId="1730A604" w:rsidR="009E1B44" w:rsidRDefault="00655895" w:rsidP="00062699">
            <w:r>
              <w:t>0</w:t>
            </w:r>
          </w:p>
        </w:tc>
        <w:tc>
          <w:tcPr>
            <w:tcW w:w="0" w:type="auto"/>
          </w:tcPr>
          <w:p w14:paraId="3266D82A" w14:textId="70F638C9" w:rsidR="009E1B44" w:rsidRDefault="009E1B44" w:rsidP="00062699">
            <w:r>
              <w:t>1</w:t>
            </w:r>
          </w:p>
        </w:tc>
      </w:tr>
      <w:tr w:rsidR="004E71EC" w14:paraId="437DF4BC" w14:textId="77777777" w:rsidTr="00A97004">
        <w:tc>
          <w:tcPr>
            <w:tcW w:w="0" w:type="auto"/>
          </w:tcPr>
          <w:p w14:paraId="7141B3AC" w14:textId="77777777" w:rsidR="009E1B44" w:rsidRPr="00C917CF" w:rsidRDefault="009E1B44" w:rsidP="00062699">
            <w:pPr>
              <w:rPr>
                <w:b/>
                <w:bCs/>
              </w:rPr>
            </w:pPr>
            <w:r w:rsidRPr="00C917CF">
              <w:rPr>
                <w:b/>
                <w:bCs/>
              </w:rPr>
              <w:t>Example 13:</w:t>
            </w:r>
          </w:p>
        </w:tc>
        <w:tc>
          <w:tcPr>
            <w:tcW w:w="0" w:type="auto"/>
          </w:tcPr>
          <w:p w14:paraId="0096CB5E" w14:textId="3C05BA43" w:rsidR="009E1B44" w:rsidRDefault="00220844" w:rsidP="00062699">
            <w:r>
              <w:t>1</w:t>
            </w:r>
          </w:p>
        </w:tc>
        <w:tc>
          <w:tcPr>
            <w:tcW w:w="0" w:type="auto"/>
          </w:tcPr>
          <w:p w14:paraId="34048E9F" w14:textId="77777777" w:rsidR="009E1B44" w:rsidRDefault="009E1B44" w:rsidP="00062699">
            <w:r>
              <w:t>1</w:t>
            </w:r>
          </w:p>
        </w:tc>
        <w:tc>
          <w:tcPr>
            <w:tcW w:w="0" w:type="auto"/>
          </w:tcPr>
          <w:p w14:paraId="2DE02974" w14:textId="7A60C51E" w:rsidR="009E1B44" w:rsidRDefault="00220844" w:rsidP="00062699">
            <w:r>
              <w:t>0</w:t>
            </w:r>
          </w:p>
        </w:tc>
        <w:tc>
          <w:tcPr>
            <w:tcW w:w="0" w:type="auto"/>
          </w:tcPr>
          <w:p w14:paraId="0BA31542" w14:textId="0D7D7281" w:rsidR="009E1B44" w:rsidRDefault="00220844" w:rsidP="00062699">
            <w:r>
              <w:t>0</w:t>
            </w:r>
          </w:p>
        </w:tc>
        <w:tc>
          <w:tcPr>
            <w:tcW w:w="0" w:type="auto"/>
          </w:tcPr>
          <w:p w14:paraId="0A733319" w14:textId="797E464F" w:rsidR="009E1B44" w:rsidRDefault="00220844" w:rsidP="00062699">
            <w:r>
              <w:t>0</w:t>
            </w:r>
          </w:p>
        </w:tc>
        <w:tc>
          <w:tcPr>
            <w:tcW w:w="0" w:type="auto"/>
          </w:tcPr>
          <w:p w14:paraId="007C0510" w14:textId="79EBEDC0" w:rsidR="009E1B44" w:rsidRDefault="00220844" w:rsidP="00062699">
            <w:r>
              <w:t>0</w:t>
            </w:r>
          </w:p>
        </w:tc>
        <w:tc>
          <w:tcPr>
            <w:tcW w:w="0" w:type="auto"/>
          </w:tcPr>
          <w:p w14:paraId="30DAF0C5" w14:textId="1844B828" w:rsidR="009E1B44" w:rsidRDefault="00655895" w:rsidP="00062699">
            <w:r>
              <w:t>1</w:t>
            </w:r>
          </w:p>
        </w:tc>
        <w:tc>
          <w:tcPr>
            <w:tcW w:w="0" w:type="auto"/>
          </w:tcPr>
          <w:p w14:paraId="5A538F5E" w14:textId="77777777" w:rsidR="009E1B44" w:rsidRDefault="009E1B44" w:rsidP="00062699">
            <w:r>
              <w:t>0</w:t>
            </w:r>
          </w:p>
        </w:tc>
        <w:tc>
          <w:tcPr>
            <w:tcW w:w="0" w:type="auto"/>
          </w:tcPr>
          <w:p w14:paraId="415FE292" w14:textId="1F59A3A3" w:rsidR="009E1B44" w:rsidRDefault="00655895" w:rsidP="00062699">
            <w:r>
              <w:t>0</w:t>
            </w:r>
          </w:p>
        </w:tc>
        <w:tc>
          <w:tcPr>
            <w:tcW w:w="0" w:type="auto"/>
          </w:tcPr>
          <w:p w14:paraId="0C1021F5" w14:textId="4CE7542B" w:rsidR="009E1B44" w:rsidRDefault="00655895" w:rsidP="00062699">
            <w:r>
              <w:t>0</w:t>
            </w:r>
          </w:p>
        </w:tc>
        <w:tc>
          <w:tcPr>
            <w:tcW w:w="0" w:type="auto"/>
          </w:tcPr>
          <w:p w14:paraId="52AFF605" w14:textId="2657A2FD" w:rsidR="009E1B44" w:rsidRDefault="00655895" w:rsidP="00062699">
            <w:r>
              <w:t>1</w:t>
            </w:r>
          </w:p>
        </w:tc>
      </w:tr>
      <w:tr w:rsidR="004E71EC" w14:paraId="000BB62B" w14:textId="77777777" w:rsidTr="00A97004">
        <w:tc>
          <w:tcPr>
            <w:tcW w:w="0" w:type="auto"/>
          </w:tcPr>
          <w:p w14:paraId="52229EBF" w14:textId="77777777" w:rsidR="009E1B44" w:rsidRPr="00B824EF" w:rsidRDefault="009E1B44" w:rsidP="00062699">
            <w:pPr>
              <w:rPr>
                <w:b/>
                <w:bCs/>
              </w:rPr>
            </w:pPr>
            <w:r w:rsidRPr="00B824EF">
              <w:rPr>
                <w:b/>
                <w:bCs/>
              </w:rPr>
              <w:t>Example 14:</w:t>
            </w:r>
          </w:p>
        </w:tc>
        <w:tc>
          <w:tcPr>
            <w:tcW w:w="0" w:type="auto"/>
          </w:tcPr>
          <w:p w14:paraId="1530E60C" w14:textId="701C068C" w:rsidR="009E1B44" w:rsidRDefault="00220844" w:rsidP="00062699">
            <w:r>
              <w:t>1</w:t>
            </w:r>
          </w:p>
        </w:tc>
        <w:tc>
          <w:tcPr>
            <w:tcW w:w="0" w:type="auto"/>
          </w:tcPr>
          <w:p w14:paraId="0FF619FA" w14:textId="3168C486" w:rsidR="009E1B44" w:rsidRDefault="00220844" w:rsidP="00062699">
            <w:r>
              <w:t>1</w:t>
            </w:r>
          </w:p>
        </w:tc>
        <w:tc>
          <w:tcPr>
            <w:tcW w:w="0" w:type="auto"/>
          </w:tcPr>
          <w:p w14:paraId="6F4F4776" w14:textId="38D72032" w:rsidR="009E1B44" w:rsidRDefault="00220844" w:rsidP="00062699">
            <w:r>
              <w:t>1</w:t>
            </w:r>
          </w:p>
        </w:tc>
        <w:tc>
          <w:tcPr>
            <w:tcW w:w="0" w:type="auto"/>
          </w:tcPr>
          <w:p w14:paraId="4F756A2F" w14:textId="4ADDC677" w:rsidR="009E1B44" w:rsidRDefault="00220844" w:rsidP="00062699">
            <w:r>
              <w:t>0</w:t>
            </w:r>
          </w:p>
        </w:tc>
        <w:tc>
          <w:tcPr>
            <w:tcW w:w="0" w:type="auto"/>
          </w:tcPr>
          <w:p w14:paraId="667771B3" w14:textId="40B70AA0" w:rsidR="009E1B44" w:rsidRDefault="00220844" w:rsidP="00062699">
            <w:r>
              <w:t>0</w:t>
            </w:r>
          </w:p>
        </w:tc>
        <w:tc>
          <w:tcPr>
            <w:tcW w:w="0" w:type="auto"/>
          </w:tcPr>
          <w:p w14:paraId="0F51DE0F" w14:textId="5611A102" w:rsidR="009E1B44" w:rsidRDefault="00220844" w:rsidP="00062699">
            <w:r>
              <w:t>0</w:t>
            </w:r>
          </w:p>
        </w:tc>
        <w:tc>
          <w:tcPr>
            <w:tcW w:w="0" w:type="auto"/>
          </w:tcPr>
          <w:p w14:paraId="52C0ACDB" w14:textId="1816D0CD" w:rsidR="009E1B44" w:rsidRDefault="00220844" w:rsidP="00062699">
            <w:r>
              <w:t>1</w:t>
            </w:r>
          </w:p>
        </w:tc>
        <w:tc>
          <w:tcPr>
            <w:tcW w:w="0" w:type="auto"/>
          </w:tcPr>
          <w:p w14:paraId="44B42B5E" w14:textId="5E43E016" w:rsidR="009E1B44" w:rsidRDefault="00220844" w:rsidP="00062699">
            <w:r>
              <w:t>0</w:t>
            </w:r>
          </w:p>
        </w:tc>
        <w:tc>
          <w:tcPr>
            <w:tcW w:w="0" w:type="auto"/>
          </w:tcPr>
          <w:p w14:paraId="4A3E5AA1" w14:textId="6CF8847B" w:rsidR="009E1B44" w:rsidRDefault="00220844" w:rsidP="00062699">
            <w:r>
              <w:t>0</w:t>
            </w:r>
          </w:p>
        </w:tc>
        <w:tc>
          <w:tcPr>
            <w:tcW w:w="0" w:type="auto"/>
          </w:tcPr>
          <w:p w14:paraId="43778CE9" w14:textId="14FF5062" w:rsidR="009E1B44" w:rsidRDefault="00220844" w:rsidP="00062699">
            <w:r>
              <w:t>0</w:t>
            </w:r>
          </w:p>
        </w:tc>
        <w:tc>
          <w:tcPr>
            <w:tcW w:w="0" w:type="auto"/>
          </w:tcPr>
          <w:p w14:paraId="4EF09EDF" w14:textId="53857F75" w:rsidR="009E1B44" w:rsidRDefault="009E1B44" w:rsidP="00062699">
            <w:r>
              <w:t>0</w:t>
            </w:r>
          </w:p>
        </w:tc>
      </w:tr>
      <w:tr w:rsidR="004E71EC" w14:paraId="2CE16BE1" w14:textId="77777777" w:rsidTr="00A97004">
        <w:tc>
          <w:tcPr>
            <w:tcW w:w="0" w:type="auto"/>
          </w:tcPr>
          <w:p w14:paraId="5C584B56" w14:textId="77777777" w:rsidR="009E1B44" w:rsidRPr="00B824EF" w:rsidRDefault="009E1B44" w:rsidP="00062699">
            <w:pPr>
              <w:rPr>
                <w:b/>
                <w:bCs/>
              </w:rPr>
            </w:pPr>
            <w:r w:rsidRPr="00B824EF">
              <w:rPr>
                <w:b/>
                <w:bCs/>
              </w:rPr>
              <w:t>Example 15:</w:t>
            </w:r>
          </w:p>
        </w:tc>
        <w:tc>
          <w:tcPr>
            <w:tcW w:w="0" w:type="auto"/>
          </w:tcPr>
          <w:p w14:paraId="424F1988" w14:textId="227BEC3E" w:rsidR="009E1B44" w:rsidRDefault="00195FE6" w:rsidP="00062699">
            <w:r>
              <w:t>1</w:t>
            </w:r>
          </w:p>
        </w:tc>
        <w:tc>
          <w:tcPr>
            <w:tcW w:w="0" w:type="auto"/>
          </w:tcPr>
          <w:p w14:paraId="6F933E1C" w14:textId="77777777" w:rsidR="009E1B44" w:rsidRDefault="009E1B44" w:rsidP="00062699">
            <w:r>
              <w:t>1</w:t>
            </w:r>
          </w:p>
        </w:tc>
        <w:tc>
          <w:tcPr>
            <w:tcW w:w="0" w:type="auto"/>
          </w:tcPr>
          <w:p w14:paraId="7EC2B1DA" w14:textId="5A23E539" w:rsidR="009E1B44" w:rsidRDefault="00195FE6" w:rsidP="00062699">
            <w:r>
              <w:t>0</w:t>
            </w:r>
          </w:p>
        </w:tc>
        <w:tc>
          <w:tcPr>
            <w:tcW w:w="0" w:type="auto"/>
          </w:tcPr>
          <w:p w14:paraId="0E2DF7CD" w14:textId="41971B2B" w:rsidR="009E1B44" w:rsidRDefault="00195FE6" w:rsidP="00062699">
            <w:r>
              <w:t>0</w:t>
            </w:r>
          </w:p>
        </w:tc>
        <w:tc>
          <w:tcPr>
            <w:tcW w:w="0" w:type="auto"/>
          </w:tcPr>
          <w:p w14:paraId="148833D7" w14:textId="004F0422" w:rsidR="009E1B44" w:rsidRDefault="00195FE6" w:rsidP="00062699">
            <w:r>
              <w:t>1</w:t>
            </w:r>
          </w:p>
        </w:tc>
        <w:tc>
          <w:tcPr>
            <w:tcW w:w="0" w:type="auto"/>
          </w:tcPr>
          <w:p w14:paraId="483973B4" w14:textId="22735455" w:rsidR="009E1B44" w:rsidRDefault="00195FE6" w:rsidP="00062699">
            <w:r>
              <w:t>0</w:t>
            </w:r>
          </w:p>
        </w:tc>
        <w:tc>
          <w:tcPr>
            <w:tcW w:w="0" w:type="auto"/>
          </w:tcPr>
          <w:p w14:paraId="5F18ADDC" w14:textId="1A5D7825" w:rsidR="009E1B44" w:rsidRDefault="00195FE6" w:rsidP="00062699">
            <w:r>
              <w:t>1</w:t>
            </w:r>
          </w:p>
        </w:tc>
        <w:tc>
          <w:tcPr>
            <w:tcW w:w="0" w:type="auto"/>
          </w:tcPr>
          <w:p w14:paraId="50D2B939" w14:textId="62870C79" w:rsidR="009E1B44" w:rsidRDefault="00195FE6" w:rsidP="00062699">
            <w:r>
              <w:t>0</w:t>
            </w:r>
          </w:p>
        </w:tc>
        <w:tc>
          <w:tcPr>
            <w:tcW w:w="0" w:type="auto"/>
          </w:tcPr>
          <w:p w14:paraId="35DAF543" w14:textId="71F66AFA" w:rsidR="009E1B44" w:rsidRDefault="00195FE6" w:rsidP="00062699">
            <w:r>
              <w:t>0</w:t>
            </w:r>
          </w:p>
        </w:tc>
        <w:tc>
          <w:tcPr>
            <w:tcW w:w="0" w:type="auto"/>
          </w:tcPr>
          <w:p w14:paraId="00038BD0" w14:textId="1572DDAD" w:rsidR="009E1B44" w:rsidRDefault="00195FE6" w:rsidP="00062699">
            <w:r>
              <w:t>0</w:t>
            </w:r>
          </w:p>
        </w:tc>
        <w:tc>
          <w:tcPr>
            <w:tcW w:w="0" w:type="auto"/>
          </w:tcPr>
          <w:p w14:paraId="3F18938D" w14:textId="5C533ACC" w:rsidR="009E1B44" w:rsidRDefault="009E1B44" w:rsidP="00062699">
            <w:r>
              <w:t>0</w:t>
            </w:r>
          </w:p>
        </w:tc>
      </w:tr>
      <w:tr w:rsidR="004E71EC" w14:paraId="34B58C3A" w14:textId="77777777" w:rsidTr="00A97004">
        <w:tc>
          <w:tcPr>
            <w:tcW w:w="0" w:type="auto"/>
          </w:tcPr>
          <w:p w14:paraId="5EF4608B" w14:textId="77777777" w:rsidR="009E1B44" w:rsidRPr="00B824EF" w:rsidRDefault="009E1B44" w:rsidP="00062699">
            <w:pPr>
              <w:rPr>
                <w:b/>
                <w:bCs/>
              </w:rPr>
            </w:pPr>
            <w:r w:rsidRPr="00B824EF">
              <w:rPr>
                <w:b/>
                <w:bCs/>
              </w:rPr>
              <w:t>Example 16:</w:t>
            </w:r>
          </w:p>
        </w:tc>
        <w:tc>
          <w:tcPr>
            <w:tcW w:w="0" w:type="auto"/>
          </w:tcPr>
          <w:p w14:paraId="60288B1D" w14:textId="77777777" w:rsidR="009E1B44" w:rsidRDefault="009E1B44" w:rsidP="00062699">
            <w:r>
              <w:t>1</w:t>
            </w:r>
          </w:p>
        </w:tc>
        <w:tc>
          <w:tcPr>
            <w:tcW w:w="0" w:type="auto"/>
          </w:tcPr>
          <w:p w14:paraId="0E6DB07A" w14:textId="2658C11C" w:rsidR="009E1B44" w:rsidRDefault="00195FE6" w:rsidP="00062699">
            <w:r>
              <w:t>1</w:t>
            </w:r>
          </w:p>
        </w:tc>
        <w:tc>
          <w:tcPr>
            <w:tcW w:w="0" w:type="auto"/>
          </w:tcPr>
          <w:p w14:paraId="2118031A" w14:textId="1647CB64" w:rsidR="009E1B44" w:rsidRDefault="00195FE6" w:rsidP="00062699">
            <w:r>
              <w:t>0</w:t>
            </w:r>
          </w:p>
        </w:tc>
        <w:tc>
          <w:tcPr>
            <w:tcW w:w="0" w:type="auto"/>
          </w:tcPr>
          <w:p w14:paraId="313BBA90" w14:textId="03F8EBF2" w:rsidR="009E1B44" w:rsidRDefault="00195FE6" w:rsidP="00062699">
            <w:r>
              <w:t>0</w:t>
            </w:r>
          </w:p>
        </w:tc>
        <w:tc>
          <w:tcPr>
            <w:tcW w:w="0" w:type="auto"/>
          </w:tcPr>
          <w:p w14:paraId="5B70F00A" w14:textId="769F2D1B" w:rsidR="009E1B44" w:rsidRDefault="00195FE6" w:rsidP="00062699">
            <w:r>
              <w:t>1</w:t>
            </w:r>
          </w:p>
        </w:tc>
        <w:tc>
          <w:tcPr>
            <w:tcW w:w="0" w:type="auto"/>
          </w:tcPr>
          <w:p w14:paraId="16B5A5A6" w14:textId="2F4E9776" w:rsidR="009E1B44" w:rsidRDefault="00195FE6" w:rsidP="00062699">
            <w:r>
              <w:t>0</w:t>
            </w:r>
          </w:p>
        </w:tc>
        <w:tc>
          <w:tcPr>
            <w:tcW w:w="0" w:type="auto"/>
          </w:tcPr>
          <w:p w14:paraId="51A08800" w14:textId="513181D4" w:rsidR="009E1B44" w:rsidRDefault="00195FE6" w:rsidP="00062699">
            <w:r>
              <w:t>1</w:t>
            </w:r>
          </w:p>
        </w:tc>
        <w:tc>
          <w:tcPr>
            <w:tcW w:w="0" w:type="auto"/>
          </w:tcPr>
          <w:p w14:paraId="168E58C5" w14:textId="27E37059" w:rsidR="009E1B44" w:rsidRDefault="00195FE6" w:rsidP="00062699">
            <w:r>
              <w:t>0</w:t>
            </w:r>
          </w:p>
        </w:tc>
        <w:tc>
          <w:tcPr>
            <w:tcW w:w="0" w:type="auto"/>
          </w:tcPr>
          <w:p w14:paraId="5BC69134" w14:textId="5B59DA2D" w:rsidR="009E1B44" w:rsidRDefault="00195FE6" w:rsidP="00062699">
            <w:r>
              <w:t>0</w:t>
            </w:r>
          </w:p>
        </w:tc>
        <w:tc>
          <w:tcPr>
            <w:tcW w:w="0" w:type="auto"/>
          </w:tcPr>
          <w:p w14:paraId="5708E273" w14:textId="2113D401" w:rsidR="009E1B44" w:rsidRDefault="00195FE6" w:rsidP="00062699">
            <w:r>
              <w:t>1</w:t>
            </w:r>
          </w:p>
        </w:tc>
        <w:tc>
          <w:tcPr>
            <w:tcW w:w="0" w:type="auto"/>
          </w:tcPr>
          <w:p w14:paraId="6DF03F33" w14:textId="26138CAF" w:rsidR="009E1B44" w:rsidRDefault="009E1B44" w:rsidP="00062699">
            <w:r>
              <w:t>1</w:t>
            </w:r>
          </w:p>
        </w:tc>
      </w:tr>
    </w:tbl>
    <w:p w14:paraId="05316EE3" w14:textId="6DBE1D62" w:rsidR="009C312D" w:rsidRPr="00140470" w:rsidRDefault="00807857" w:rsidP="00140470">
      <w:r w:rsidRPr="0073645E">
        <w:drawing>
          <wp:anchor distT="0" distB="0" distL="114300" distR="114300" simplePos="0" relativeHeight="251745280" behindDoc="0" locked="0" layoutInCell="1" allowOverlap="1" wp14:anchorId="0759EBB5" wp14:editId="7C4181B5">
            <wp:simplePos x="0" y="0"/>
            <wp:positionH relativeFrom="column">
              <wp:posOffset>-66838</wp:posOffset>
            </wp:positionH>
            <wp:positionV relativeFrom="paragraph">
              <wp:posOffset>305435</wp:posOffset>
            </wp:positionV>
            <wp:extent cx="5731510" cy="5673090"/>
            <wp:effectExtent l="0" t="0" r="2540" b="3810"/>
            <wp:wrapSquare wrapText="bothSides"/>
            <wp:docPr id="166113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3979"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73090"/>
                    </a:xfrm>
                    <a:prstGeom prst="rect">
                      <a:avLst/>
                    </a:prstGeom>
                  </pic:spPr>
                </pic:pic>
              </a:graphicData>
            </a:graphic>
          </wp:anchor>
        </w:drawing>
      </w:r>
      <w:r w:rsidR="007D1B15">
        <w:rPr>
          <w:noProof/>
        </w:rPr>
        <mc:AlternateContent>
          <mc:Choice Requires="wps">
            <w:drawing>
              <wp:anchor distT="0" distB="0" distL="114300" distR="114300" simplePos="0" relativeHeight="251746304" behindDoc="0" locked="0" layoutInCell="1" allowOverlap="1" wp14:anchorId="4D95EF2F" wp14:editId="7819F4A3">
                <wp:simplePos x="0" y="0"/>
                <wp:positionH relativeFrom="column">
                  <wp:posOffset>-134928</wp:posOffset>
                </wp:positionH>
                <wp:positionV relativeFrom="paragraph">
                  <wp:posOffset>5890819</wp:posOffset>
                </wp:positionV>
                <wp:extent cx="5731510" cy="635"/>
                <wp:effectExtent l="0" t="0" r="2540" b="10795"/>
                <wp:wrapSquare wrapText="bothSides"/>
                <wp:docPr id="181422363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0AE6D061" w14:textId="68488092" w:rsidR="007D1B15" w:rsidRPr="00586035" w:rsidRDefault="007D1B15" w:rsidP="007D1B15">
                            <w:pPr>
                              <w:pStyle w:val="Caption"/>
                              <w:rPr>
                                <w:b w:val="0"/>
                                <w:bCs w:val="0"/>
                                <w:i/>
                                <w:iCs/>
                                <w:szCs w:val="20"/>
                              </w:rPr>
                            </w:pPr>
                            <w:r w:rsidRPr="00586035">
                              <w:rPr>
                                <w:b w:val="0"/>
                                <w:bCs w:val="0"/>
                                <w:i/>
                                <w:iCs/>
                              </w:rPr>
                              <w:t xml:space="preserve">Figure B9: Output of algorithm, with </w:t>
                            </w:r>
                            <w:r w:rsidR="00586035" w:rsidRPr="00586035">
                              <w:rPr>
                                <w:b w:val="0"/>
                                <w:bCs w:val="0"/>
                                <w:i/>
                                <w:iCs/>
                              </w:rPr>
                              <w:t>D</w:t>
                            </w:r>
                            <w:r w:rsidRPr="00586035">
                              <w:rPr>
                                <w:b w:val="0"/>
                                <w:bCs w:val="0"/>
                                <w:i/>
                                <w:iCs/>
                              </w:rPr>
                              <w:t xml:space="preserve">ataset </w:t>
                            </w:r>
                            <w:r w:rsidR="00586035" w:rsidRPr="00586035">
                              <w:rPr>
                                <w:b w:val="0"/>
                                <w:bCs w:val="0"/>
                                <w:i/>
                                <w:iCs/>
                              </w:rPr>
                              <w:t>E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5EF2F" id="_x0000_s1040" type="#_x0000_t202" style="position:absolute;margin-left:-10.6pt;margin-top:463.85pt;width:451.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" filled="f" stroked="f">
                <v:textbox style="mso-fit-shape-to-text:t" inset="0,0,0,0">
                  <w:txbxContent>
                    <w:p w14:paraId="0AE6D061" w14:textId="68488092" w:rsidR="007D1B15" w:rsidRPr="00586035" w:rsidRDefault="007D1B15" w:rsidP="007D1B15">
                      <w:pPr>
                        <w:pStyle w:val="Caption"/>
                        <w:rPr>
                          <w:b w:val="0"/>
                          <w:bCs w:val="0"/>
                          <w:i/>
                          <w:iCs/>
                          <w:szCs w:val="20"/>
                        </w:rPr>
                      </w:pPr>
                      <w:r w:rsidRPr="00586035">
                        <w:rPr>
                          <w:b w:val="0"/>
                          <w:bCs w:val="0"/>
                          <w:i/>
                          <w:iCs/>
                        </w:rPr>
                        <w:t xml:space="preserve">Figure B9: Output of algorithm, with </w:t>
                      </w:r>
                      <w:r w:rsidR="00586035" w:rsidRPr="00586035">
                        <w:rPr>
                          <w:b w:val="0"/>
                          <w:bCs w:val="0"/>
                          <w:i/>
                          <w:iCs/>
                        </w:rPr>
                        <w:t>D</w:t>
                      </w:r>
                      <w:r w:rsidRPr="00586035">
                        <w:rPr>
                          <w:b w:val="0"/>
                          <w:bCs w:val="0"/>
                          <w:i/>
                          <w:iCs/>
                        </w:rPr>
                        <w:t xml:space="preserve">ataset </w:t>
                      </w:r>
                      <w:r w:rsidR="00586035" w:rsidRPr="00586035">
                        <w:rPr>
                          <w:b w:val="0"/>
                          <w:bCs w:val="0"/>
                          <w:i/>
                          <w:iCs/>
                        </w:rPr>
                        <w:t>E as input.</w:t>
                      </w:r>
                    </w:p>
                  </w:txbxContent>
                </v:textbox>
                <w10:wrap type="square"/>
              </v:shape>
            </w:pict>
          </mc:Fallback>
        </mc:AlternateContent>
      </w:r>
    </w:p>
    <w:p w14:paraId="72D3FD38" w14:textId="77777777" w:rsidR="00256523" w:rsidRDefault="00256523" w:rsidP="00256523">
      <w:pPr>
        <w:keepNext/>
      </w:pPr>
      <w:r>
        <w:rPr>
          <w:noProof/>
        </w:rPr>
        <w:lastRenderedPageBreak/>
        <w:drawing>
          <wp:inline distT="0" distB="0" distL="0" distR="0" wp14:anchorId="588AF5E3" wp14:editId="187DBEF5">
            <wp:extent cx="4327475" cy="5065312"/>
            <wp:effectExtent l="0" t="0" r="0" b="2540"/>
            <wp:docPr id="182073084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0841" name="Picture 9" descr="A diagram of a diagram&#10;&#10;Description automatically generated"/>
                    <pic:cNvPicPr/>
                  </pic:nvPicPr>
                  <pic:blipFill rotWithShape="1">
                    <a:blip r:embed="rId30" cstate="print">
                      <a:extLst>
                        <a:ext uri="{28A0092B-C50C-407E-A947-70E740481C1C}">
                          <a14:useLocalDpi xmlns:a14="http://schemas.microsoft.com/office/drawing/2010/main" val="0"/>
                        </a:ext>
                      </a:extLst>
                    </a:blip>
                    <a:srcRect l="12321" r="12174"/>
                    <a:stretch/>
                  </pic:blipFill>
                  <pic:spPr bwMode="auto">
                    <a:xfrm>
                      <a:off x="0" y="0"/>
                      <a:ext cx="4327545" cy="5065395"/>
                    </a:xfrm>
                    <a:prstGeom prst="rect">
                      <a:avLst/>
                    </a:prstGeom>
                    <a:ln>
                      <a:noFill/>
                    </a:ln>
                    <a:extLst>
                      <a:ext uri="{53640926-AAD7-44D8-BBD7-CCE9431645EC}">
                        <a14:shadowObscured xmlns:a14="http://schemas.microsoft.com/office/drawing/2010/main"/>
                      </a:ext>
                    </a:extLst>
                  </pic:spPr>
                </pic:pic>
              </a:graphicData>
            </a:graphic>
          </wp:inline>
        </w:drawing>
      </w:r>
    </w:p>
    <w:p w14:paraId="0BD0CDAA" w14:textId="2D57F394" w:rsidR="00256141" w:rsidRDefault="00256523" w:rsidP="00256523">
      <w:pPr>
        <w:pStyle w:val="Caption"/>
        <w:rPr>
          <w:b w:val="0"/>
          <w:bCs w:val="0"/>
          <w:i/>
          <w:iCs/>
        </w:rPr>
      </w:pPr>
      <w:r w:rsidRPr="0040673C">
        <w:rPr>
          <w:b w:val="0"/>
          <w:bCs w:val="0"/>
          <w:i/>
          <w:iCs/>
        </w:rPr>
        <w:t>Figure B10: Minimal decision tree, representing dataset E</w:t>
      </w:r>
      <w:r w:rsidR="0040673C">
        <w:rPr>
          <w:b w:val="0"/>
          <w:bCs w:val="0"/>
          <w:i/>
          <w:iCs/>
        </w:rPr>
        <w:t>.</w:t>
      </w:r>
    </w:p>
    <w:p w14:paraId="1DB452D0" w14:textId="6FEC2BA9" w:rsidR="00213D4A" w:rsidRDefault="00596B90" w:rsidP="00213D4A">
      <w:pPr>
        <w:pStyle w:val="Heading2"/>
      </w:pPr>
      <w:r>
        <w:t xml:space="preserve">B.6 Dataset </w:t>
      </w:r>
      <w:r w:rsidR="00213D4A">
        <w:t>F</w:t>
      </w:r>
    </w:p>
    <w:p w14:paraId="2C96390B" w14:textId="0E666B8C" w:rsidR="00E00712" w:rsidRPr="00600FFE" w:rsidRDefault="00E00712" w:rsidP="00E00712">
      <w:pPr>
        <w:pStyle w:val="Caption"/>
        <w:keepNext/>
        <w:rPr>
          <w:b w:val="0"/>
          <w:bCs w:val="0"/>
          <w:i/>
          <w:iCs/>
        </w:rPr>
      </w:pPr>
      <w:r w:rsidRPr="00600FFE">
        <w:rPr>
          <w:b w:val="0"/>
          <w:bCs w:val="0"/>
          <w:i/>
          <w:iCs/>
        </w:rPr>
        <w:t xml:space="preserve">Table B6: </w:t>
      </w:r>
      <w:r w:rsidR="00600FFE" w:rsidRPr="00600FFE">
        <w:rPr>
          <w:b w:val="0"/>
          <w:bCs w:val="0"/>
          <w:i/>
          <w:iCs/>
        </w:rPr>
        <w:t>Representation of Dataset F</w:t>
      </w:r>
    </w:p>
    <w:tbl>
      <w:tblPr>
        <w:tblStyle w:val="TableGrid"/>
        <w:tblpPr w:leftFromText="180" w:rightFromText="180" w:vertAnchor="text" w:horzAnchor="margin" w:tblpY="69"/>
        <w:tblW w:w="0" w:type="auto"/>
        <w:tblLook w:val="04A0" w:firstRow="1" w:lastRow="0" w:firstColumn="1" w:lastColumn="0" w:noHBand="0" w:noVBand="1"/>
      </w:tblPr>
      <w:tblGrid>
        <w:gridCol w:w="1213"/>
        <w:gridCol w:w="1237"/>
        <w:gridCol w:w="1224"/>
        <w:gridCol w:w="1561"/>
      </w:tblGrid>
      <w:tr w:rsidR="00144D77" w:rsidRPr="00C25B06" w14:paraId="162193D4" w14:textId="77777777" w:rsidTr="00144D77">
        <w:tc>
          <w:tcPr>
            <w:tcW w:w="0" w:type="auto"/>
          </w:tcPr>
          <w:p w14:paraId="781F7784" w14:textId="77777777" w:rsidR="00144D77" w:rsidRPr="00C25B06" w:rsidRDefault="00144D77" w:rsidP="00144D77">
            <w:pPr>
              <w:rPr>
                <w:b/>
                <w:bCs/>
              </w:rPr>
            </w:pPr>
            <w:r w:rsidRPr="00C25B06">
              <w:rPr>
                <w:b/>
                <w:bCs/>
              </w:rPr>
              <w:t>Examples:</w:t>
            </w:r>
          </w:p>
        </w:tc>
        <w:tc>
          <w:tcPr>
            <w:tcW w:w="0" w:type="auto"/>
          </w:tcPr>
          <w:p w14:paraId="6A3904E0" w14:textId="77777777" w:rsidR="00144D77" w:rsidRPr="00C25B06" w:rsidRDefault="00144D77" w:rsidP="00144D77">
            <w:pPr>
              <w:rPr>
                <w:b/>
                <w:bCs/>
              </w:rPr>
            </w:pPr>
            <w:r w:rsidRPr="00C25B06">
              <w:rPr>
                <w:b/>
                <w:bCs/>
              </w:rPr>
              <w:t>Feature A:</w:t>
            </w:r>
          </w:p>
        </w:tc>
        <w:tc>
          <w:tcPr>
            <w:tcW w:w="0" w:type="auto"/>
          </w:tcPr>
          <w:p w14:paraId="287D0461" w14:textId="77777777" w:rsidR="00144D77" w:rsidRPr="00C25B06" w:rsidRDefault="00144D77" w:rsidP="00144D77">
            <w:pPr>
              <w:rPr>
                <w:b/>
                <w:bCs/>
              </w:rPr>
            </w:pPr>
            <w:r w:rsidRPr="00C25B06">
              <w:rPr>
                <w:b/>
                <w:bCs/>
              </w:rPr>
              <w:t>Feature B:</w:t>
            </w:r>
          </w:p>
        </w:tc>
        <w:tc>
          <w:tcPr>
            <w:tcW w:w="0" w:type="auto"/>
          </w:tcPr>
          <w:p w14:paraId="5F1DD281" w14:textId="77777777" w:rsidR="00144D77" w:rsidRPr="00C25B06" w:rsidRDefault="00144D77" w:rsidP="00144D77">
            <w:pPr>
              <w:rPr>
                <w:b/>
                <w:bCs/>
              </w:rPr>
            </w:pPr>
            <w:r w:rsidRPr="00C25B06">
              <w:rPr>
                <w:b/>
                <w:bCs/>
              </w:rPr>
              <w:t>Classification:</w:t>
            </w:r>
          </w:p>
        </w:tc>
      </w:tr>
      <w:tr w:rsidR="00144D77" w14:paraId="0DF53F86" w14:textId="77777777" w:rsidTr="00144D77">
        <w:tc>
          <w:tcPr>
            <w:tcW w:w="0" w:type="auto"/>
          </w:tcPr>
          <w:p w14:paraId="2130F440" w14:textId="77777777" w:rsidR="00144D77" w:rsidRPr="00C25B06" w:rsidRDefault="00144D77" w:rsidP="00144D77">
            <w:pPr>
              <w:rPr>
                <w:b/>
                <w:bCs/>
              </w:rPr>
            </w:pPr>
            <w:r w:rsidRPr="00C25B06">
              <w:rPr>
                <w:b/>
                <w:bCs/>
              </w:rPr>
              <w:t>Example 1</w:t>
            </w:r>
          </w:p>
        </w:tc>
        <w:tc>
          <w:tcPr>
            <w:tcW w:w="0" w:type="auto"/>
          </w:tcPr>
          <w:p w14:paraId="6E16F29F" w14:textId="77777777" w:rsidR="00144D77" w:rsidRDefault="00144D77" w:rsidP="00144D77">
            <w:r>
              <w:t>-88</w:t>
            </w:r>
          </w:p>
        </w:tc>
        <w:tc>
          <w:tcPr>
            <w:tcW w:w="0" w:type="auto"/>
          </w:tcPr>
          <w:p w14:paraId="0166A085" w14:textId="77777777" w:rsidR="00144D77" w:rsidRDefault="00144D77" w:rsidP="00144D77">
            <w:r>
              <w:t>96</w:t>
            </w:r>
          </w:p>
        </w:tc>
        <w:tc>
          <w:tcPr>
            <w:tcW w:w="0" w:type="auto"/>
          </w:tcPr>
          <w:p w14:paraId="5928D160" w14:textId="77777777" w:rsidR="00144D77" w:rsidRDefault="00144D77" w:rsidP="00144D77">
            <w:r>
              <w:t>X</w:t>
            </w:r>
          </w:p>
        </w:tc>
      </w:tr>
      <w:tr w:rsidR="00144D77" w14:paraId="67B6BCA7" w14:textId="77777777" w:rsidTr="00144D77">
        <w:tc>
          <w:tcPr>
            <w:tcW w:w="0" w:type="auto"/>
          </w:tcPr>
          <w:p w14:paraId="1492A8FC" w14:textId="77777777" w:rsidR="00144D77" w:rsidRPr="00C25B06" w:rsidRDefault="00144D77" w:rsidP="00144D77">
            <w:pPr>
              <w:rPr>
                <w:b/>
                <w:bCs/>
              </w:rPr>
            </w:pPr>
            <w:r w:rsidRPr="00C25B06">
              <w:rPr>
                <w:b/>
                <w:bCs/>
              </w:rPr>
              <w:t>Example 2</w:t>
            </w:r>
          </w:p>
        </w:tc>
        <w:tc>
          <w:tcPr>
            <w:tcW w:w="0" w:type="auto"/>
          </w:tcPr>
          <w:p w14:paraId="596992F4" w14:textId="77777777" w:rsidR="00144D77" w:rsidRDefault="00144D77" w:rsidP="00144D77">
            <w:r>
              <w:t>-37</w:t>
            </w:r>
          </w:p>
        </w:tc>
        <w:tc>
          <w:tcPr>
            <w:tcW w:w="0" w:type="auto"/>
          </w:tcPr>
          <w:p w14:paraId="42377873" w14:textId="77777777" w:rsidR="00144D77" w:rsidRDefault="00144D77" w:rsidP="00144D77">
            <w:r>
              <w:t>-27</w:t>
            </w:r>
          </w:p>
        </w:tc>
        <w:tc>
          <w:tcPr>
            <w:tcW w:w="0" w:type="auto"/>
          </w:tcPr>
          <w:p w14:paraId="6514BD80" w14:textId="77777777" w:rsidR="00144D77" w:rsidRDefault="00144D77" w:rsidP="00144D77">
            <w:r>
              <w:t>Z</w:t>
            </w:r>
          </w:p>
        </w:tc>
      </w:tr>
      <w:tr w:rsidR="00144D77" w14:paraId="602D7D6B" w14:textId="77777777" w:rsidTr="00144D77">
        <w:tc>
          <w:tcPr>
            <w:tcW w:w="0" w:type="auto"/>
          </w:tcPr>
          <w:p w14:paraId="687034BF" w14:textId="77777777" w:rsidR="00144D77" w:rsidRPr="00C25B06" w:rsidRDefault="00144D77" w:rsidP="00144D77">
            <w:pPr>
              <w:rPr>
                <w:b/>
                <w:bCs/>
              </w:rPr>
            </w:pPr>
            <w:r w:rsidRPr="00C25B06">
              <w:rPr>
                <w:b/>
                <w:bCs/>
              </w:rPr>
              <w:t>Example 3</w:t>
            </w:r>
          </w:p>
        </w:tc>
        <w:tc>
          <w:tcPr>
            <w:tcW w:w="0" w:type="auto"/>
          </w:tcPr>
          <w:p w14:paraId="33A47AAC" w14:textId="77777777" w:rsidR="00144D77" w:rsidRDefault="00144D77" w:rsidP="00144D77">
            <w:r>
              <w:t>-68</w:t>
            </w:r>
          </w:p>
        </w:tc>
        <w:tc>
          <w:tcPr>
            <w:tcW w:w="0" w:type="auto"/>
          </w:tcPr>
          <w:p w14:paraId="4802F8EB" w14:textId="77777777" w:rsidR="00144D77" w:rsidRDefault="00144D77" w:rsidP="00144D77">
            <w:r>
              <w:t>15</w:t>
            </w:r>
          </w:p>
        </w:tc>
        <w:tc>
          <w:tcPr>
            <w:tcW w:w="0" w:type="auto"/>
          </w:tcPr>
          <w:p w14:paraId="35142072" w14:textId="77777777" w:rsidR="00144D77" w:rsidRDefault="00144D77" w:rsidP="00144D77">
            <w:r>
              <w:t>Z</w:t>
            </w:r>
          </w:p>
        </w:tc>
      </w:tr>
      <w:tr w:rsidR="00144D77" w14:paraId="6CD91C72" w14:textId="77777777" w:rsidTr="00144D77">
        <w:tc>
          <w:tcPr>
            <w:tcW w:w="0" w:type="auto"/>
          </w:tcPr>
          <w:p w14:paraId="4C316110" w14:textId="77777777" w:rsidR="00144D77" w:rsidRPr="00C25B06" w:rsidRDefault="00144D77" w:rsidP="00144D77">
            <w:pPr>
              <w:rPr>
                <w:b/>
                <w:bCs/>
              </w:rPr>
            </w:pPr>
            <w:r w:rsidRPr="00C25B06">
              <w:rPr>
                <w:b/>
                <w:bCs/>
              </w:rPr>
              <w:t>Example 4</w:t>
            </w:r>
          </w:p>
        </w:tc>
        <w:tc>
          <w:tcPr>
            <w:tcW w:w="0" w:type="auto"/>
          </w:tcPr>
          <w:p w14:paraId="1D6591EF" w14:textId="77777777" w:rsidR="00144D77" w:rsidRDefault="00144D77" w:rsidP="00144D77">
            <w:r>
              <w:t>-30</w:t>
            </w:r>
          </w:p>
        </w:tc>
        <w:tc>
          <w:tcPr>
            <w:tcW w:w="0" w:type="auto"/>
          </w:tcPr>
          <w:p w14:paraId="5C9C3F9C" w14:textId="77777777" w:rsidR="00144D77" w:rsidRDefault="00144D77" w:rsidP="00144D77">
            <w:r>
              <w:t>87</w:t>
            </w:r>
          </w:p>
        </w:tc>
        <w:tc>
          <w:tcPr>
            <w:tcW w:w="0" w:type="auto"/>
          </w:tcPr>
          <w:p w14:paraId="71412FF1" w14:textId="77777777" w:rsidR="00144D77" w:rsidRDefault="00144D77" w:rsidP="00144D77">
            <w:r>
              <w:t>Y</w:t>
            </w:r>
          </w:p>
        </w:tc>
      </w:tr>
      <w:tr w:rsidR="00144D77" w14:paraId="2575503D" w14:textId="77777777" w:rsidTr="00144D77">
        <w:tc>
          <w:tcPr>
            <w:tcW w:w="0" w:type="auto"/>
          </w:tcPr>
          <w:p w14:paraId="602530D5" w14:textId="77777777" w:rsidR="00144D77" w:rsidRPr="00641852" w:rsidRDefault="00144D77" w:rsidP="00144D77">
            <w:pPr>
              <w:rPr>
                <w:b/>
                <w:bCs/>
              </w:rPr>
            </w:pPr>
            <w:r>
              <w:rPr>
                <w:b/>
                <w:bCs/>
              </w:rPr>
              <w:t>Example 5</w:t>
            </w:r>
          </w:p>
        </w:tc>
        <w:tc>
          <w:tcPr>
            <w:tcW w:w="0" w:type="auto"/>
          </w:tcPr>
          <w:p w14:paraId="0DCF391E" w14:textId="77777777" w:rsidR="00144D77" w:rsidRDefault="00144D77" w:rsidP="00144D77">
            <w:r>
              <w:t>2</w:t>
            </w:r>
          </w:p>
        </w:tc>
        <w:tc>
          <w:tcPr>
            <w:tcW w:w="0" w:type="auto"/>
          </w:tcPr>
          <w:p w14:paraId="61CEF04A" w14:textId="77777777" w:rsidR="00144D77" w:rsidRDefault="00144D77" w:rsidP="00144D77">
            <w:r>
              <w:t>-92</w:t>
            </w:r>
          </w:p>
        </w:tc>
        <w:tc>
          <w:tcPr>
            <w:tcW w:w="0" w:type="auto"/>
          </w:tcPr>
          <w:p w14:paraId="5AE53028" w14:textId="77777777" w:rsidR="00144D77" w:rsidRDefault="00144D77" w:rsidP="00144D77">
            <w:r>
              <w:t>X</w:t>
            </w:r>
          </w:p>
        </w:tc>
      </w:tr>
      <w:tr w:rsidR="00144D77" w14:paraId="2D992A22" w14:textId="77777777" w:rsidTr="00144D77">
        <w:tc>
          <w:tcPr>
            <w:tcW w:w="0" w:type="auto"/>
          </w:tcPr>
          <w:p w14:paraId="2094089B" w14:textId="77777777" w:rsidR="00144D77" w:rsidRPr="00C25B06" w:rsidRDefault="00144D77" w:rsidP="00144D77">
            <w:pPr>
              <w:rPr>
                <w:b/>
                <w:bCs/>
              </w:rPr>
            </w:pPr>
            <w:r>
              <w:rPr>
                <w:b/>
                <w:bCs/>
              </w:rPr>
              <w:t>Example 6</w:t>
            </w:r>
          </w:p>
        </w:tc>
        <w:tc>
          <w:tcPr>
            <w:tcW w:w="0" w:type="auto"/>
          </w:tcPr>
          <w:p w14:paraId="6A1AF0FB" w14:textId="77777777" w:rsidR="00144D77" w:rsidRDefault="00144D77" w:rsidP="00144D77">
            <w:r>
              <w:t>86</w:t>
            </w:r>
          </w:p>
        </w:tc>
        <w:tc>
          <w:tcPr>
            <w:tcW w:w="0" w:type="auto"/>
          </w:tcPr>
          <w:p w14:paraId="269BC2BF" w14:textId="77777777" w:rsidR="00144D77" w:rsidRDefault="00144D77" w:rsidP="00144D77">
            <w:r>
              <w:t>-75</w:t>
            </w:r>
          </w:p>
        </w:tc>
        <w:tc>
          <w:tcPr>
            <w:tcW w:w="0" w:type="auto"/>
          </w:tcPr>
          <w:p w14:paraId="408AF300" w14:textId="77777777" w:rsidR="00144D77" w:rsidRDefault="00144D77" w:rsidP="00144D77">
            <w:r>
              <w:t>Y</w:t>
            </w:r>
          </w:p>
        </w:tc>
      </w:tr>
    </w:tbl>
    <w:p w14:paraId="40D6291B" w14:textId="77777777" w:rsidR="00504BFB" w:rsidRPr="00504BFB" w:rsidRDefault="00504BFB" w:rsidP="00504BFB"/>
    <w:p w14:paraId="16F51B33" w14:textId="0EB2EC3B" w:rsidR="00504BFB" w:rsidRPr="00504BFB" w:rsidRDefault="00504BFB" w:rsidP="00504BFB"/>
    <w:p w14:paraId="3FBF6B66" w14:textId="77777777" w:rsidR="00504BFB" w:rsidRPr="00504BFB" w:rsidRDefault="00504BFB" w:rsidP="00504BFB"/>
    <w:p w14:paraId="56345117" w14:textId="77777777" w:rsidR="00213D4A" w:rsidRDefault="00213D4A" w:rsidP="00213D4A"/>
    <w:p w14:paraId="19ACBEE4" w14:textId="77777777" w:rsidR="00213D4A" w:rsidRDefault="00213D4A" w:rsidP="00213D4A"/>
    <w:p w14:paraId="35D9DEF9" w14:textId="77777777" w:rsidR="00213D4A" w:rsidRDefault="00213D4A" w:rsidP="00213D4A"/>
    <w:p w14:paraId="48A4C946" w14:textId="6AFF1462" w:rsidR="00213D4A" w:rsidRDefault="00213D4A" w:rsidP="00213D4A"/>
    <w:p w14:paraId="262DD840" w14:textId="77777777" w:rsidR="00213D4A" w:rsidRDefault="00213D4A" w:rsidP="00213D4A"/>
    <w:p w14:paraId="5122E335" w14:textId="16BB7391" w:rsidR="00213D4A" w:rsidRDefault="00213D4A" w:rsidP="00213D4A"/>
    <w:p w14:paraId="768BE000" w14:textId="6D062396" w:rsidR="00213D4A" w:rsidRDefault="00144D77" w:rsidP="00213D4A">
      <w:r w:rsidRPr="00213D4A">
        <w:drawing>
          <wp:anchor distT="0" distB="0" distL="114300" distR="114300" simplePos="0" relativeHeight="251753472" behindDoc="0" locked="0" layoutInCell="1" allowOverlap="1" wp14:anchorId="68B3ACB3" wp14:editId="5A2349AD">
            <wp:simplePos x="0" y="0"/>
            <wp:positionH relativeFrom="column">
              <wp:posOffset>-107950</wp:posOffset>
            </wp:positionH>
            <wp:positionV relativeFrom="page">
              <wp:posOffset>279400</wp:posOffset>
            </wp:positionV>
            <wp:extent cx="5295265" cy="2686050"/>
            <wp:effectExtent l="0" t="0" r="635" b="0"/>
            <wp:wrapSquare wrapText="bothSides"/>
            <wp:docPr id="935626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26271"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95265" cy="2686050"/>
                    </a:xfrm>
                    <a:prstGeom prst="rect">
                      <a:avLst/>
                    </a:prstGeom>
                  </pic:spPr>
                </pic:pic>
              </a:graphicData>
            </a:graphic>
            <wp14:sizeRelH relativeFrom="margin">
              <wp14:pctWidth>0</wp14:pctWidth>
            </wp14:sizeRelH>
            <wp14:sizeRelV relativeFrom="margin">
              <wp14:pctHeight>0</wp14:pctHeight>
            </wp14:sizeRelV>
          </wp:anchor>
        </w:drawing>
      </w:r>
      <w:r w:rsidR="00BC16B1">
        <w:rPr>
          <w:noProof/>
        </w:rPr>
        <w:drawing>
          <wp:anchor distT="0" distB="0" distL="114300" distR="114300" simplePos="0" relativeHeight="251758080" behindDoc="0" locked="0" layoutInCell="1" allowOverlap="1" wp14:anchorId="7E0B2CEF" wp14:editId="7B7FB095">
            <wp:simplePos x="0" y="0"/>
            <wp:positionH relativeFrom="column">
              <wp:posOffset>-101600</wp:posOffset>
            </wp:positionH>
            <wp:positionV relativeFrom="page">
              <wp:posOffset>3435350</wp:posOffset>
            </wp:positionV>
            <wp:extent cx="2476500" cy="2722245"/>
            <wp:effectExtent l="0" t="0" r="0" b="1905"/>
            <wp:wrapSquare wrapText="bothSides"/>
            <wp:docPr id="2130582747" name="Picture 10"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2747" name="Picture 10" descr="A diagram of a tree&#10;&#10;Description automatically generated"/>
                    <pic:cNvPicPr/>
                  </pic:nvPicPr>
                  <pic:blipFill rotWithShape="1">
                    <a:blip r:embed="rId32" cstate="print">
                      <a:extLst>
                        <a:ext uri="{28A0092B-C50C-407E-A947-70E740481C1C}">
                          <a14:useLocalDpi xmlns:a14="http://schemas.microsoft.com/office/drawing/2010/main" val="0"/>
                        </a:ext>
                      </a:extLst>
                    </a:blip>
                    <a:srcRect l="28252" r="28540"/>
                    <a:stretch/>
                  </pic:blipFill>
                  <pic:spPr bwMode="auto">
                    <a:xfrm>
                      <a:off x="0" y="0"/>
                      <a:ext cx="2476500" cy="2722245"/>
                    </a:xfrm>
                    <a:prstGeom prst="rect">
                      <a:avLst/>
                    </a:prstGeom>
                    <a:ln>
                      <a:noFill/>
                    </a:ln>
                    <a:extLst>
                      <a:ext uri="{53640926-AAD7-44D8-BBD7-CCE9431645EC}">
                        <a14:shadowObscured xmlns:a14="http://schemas.microsoft.com/office/drawing/2010/main"/>
                      </a:ext>
                    </a:extLst>
                  </pic:spPr>
                </pic:pic>
              </a:graphicData>
            </a:graphic>
          </wp:anchor>
        </w:drawing>
      </w:r>
    </w:p>
    <w:p w14:paraId="6610C44A" w14:textId="7D29DADE" w:rsidR="00213D4A" w:rsidRDefault="00213D4A" w:rsidP="00213D4A"/>
    <w:p w14:paraId="68C932A8" w14:textId="77777777" w:rsidR="00BC16B1" w:rsidRDefault="00BC16B1" w:rsidP="00BC16B1"/>
    <w:p w14:paraId="4005F029" w14:textId="77777777" w:rsidR="00BC16B1" w:rsidRDefault="00BC16B1" w:rsidP="00BC16B1"/>
    <w:p w14:paraId="77F906D9" w14:textId="77777777" w:rsidR="00BC16B1" w:rsidRDefault="00BC16B1" w:rsidP="00BC16B1"/>
    <w:p w14:paraId="406647BE" w14:textId="371D9067" w:rsidR="00BC16B1" w:rsidRDefault="00600FFE" w:rsidP="00BC16B1">
      <w:r>
        <w:rPr>
          <w:noProof/>
        </w:rPr>
        <mc:AlternateContent>
          <mc:Choice Requires="wps">
            <w:drawing>
              <wp:anchor distT="0" distB="0" distL="114300" distR="114300" simplePos="0" relativeHeight="251763712" behindDoc="0" locked="0" layoutInCell="1" allowOverlap="1" wp14:anchorId="26F63724" wp14:editId="6E5F4953">
                <wp:simplePos x="0" y="0"/>
                <wp:positionH relativeFrom="column">
                  <wp:posOffset>-5410200</wp:posOffset>
                </wp:positionH>
                <wp:positionV relativeFrom="paragraph">
                  <wp:posOffset>114300</wp:posOffset>
                </wp:positionV>
                <wp:extent cx="5295265" cy="635"/>
                <wp:effectExtent l="0" t="0" r="635" b="10795"/>
                <wp:wrapSquare wrapText="bothSides"/>
                <wp:docPr id="91122458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noFill/>
                        <a:ln>
                          <a:noFill/>
                        </a:ln>
                      </wps:spPr>
                      <wps:txbx>
                        <w:txbxContent>
                          <w:p w14:paraId="651D28CA" w14:textId="1F244F85" w:rsidR="00600FFE" w:rsidRPr="00600FFE" w:rsidRDefault="00600FFE" w:rsidP="00600FFE">
                            <w:pPr>
                              <w:pStyle w:val="Caption"/>
                              <w:rPr>
                                <w:b w:val="0"/>
                                <w:bCs w:val="0"/>
                                <w:i/>
                                <w:iCs/>
                                <w:szCs w:val="20"/>
                              </w:rPr>
                            </w:pPr>
                            <w:r w:rsidRPr="00600FFE">
                              <w:rPr>
                                <w:b w:val="0"/>
                                <w:bCs w:val="0"/>
                                <w:i/>
                                <w:iCs/>
                              </w:rPr>
                              <w:t>Figure B9: Output of algorithm, with Dataset F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63724" id="_x0000_s1041" type="#_x0000_t202" style="position:absolute;margin-left:-426pt;margin-top:9pt;width:416.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" filled="f" stroked="f">
                <v:textbox style="mso-fit-shape-to-text:t" inset="0,0,0,0">
                  <w:txbxContent>
                    <w:p w14:paraId="651D28CA" w14:textId="1F244F85" w:rsidR="00600FFE" w:rsidRPr="00600FFE" w:rsidRDefault="00600FFE" w:rsidP="00600FFE">
                      <w:pPr>
                        <w:pStyle w:val="Caption"/>
                        <w:rPr>
                          <w:b w:val="0"/>
                          <w:bCs w:val="0"/>
                          <w:i/>
                          <w:iCs/>
                          <w:szCs w:val="20"/>
                        </w:rPr>
                      </w:pPr>
                      <w:r w:rsidRPr="00600FFE">
                        <w:rPr>
                          <w:b w:val="0"/>
                          <w:bCs w:val="0"/>
                          <w:i/>
                          <w:iCs/>
                        </w:rPr>
                        <w:t>Figure B9: Output of algorithm, with Dataset F as input.</w:t>
                      </w:r>
                    </w:p>
                  </w:txbxContent>
                </v:textbox>
                <w10:wrap type="square"/>
              </v:shape>
            </w:pict>
          </mc:Fallback>
        </mc:AlternateContent>
      </w:r>
    </w:p>
    <w:p w14:paraId="57073F6C" w14:textId="77777777" w:rsidR="00BC16B1" w:rsidRDefault="00BC16B1" w:rsidP="00600FFE"/>
    <w:p w14:paraId="2B22647C" w14:textId="77777777" w:rsidR="00BC16B1" w:rsidRDefault="00BC16B1" w:rsidP="00600FFE"/>
    <w:p w14:paraId="798C60A1" w14:textId="77777777" w:rsidR="00BC16B1" w:rsidRDefault="00BC16B1" w:rsidP="00600FFE"/>
    <w:p w14:paraId="2E0AE626" w14:textId="77777777" w:rsidR="00BC16B1" w:rsidRPr="00BC16B1" w:rsidRDefault="00BC16B1" w:rsidP="00600FFE"/>
    <w:p w14:paraId="733AAE86" w14:textId="77777777" w:rsidR="00144D77" w:rsidRDefault="00144D77" w:rsidP="00600FFE"/>
    <w:p w14:paraId="79E4F22D" w14:textId="77777777" w:rsidR="00144D77" w:rsidRDefault="00144D77" w:rsidP="00600FFE"/>
    <w:p w14:paraId="29135937" w14:textId="77777777" w:rsidR="00144D77" w:rsidRDefault="00144D77" w:rsidP="00600FFE"/>
    <w:p w14:paraId="00CCC0FF" w14:textId="77777777" w:rsidR="00144D77" w:rsidRDefault="00144D77" w:rsidP="00600FFE"/>
    <w:p w14:paraId="1295F154" w14:textId="77777777" w:rsidR="00144D77" w:rsidRDefault="00144D77" w:rsidP="00600FFE"/>
    <w:p w14:paraId="2DA2301A" w14:textId="28132937" w:rsidR="00600FFE" w:rsidRDefault="00600FFE" w:rsidP="00600FFE">
      <w:r>
        <w:rPr>
          <w:noProof/>
        </w:rPr>
        <mc:AlternateContent>
          <mc:Choice Requires="wps">
            <w:drawing>
              <wp:anchor distT="0" distB="0" distL="114300" distR="114300" simplePos="0" relativeHeight="251765760" behindDoc="0" locked="0" layoutInCell="1" allowOverlap="1" wp14:anchorId="5CA17190" wp14:editId="37ECFA6D">
                <wp:simplePos x="0" y="0"/>
                <wp:positionH relativeFrom="column">
                  <wp:posOffset>-2590800</wp:posOffset>
                </wp:positionH>
                <wp:positionV relativeFrom="paragraph">
                  <wp:posOffset>209550</wp:posOffset>
                </wp:positionV>
                <wp:extent cx="3924300" cy="635"/>
                <wp:effectExtent l="0" t="0" r="0" b="10795"/>
                <wp:wrapSquare wrapText="bothSides"/>
                <wp:docPr id="227256592"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noFill/>
                        <a:ln>
                          <a:noFill/>
                        </a:ln>
                      </wps:spPr>
                      <wps:txbx>
                        <w:txbxContent>
                          <w:p w14:paraId="75C5BF21" w14:textId="1A798A73" w:rsidR="00600FFE" w:rsidRPr="00600FFE" w:rsidRDefault="00600FFE" w:rsidP="00600FFE">
                            <w:pPr>
                              <w:pStyle w:val="Caption"/>
                              <w:rPr>
                                <w:b w:val="0"/>
                                <w:bCs w:val="0"/>
                                <w:i/>
                                <w:iCs/>
                                <w:szCs w:val="20"/>
                              </w:rPr>
                            </w:pPr>
                            <w:r w:rsidRPr="00600FFE">
                              <w:rPr>
                                <w:b w:val="0"/>
                                <w:bCs w:val="0"/>
                                <w:i/>
                                <w:iCs/>
                              </w:rPr>
                              <w:t>Figure B10: Minimal decision tree, representing Dataset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A17190" id="_x0000_s1042" type="#_x0000_t202" style="position:absolute;margin-left:-204pt;margin-top:16.5pt;width:309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HUCQIAABg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" filled="f" stroked="f">
                <v:textbox style="mso-fit-shape-to-text:t" inset="0,0,0,0">
                  <w:txbxContent>
                    <w:p w14:paraId="75C5BF21" w14:textId="1A798A73" w:rsidR="00600FFE" w:rsidRPr="00600FFE" w:rsidRDefault="00600FFE" w:rsidP="00600FFE">
                      <w:pPr>
                        <w:pStyle w:val="Caption"/>
                        <w:rPr>
                          <w:b w:val="0"/>
                          <w:bCs w:val="0"/>
                          <w:i/>
                          <w:iCs/>
                          <w:szCs w:val="20"/>
                        </w:rPr>
                      </w:pPr>
                      <w:r w:rsidRPr="00600FFE">
                        <w:rPr>
                          <w:b w:val="0"/>
                          <w:bCs w:val="0"/>
                          <w:i/>
                          <w:iCs/>
                        </w:rPr>
                        <w:t>Figure B10: Minimal decision tree, representing Dataset F</w:t>
                      </w:r>
                    </w:p>
                  </w:txbxContent>
                </v:textbox>
                <w10:wrap type="square"/>
              </v:shape>
            </w:pict>
          </mc:Fallback>
        </mc:AlternateContent>
      </w:r>
    </w:p>
    <w:p w14:paraId="23F841D6" w14:textId="77777777" w:rsidR="00600FFE" w:rsidRDefault="00600FFE" w:rsidP="00600FFE"/>
    <w:p w14:paraId="025F5CFD" w14:textId="4A14949C" w:rsidR="00213D4A" w:rsidRDefault="000707A9" w:rsidP="000707A9">
      <w:pPr>
        <w:pStyle w:val="Heading2"/>
      </w:pPr>
      <w:r>
        <w:t>B.7 Dataset G</w:t>
      </w:r>
    </w:p>
    <w:p w14:paraId="1DB63AD2" w14:textId="700A1D15" w:rsidR="00D538E1" w:rsidRPr="007D6577" w:rsidRDefault="00D538E1" w:rsidP="00D538E1">
      <w:pPr>
        <w:pStyle w:val="Caption"/>
        <w:keepNext/>
        <w:rPr>
          <w:b w:val="0"/>
          <w:bCs w:val="0"/>
          <w:i/>
          <w:iCs/>
        </w:rPr>
      </w:pPr>
      <w:r w:rsidRPr="007D6577">
        <w:rPr>
          <w:b w:val="0"/>
          <w:bCs w:val="0"/>
          <w:i/>
          <w:iCs/>
        </w:rPr>
        <w:t xml:space="preserve">Table B7: Representation of </w:t>
      </w:r>
      <w:r w:rsidR="008820BC" w:rsidRPr="007D6577">
        <w:rPr>
          <w:b w:val="0"/>
          <w:bCs w:val="0"/>
          <w:i/>
          <w:iCs/>
        </w:rPr>
        <w:t>Dataset G</w:t>
      </w:r>
    </w:p>
    <w:tbl>
      <w:tblPr>
        <w:tblStyle w:val="TableGrid"/>
        <w:tblW w:w="0" w:type="auto"/>
        <w:tblLook w:val="04A0" w:firstRow="1" w:lastRow="0" w:firstColumn="1" w:lastColumn="0" w:noHBand="0" w:noVBand="1"/>
      </w:tblPr>
      <w:tblGrid>
        <w:gridCol w:w="1323"/>
        <w:gridCol w:w="1237"/>
        <w:gridCol w:w="1224"/>
        <w:gridCol w:w="1237"/>
        <w:gridCol w:w="1237"/>
        <w:gridCol w:w="1561"/>
      </w:tblGrid>
      <w:tr w:rsidR="00144D77" w14:paraId="4311A7D8" w14:textId="77777777" w:rsidTr="00062699">
        <w:tc>
          <w:tcPr>
            <w:tcW w:w="0" w:type="auto"/>
          </w:tcPr>
          <w:p w14:paraId="604D3BFB" w14:textId="77777777" w:rsidR="00CF0962" w:rsidRPr="00C5029E" w:rsidRDefault="00CF0962" w:rsidP="00062699">
            <w:pPr>
              <w:rPr>
                <w:b/>
                <w:bCs/>
              </w:rPr>
            </w:pPr>
            <w:r w:rsidRPr="00C5029E">
              <w:rPr>
                <w:b/>
                <w:bCs/>
              </w:rPr>
              <w:t>Examples:</w:t>
            </w:r>
          </w:p>
        </w:tc>
        <w:tc>
          <w:tcPr>
            <w:tcW w:w="0" w:type="auto"/>
          </w:tcPr>
          <w:p w14:paraId="0E02E427" w14:textId="77777777" w:rsidR="00CF0962" w:rsidRPr="00C5029E" w:rsidRDefault="00CF0962" w:rsidP="00062699">
            <w:pPr>
              <w:rPr>
                <w:b/>
                <w:bCs/>
              </w:rPr>
            </w:pPr>
            <w:r w:rsidRPr="00C5029E">
              <w:rPr>
                <w:b/>
                <w:bCs/>
              </w:rPr>
              <w:t>Feature A:</w:t>
            </w:r>
          </w:p>
        </w:tc>
        <w:tc>
          <w:tcPr>
            <w:tcW w:w="0" w:type="auto"/>
          </w:tcPr>
          <w:p w14:paraId="1FF76916" w14:textId="77777777" w:rsidR="00CF0962" w:rsidRPr="00C5029E" w:rsidRDefault="00CF0962" w:rsidP="00062699">
            <w:pPr>
              <w:rPr>
                <w:b/>
                <w:bCs/>
              </w:rPr>
            </w:pPr>
            <w:r w:rsidRPr="00C5029E">
              <w:rPr>
                <w:b/>
                <w:bCs/>
              </w:rPr>
              <w:t>Feature B:</w:t>
            </w:r>
          </w:p>
        </w:tc>
        <w:tc>
          <w:tcPr>
            <w:tcW w:w="0" w:type="auto"/>
          </w:tcPr>
          <w:p w14:paraId="71873E51" w14:textId="77777777" w:rsidR="00CF0962" w:rsidRPr="00C5029E" w:rsidRDefault="00CF0962" w:rsidP="00062699">
            <w:pPr>
              <w:rPr>
                <w:b/>
                <w:bCs/>
              </w:rPr>
            </w:pPr>
            <w:r w:rsidRPr="00C5029E">
              <w:rPr>
                <w:b/>
                <w:bCs/>
              </w:rPr>
              <w:t>Feature C:</w:t>
            </w:r>
          </w:p>
        </w:tc>
        <w:tc>
          <w:tcPr>
            <w:tcW w:w="0" w:type="auto"/>
          </w:tcPr>
          <w:p w14:paraId="6C6E94A5" w14:textId="77777777" w:rsidR="00CF0962" w:rsidRPr="00C5029E" w:rsidRDefault="00CF0962" w:rsidP="00062699">
            <w:pPr>
              <w:rPr>
                <w:b/>
                <w:bCs/>
              </w:rPr>
            </w:pPr>
            <w:r w:rsidRPr="00C5029E">
              <w:rPr>
                <w:b/>
                <w:bCs/>
              </w:rPr>
              <w:t>Feature D:</w:t>
            </w:r>
          </w:p>
        </w:tc>
        <w:tc>
          <w:tcPr>
            <w:tcW w:w="0" w:type="auto"/>
          </w:tcPr>
          <w:p w14:paraId="69497B72" w14:textId="77777777" w:rsidR="00CF0962" w:rsidRPr="00C5029E" w:rsidRDefault="00CF0962" w:rsidP="00062699">
            <w:pPr>
              <w:rPr>
                <w:b/>
                <w:bCs/>
              </w:rPr>
            </w:pPr>
            <w:r w:rsidRPr="00C5029E">
              <w:rPr>
                <w:b/>
                <w:bCs/>
              </w:rPr>
              <w:t>Classification:</w:t>
            </w:r>
          </w:p>
        </w:tc>
      </w:tr>
      <w:tr w:rsidR="00144D77" w14:paraId="5B8EADE5" w14:textId="77777777" w:rsidTr="00062699">
        <w:tc>
          <w:tcPr>
            <w:tcW w:w="0" w:type="auto"/>
          </w:tcPr>
          <w:p w14:paraId="1760E4BC" w14:textId="77777777" w:rsidR="00CF0962" w:rsidRPr="00C5029E" w:rsidRDefault="00CF0962" w:rsidP="00062699">
            <w:pPr>
              <w:rPr>
                <w:b/>
                <w:bCs/>
              </w:rPr>
            </w:pPr>
            <w:r w:rsidRPr="00C5029E">
              <w:rPr>
                <w:b/>
                <w:bCs/>
              </w:rPr>
              <w:t>Example 1</w:t>
            </w:r>
          </w:p>
        </w:tc>
        <w:tc>
          <w:tcPr>
            <w:tcW w:w="0" w:type="auto"/>
          </w:tcPr>
          <w:p w14:paraId="7B33BCE9" w14:textId="70BBF559" w:rsidR="00CF0962" w:rsidRDefault="00C532F6" w:rsidP="00062699">
            <w:r>
              <w:t>-2</w:t>
            </w:r>
          </w:p>
        </w:tc>
        <w:tc>
          <w:tcPr>
            <w:tcW w:w="0" w:type="auto"/>
          </w:tcPr>
          <w:p w14:paraId="0AE334D4" w14:textId="1F1E2C99" w:rsidR="00CF0962" w:rsidRDefault="00C532F6" w:rsidP="00062699">
            <w:r>
              <w:t>-56</w:t>
            </w:r>
          </w:p>
        </w:tc>
        <w:tc>
          <w:tcPr>
            <w:tcW w:w="0" w:type="auto"/>
          </w:tcPr>
          <w:p w14:paraId="496E57FF" w14:textId="4FDF07E7" w:rsidR="00CF0962" w:rsidRDefault="00C532F6" w:rsidP="00062699">
            <w:r>
              <w:t>12</w:t>
            </w:r>
          </w:p>
        </w:tc>
        <w:tc>
          <w:tcPr>
            <w:tcW w:w="0" w:type="auto"/>
          </w:tcPr>
          <w:p w14:paraId="2932A735" w14:textId="397E9B11" w:rsidR="00CF0962" w:rsidRDefault="00C532F6" w:rsidP="00062699">
            <w:r>
              <w:t>-98</w:t>
            </w:r>
          </w:p>
        </w:tc>
        <w:tc>
          <w:tcPr>
            <w:tcW w:w="0" w:type="auto"/>
          </w:tcPr>
          <w:p w14:paraId="1745605E" w14:textId="06FC86DF" w:rsidR="00CF0962" w:rsidRDefault="00064569" w:rsidP="00062699">
            <w:r>
              <w:t>Z</w:t>
            </w:r>
          </w:p>
        </w:tc>
      </w:tr>
      <w:tr w:rsidR="00144D77" w14:paraId="0979F84D" w14:textId="77777777" w:rsidTr="00062699">
        <w:tc>
          <w:tcPr>
            <w:tcW w:w="0" w:type="auto"/>
          </w:tcPr>
          <w:p w14:paraId="0BB2096E" w14:textId="77777777" w:rsidR="00CF0962" w:rsidRPr="00C5029E" w:rsidRDefault="00CF0962" w:rsidP="00062699">
            <w:pPr>
              <w:rPr>
                <w:b/>
                <w:bCs/>
              </w:rPr>
            </w:pPr>
            <w:r w:rsidRPr="00C5029E">
              <w:rPr>
                <w:b/>
                <w:bCs/>
              </w:rPr>
              <w:t>Example 2</w:t>
            </w:r>
          </w:p>
        </w:tc>
        <w:tc>
          <w:tcPr>
            <w:tcW w:w="0" w:type="auto"/>
          </w:tcPr>
          <w:p w14:paraId="48206F44" w14:textId="00BAA0A4" w:rsidR="00CF0962" w:rsidRDefault="006D758C" w:rsidP="00062699">
            <w:r>
              <w:t>70</w:t>
            </w:r>
          </w:p>
        </w:tc>
        <w:tc>
          <w:tcPr>
            <w:tcW w:w="0" w:type="auto"/>
          </w:tcPr>
          <w:p w14:paraId="1F596749" w14:textId="77777777" w:rsidR="00CF0962" w:rsidRDefault="00CF0962" w:rsidP="00062699">
            <w:r>
              <w:t>0</w:t>
            </w:r>
          </w:p>
        </w:tc>
        <w:tc>
          <w:tcPr>
            <w:tcW w:w="0" w:type="auto"/>
          </w:tcPr>
          <w:p w14:paraId="43DC1E5B" w14:textId="19DF28AB" w:rsidR="00CF0962" w:rsidRDefault="006D758C" w:rsidP="00062699">
            <w:r>
              <w:t>26</w:t>
            </w:r>
          </w:p>
        </w:tc>
        <w:tc>
          <w:tcPr>
            <w:tcW w:w="0" w:type="auto"/>
          </w:tcPr>
          <w:p w14:paraId="6E8563CB" w14:textId="1F860A1D" w:rsidR="00CF0962" w:rsidRDefault="006D758C" w:rsidP="00062699">
            <w:r>
              <w:t>20</w:t>
            </w:r>
          </w:p>
        </w:tc>
        <w:tc>
          <w:tcPr>
            <w:tcW w:w="0" w:type="auto"/>
          </w:tcPr>
          <w:p w14:paraId="0E5261AE" w14:textId="240276A0" w:rsidR="00CF0962" w:rsidRDefault="006D758C" w:rsidP="00062699">
            <w:r>
              <w:t>Z</w:t>
            </w:r>
          </w:p>
        </w:tc>
      </w:tr>
      <w:tr w:rsidR="00144D77" w14:paraId="3EC71E9B" w14:textId="77777777" w:rsidTr="00062699">
        <w:tc>
          <w:tcPr>
            <w:tcW w:w="0" w:type="auto"/>
          </w:tcPr>
          <w:p w14:paraId="27375C45" w14:textId="77777777" w:rsidR="00CF0962" w:rsidRPr="00C5029E" w:rsidRDefault="00CF0962" w:rsidP="00062699">
            <w:pPr>
              <w:rPr>
                <w:b/>
                <w:bCs/>
              </w:rPr>
            </w:pPr>
            <w:r w:rsidRPr="00C5029E">
              <w:rPr>
                <w:b/>
                <w:bCs/>
              </w:rPr>
              <w:t>Example 3</w:t>
            </w:r>
          </w:p>
        </w:tc>
        <w:tc>
          <w:tcPr>
            <w:tcW w:w="0" w:type="auto"/>
          </w:tcPr>
          <w:p w14:paraId="11DB82AF" w14:textId="1F983F32" w:rsidR="00CF0962" w:rsidRDefault="006D758C" w:rsidP="00062699">
            <w:r>
              <w:t>-80</w:t>
            </w:r>
          </w:p>
        </w:tc>
        <w:tc>
          <w:tcPr>
            <w:tcW w:w="0" w:type="auto"/>
          </w:tcPr>
          <w:p w14:paraId="2D312F38" w14:textId="6104FD33" w:rsidR="00CF0962" w:rsidRDefault="006D758C" w:rsidP="00062699">
            <w:r>
              <w:t>-67</w:t>
            </w:r>
          </w:p>
        </w:tc>
        <w:tc>
          <w:tcPr>
            <w:tcW w:w="0" w:type="auto"/>
          </w:tcPr>
          <w:p w14:paraId="52ED414C" w14:textId="107404B7" w:rsidR="00CF0962" w:rsidRDefault="006D758C" w:rsidP="00062699">
            <w:r>
              <w:t>-44</w:t>
            </w:r>
          </w:p>
        </w:tc>
        <w:tc>
          <w:tcPr>
            <w:tcW w:w="0" w:type="auto"/>
          </w:tcPr>
          <w:p w14:paraId="72EEE529" w14:textId="19EC8FE0" w:rsidR="00CF0962" w:rsidRDefault="006D758C" w:rsidP="00062699">
            <w:r>
              <w:t>78</w:t>
            </w:r>
          </w:p>
        </w:tc>
        <w:tc>
          <w:tcPr>
            <w:tcW w:w="0" w:type="auto"/>
          </w:tcPr>
          <w:p w14:paraId="51DA4CF4" w14:textId="372BD8BB" w:rsidR="00CF0962" w:rsidRDefault="00064569" w:rsidP="00062699">
            <w:r>
              <w:t>Z</w:t>
            </w:r>
          </w:p>
        </w:tc>
      </w:tr>
      <w:tr w:rsidR="00144D77" w14:paraId="34314C60" w14:textId="77777777" w:rsidTr="00062699">
        <w:tc>
          <w:tcPr>
            <w:tcW w:w="0" w:type="auto"/>
          </w:tcPr>
          <w:p w14:paraId="77EE04B6" w14:textId="77777777" w:rsidR="00CF0962" w:rsidRPr="00C5029E" w:rsidRDefault="00CF0962" w:rsidP="00062699">
            <w:pPr>
              <w:rPr>
                <w:b/>
                <w:bCs/>
              </w:rPr>
            </w:pPr>
            <w:r w:rsidRPr="00C5029E">
              <w:rPr>
                <w:b/>
                <w:bCs/>
              </w:rPr>
              <w:t>Example 4</w:t>
            </w:r>
          </w:p>
        </w:tc>
        <w:tc>
          <w:tcPr>
            <w:tcW w:w="0" w:type="auto"/>
          </w:tcPr>
          <w:p w14:paraId="0137A33F" w14:textId="77D8FF34" w:rsidR="00CF0962" w:rsidRDefault="006D758C" w:rsidP="00062699">
            <w:r>
              <w:t>-24</w:t>
            </w:r>
          </w:p>
        </w:tc>
        <w:tc>
          <w:tcPr>
            <w:tcW w:w="0" w:type="auto"/>
          </w:tcPr>
          <w:p w14:paraId="4E7E555E" w14:textId="61A0F9A0" w:rsidR="00CF0962" w:rsidRDefault="006D758C" w:rsidP="00062699">
            <w:r>
              <w:t>26</w:t>
            </w:r>
          </w:p>
        </w:tc>
        <w:tc>
          <w:tcPr>
            <w:tcW w:w="0" w:type="auto"/>
          </w:tcPr>
          <w:p w14:paraId="5F9DDACD" w14:textId="26658116" w:rsidR="00CF0962" w:rsidRDefault="006D758C" w:rsidP="00062699">
            <w:r>
              <w:t>56</w:t>
            </w:r>
          </w:p>
        </w:tc>
        <w:tc>
          <w:tcPr>
            <w:tcW w:w="0" w:type="auto"/>
          </w:tcPr>
          <w:p w14:paraId="45DFE61B" w14:textId="46EA8857" w:rsidR="00CF0962" w:rsidRDefault="006D758C" w:rsidP="00062699">
            <w:r>
              <w:t>-24</w:t>
            </w:r>
          </w:p>
        </w:tc>
        <w:tc>
          <w:tcPr>
            <w:tcW w:w="0" w:type="auto"/>
          </w:tcPr>
          <w:p w14:paraId="398B6869" w14:textId="1C9B710D" w:rsidR="00CF0962" w:rsidRDefault="00064569" w:rsidP="00062699">
            <w:r>
              <w:t>Z</w:t>
            </w:r>
          </w:p>
        </w:tc>
      </w:tr>
      <w:tr w:rsidR="00144D77" w14:paraId="5099EA26" w14:textId="77777777" w:rsidTr="00062699">
        <w:tc>
          <w:tcPr>
            <w:tcW w:w="0" w:type="auto"/>
          </w:tcPr>
          <w:p w14:paraId="624BDC9C" w14:textId="77777777" w:rsidR="00CF0962" w:rsidRPr="00C5029E" w:rsidRDefault="00CF0962" w:rsidP="00062699">
            <w:pPr>
              <w:rPr>
                <w:b/>
                <w:bCs/>
              </w:rPr>
            </w:pPr>
            <w:r w:rsidRPr="00C5029E">
              <w:rPr>
                <w:b/>
                <w:bCs/>
              </w:rPr>
              <w:t>Example 5</w:t>
            </w:r>
          </w:p>
        </w:tc>
        <w:tc>
          <w:tcPr>
            <w:tcW w:w="0" w:type="auto"/>
          </w:tcPr>
          <w:p w14:paraId="135B2F6E" w14:textId="41A2E9E9" w:rsidR="00CF0962" w:rsidRDefault="00C74AAD" w:rsidP="00062699">
            <w:r>
              <w:t>-99</w:t>
            </w:r>
          </w:p>
        </w:tc>
        <w:tc>
          <w:tcPr>
            <w:tcW w:w="0" w:type="auto"/>
          </w:tcPr>
          <w:p w14:paraId="2C3751E0" w14:textId="02B091AF" w:rsidR="00CF0962" w:rsidRDefault="00C74AAD" w:rsidP="00062699">
            <w:r>
              <w:t>73</w:t>
            </w:r>
          </w:p>
        </w:tc>
        <w:tc>
          <w:tcPr>
            <w:tcW w:w="0" w:type="auto"/>
          </w:tcPr>
          <w:p w14:paraId="614CB9B7" w14:textId="4B1C30C5" w:rsidR="00CF0962" w:rsidRDefault="00C74AAD" w:rsidP="00062699">
            <w:r>
              <w:t>-42</w:t>
            </w:r>
          </w:p>
        </w:tc>
        <w:tc>
          <w:tcPr>
            <w:tcW w:w="0" w:type="auto"/>
          </w:tcPr>
          <w:p w14:paraId="577D9C49" w14:textId="63BF5F9A" w:rsidR="00CF0962" w:rsidRDefault="00C74AAD" w:rsidP="00062699">
            <w:r>
              <w:t>56</w:t>
            </w:r>
          </w:p>
        </w:tc>
        <w:tc>
          <w:tcPr>
            <w:tcW w:w="0" w:type="auto"/>
          </w:tcPr>
          <w:p w14:paraId="08E19190" w14:textId="252E4801" w:rsidR="00CF0962" w:rsidRDefault="00CF1F7E" w:rsidP="00062699">
            <w:r>
              <w:t>X</w:t>
            </w:r>
          </w:p>
        </w:tc>
      </w:tr>
      <w:tr w:rsidR="00144D77" w14:paraId="1569ACE6" w14:textId="77777777" w:rsidTr="00062699">
        <w:tc>
          <w:tcPr>
            <w:tcW w:w="0" w:type="auto"/>
          </w:tcPr>
          <w:p w14:paraId="3BB88D6B" w14:textId="77777777" w:rsidR="00CF0962" w:rsidRPr="00C5029E" w:rsidRDefault="00CF0962" w:rsidP="00062699">
            <w:pPr>
              <w:rPr>
                <w:b/>
                <w:bCs/>
              </w:rPr>
            </w:pPr>
            <w:r w:rsidRPr="00C5029E">
              <w:rPr>
                <w:b/>
                <w:bCs/>
              </w:rPr>
              <w:t>Example 6</w:t>
            </w:r>
          </w:p>
        </w:tc>
        <w:tc>
          <w:tcPr>
            <w:tcW w:w="0" w:type="auto"/>
          </w:tcPr>
          <w:p w14:paraId="32162501" w14:textId="1F14FD65" w:rsidR="00CF0962" w:rsidRDefault="00C74AAD" w:rsidP="00062699">
            <w:r>
              <w:t>-100</w:t>
            </w:r>
          </w:p>
        </w:tc>
        <w:tc>
          <w:tcPr>
            <w:tcW w:w="0" w:type="auto"/>
          </w:tcPr>
          <w:p w14:paraId="169656C1" w14:textId="49E1597C" w:rsidR="00CF0962" w:rsidRDefault="00C74AAD" w:rsidP="00062699">
            <w:r>
              <w:t>100</w:t>
            </w:r>
          </w:p>
        </w:tc>
        <w:tc>
          <w:tcPr>
            <w:tcW w:w="0" w:type="auto"/>
          </w:tcPr>
          <w:p w14:paraId="208AF737" w14:textId="272BB92E" w:rsidR="00CF0962" w:rsidRDefault="00064569" w:rsidP="00062699">
            <w:r>
              <w:t>14</w:t>
            </w:r>
          </w:p>
        </w:tc>
        <w:tc>
          <w:tcPr>
            <w:tcW w:w="0" w:type="auto"/>
          </w:tcPr>
          <w:p w14:paraId="0E3ACF4D" w14:textId="7C286EC5" w:rsidR="00CF0962" w:rsidRDefault="00064569" w:rsidP="00062699">
            <w:r>
              <w:t>94</w:t>
            </w:r>
          </w:p>
        </w:tc>
        <w:tc>
          <w:tcPr>
            <w:tcW w:w="0" w:type="auto"/>
          </w:tcPr>
          <w:p w14:paraId="012F7A0B" w14:textId="6FF05435" w:rsidR="00CF0962" w:rsidRDefault="00CF1F7E" w:rsidP="00062699">
            <w:r>
              <w:t>Y</w:t>
            </w:r>
          </w:p>
        </w:tc>
      </w:tr>
      <w:tr w:rsidR="00144D77" w14:paraId="5081F8F2" w14:textId="77777777" w:rsidTr="00062699">
        <w:tc>
          <w:tcPr>
            <w:tcW w:w="0" w:type="auto"/>
          </w:tcPr>
          <w:p w14:paraId="121AB02D" w14:textId="77777777" w:rsidR="00CF0962" w:rsidRPr="00C5029E" w:rsidRDefault="00CF0962" w:rsidP="00062699">
            <w:pPr>
              <w:rPr>
                <w:b/>
                <w:bCs/>
              </w:rPr>
            </w:pPr>
            <w:r w:rsidRPr="00C5029E">
              <w:rPr>
                <w:b/>
                <w:bCs/>
              </w:rPr>
              <w:t>Example 7</w:t>
            </w:r>
          </w:p>
        </w:tc>
        <w:tc>
          <w:tcPr>
            <w:tcW w:w="0" w:type="auto"/>
          </w:tcPr>
          <w:p w14:paraId="24E56B4E" w14:textId="01BC0213" w:rsidR="00CF0962" w:rsidRDefault="00064569" w:rsidP="00062699">
            <w:r>
              <w:t>-62</w:t>
            </w:r>
          </w:p>
        </w:tc>
        <w:tc>
          <w:tcPr>
            <w:tcW w:w="0" w:type="auto"/>
          </w:tcPr>
          <w:p w14:paraId="10524CF8" w14:textId="60908FCE" w:rsidR="00CF0962" w:rsidRDefault="00064569" w:rsidP="00062699">
            <w:r>
              <w:t>99</w:t>
            </w:r>
          </w:p>
        </w:tc>
        <w:tc>
          <w:tcPr>
            <w:tcW w:w="0" w:type="auto"/>
          </w:tcPr>
          <w:p w14:paraId="405F75B6" w14:textId="049C26BD" w:rsidR="00CF0962" w:rsidRDefault="00064569" w:rsidP="00062699">
            <w:r>
              <w:t>99</w:t>
            </w:r>
          </w:p>
        </w:tc>
        <w:tc>
          <w:tcPr>
            <w:tcW w:w="0" w:type="auto"/>
          </w:tcPr>
          <w:p w14:paraId="29339E5F" w14:textId="4BC4EC62" w:rsidR="00CF0962" w:rsidRDefault="00064569" w:rsidP="00062699">
            <w:r>
              <w:t>39</w:t>
            </w:r>
          </w:p>
        </w:tc>
        <w:tc>
          <w:tcPr>
            <w:tcW w:w="0" w:type="auto"/>
          </w:tcPr>
          <w:p w14:paraId="3C4F7D2D" w14:textId="0B249C08" w:rsidR="00CF0962" w:rsidRDefault="00CF1F7E" w:rsidP="00062699">
            <w:r>
              <w:t>X</w:t>
            </w:r>
          </w:p>
        </w:tc>
      </w:tr>
      <w:tr w:rsidR="00144D77" w14:paraId="20D46936" w14:textId="77777777" w:rsidTr="00062699">
        <w:tc>
          <w:tcPr>
            <w:tcW w:w="0" w:type="auto"/>
          </w:tcPr>
          <w:p w14:paraId="25382E56" w14:textId="77777777" w:rsidR="00CF0962" w:rsidRPr="00C5029E" w:rsidRDefault="00CF0962" w:rsidP="00062699">
            <w:pPr>
              <w:rPr>
                <w:b/>
                <w:bCs/>
              </w:rPr>
            </w:pPr>
            <w:r w:rsidRPr="00C5029E">
              <w:rPr>
                <w:b/>
                <w:bCs/>
              </w:rPr>
              <w:lastRenderedPageBreak/>
              <w:t>Example 8</w:t>
            </w:r>
          </w:p>
        </w:tc>
        <w:tc>
          <w:tcPr>
            <w:tcW w:w="0" w:type="auto"/>
          </w:tcPr>
          <w:p w14:paraId="77566B96" w14:textId="3F6207B6" w:rsidR="00CF0962" w:rsidRDefault="00064569" w:rsidP="00062699">
            <w:r>
              <w:t>73</w:t>
            </w:r>
          </w:p>
        </w:tc>
        <w:tc>
          <w:tcPr>
            <w:tcW w:w="0" w:type="auto"/>
          </w:tcPr>
          <w:p w14:paraId="496A4B3C" w14:textId="374D6BBD" w:rsidR="00CF0962" w:rsidRDefault="00064569" w:rsidP="00062699">
            <w:r>
              <w:t>84</w:t>
            </w:r>
          </w:p>
        </w:tc>
        <w:tc>
          <w:tcPr>
            <w:tcW w:w="0" w:type="auto"/>
          </w:tcPr>
          <w:p w14:paraId="0DD50C73" w14:textId="52F9C8D0" w:rsidR="00CF0962" w:rsidRDefault="00064569" w:rsidP="00062699">
            <w:r>
              <w:t>66</w:t>
            </w:r>
          </w:p>
        </w:tc>
        <w:tc>
          <w:tcPr>
            <w:tcW w:w="0" w:type="auto"/>
          </w:tcPr>
          <w:p w14:paraId="414B4E7A" w14:textId="29601AC2" w:rsidR="00CF0962" w:rsidRDefault="00064569" w:rsidP="00062699">
            <w:r>
              <w:t>35</w:t>
            </w:r>
          </w:p>
        </w:tc>
        <w:tc>
          <w:tcPr>
            <w:tcW w:w="0" w:type="auto"/>
          </w:tcPr>
          <w:p w14:paraId="010E68BA" w14:textId="2928576F" w:rsidR="00CF0962" w:rsidRDefault="00CF1F7E" w:rsidP="00062699">
            <w:r>
              <w:t>Y</w:t>
            </w:r>
          </w:p>
        </w:tc>
      </w:tr>
      <w:tr w:rsidR="00144D77" w14:paraId="0C910432" w14:textId="77777777" w:rsidTr="00062699">
        <w:tc>
          <w:tcPr>
            <w:tcW w:w="0" w:type="auto"/>
          </w:tcPr>
          <w:p w14:paraId="0FD4F498" w14:textId="77777777" w:rsidR="00CF0962" w:rsidRPr="00C5029E" w:rsidRDefault="00CF0962" w:rsidP="00062699">
            <w:pPr>
              <w:rPr>
                <w:b/>
                <w:bCs/>
              </w:rPr>
            </w:pPr>
            <w:r w:rsidRPr="00C5029E">
              <w:rPr>
                <w:b/>
                <w:bCs/>
              </w:rPr>
              <w:t>Example 9</w:t>
            </w:r>
          </w:p>
        </w:tc>
        <w:tc>
          <w:tcPr>
            <w:tcW w:w="0" w:type="auto"/>
          </w:tcPr>
          <w:p w14:paraId="77B81E21" w14:textId="5FAC944B" w:rsidR="00CF0962" w:rsidRDefault="00774078" w:rsidP="00062699">
            <w:r>
              <w:t>32</w:t>
            </w:r>
          </w:p>
        </w:tc>
        <w:tc>
          <w:tcPr>
            <w:tcW w:w="0" w:type="auto"/>
          </w:tcPr>
          <w:p w14:paraId="6D68D54E" w14:textId="61A1AB1B" w:rsidR="00CF0962" w:rsidRDefault="00774078" w:rsidP="00062699">
            <w:r>
              <w:t>-82</w:t>
            </w:r>
          </w:p>
        </w:tc>
        <w:tc>
          <w:tcPr>
            <w:tcW w:w="0" w:type="auto"/>
          </w:tcPr>
          <w:p w14:paraId="69CBF690" w14:textId="31AB60A2" w:rsidR="00CF0962" w:rsidRDefault="00774078" w:rsidP="00062699">
            <w:r>
              <w:t>33</w:t>
            </w:r>
          </w:p>
        </w:tc>
        <w:tc>
          <w:tcPr>
            <w:tcW w:w="0" w:type="auto"/>
          </w:tcPr>
          <w:p w14:paraId="50BEDB70" w14:textId="1F02C4E7" w:rsidR="00CF0962" w:rsidRDefault="00774078" w:rsidP="00062699">
            <w:r>
              <w:t>58</w:t>
            </w:r>
          </w:p>
        </w:tc>
        <w:tc>
          <w:tcPr>
            <w:tcW w:w="0" w:type="auto"/>
          </w:tcPr>
          <w:p w14:paraId="44F52B75" w14:textId="51D73474" w:rsidR="00CF0962" w:rsidRDefault="00CF1F7E" w:rsidP="00062699">
            <w:r>
              <w:t>Z</w:t>
            </w:r>
          </w:p>
        </w:tc>
      </w:tr>
      <w:tr w:rsidR="00144D77" w14:paraId="09931CC8" w14:textId="77777777" w:rsidTr="00062699">
        <w:tc>
          <w:tcPr>
            <w:tcW w:w="0" w:type="auto"/>
          </w:tcPr>
          <w:p w14:paraId="325A99BA" w14:textId="77777777" w:rsidR="00CF0962" w:rsidRPr="00C5029E" w:rsidRDefault="00CF0962" w:rsidP="00062699">
            <w:pPr>
              <w:rPr>
                <w:b/>
                <w:bCs/>
              </w:rPr>
            </w:pPr>
            <w:r w:rsidRPr="00C5029E">
              <w:rPr>
                <w:b/>
                <w:bCs/>
              </w:rPr>
              <w:t>Example 10</w:t>
            </w:r>
          </w:p>
        </w:tc>
        <w:tc>
          <w:tcPr>
            <w:tcW w:w="0" w:type="auto"/>
          </w:tcPr>
          <w:p w14:paraId="58C84AD0" w14:textId="6CC4F8F4" w:rsidR="00CF0962" w:rsidRDefault="00774078" w:rsidP="00062699">
            <w:r>
              <w:t>-99</w:t>
            </w:r>
          </w:p>
        </w:tc>
        <w:tc>
          <w:tcPr>
            <w:tcW w:w="0" w:type="auto"/>
          </w:tcPr>
          <w:p w14:paraId="16EAEA07" w14:textId="6FA178E5" w:rsidR="00CF0962" w:rsidRDefault="00774078" w:rsidP="00062699">
            <w:r>
              <w:t>-30</w:t>
            </w:r>
          </w:p>
        </w:tc>
        <w:tc>
          <w:tcPr>
            <w:tcW w:w="0" w:type="auto"/>
          </w:tcPr>
          <w:p w14:paraId="4D20C790" w14:textId="612D4455" w:rsidR="00CF0962" w:rsidRDefault="00774078" w:rsidP="00062699">
            <w:r>
              <w:t>-8</w:t>
            </w:r>
          </w:p>
        </w:tc>
        <w:tc>
          <w:tcPr>
            <w:tcW w:w="0" w:type="auto"/>
          </w:tcPr>
          <w:p w14:paraId="7D94C1EA" w14:textId="12E29D08" w:rsidR="00CF0962" w:rsidRDefault="00774078" w:rsidP="00062699">
            <w:r>
              <w:t>-27</w:t>
            </w:r>
          </w:p>
        </w:tc>
        <w:tc>
          <w:tcPr>
            <w:tcW w:w="0" w:type="auto"/>
          </w:tcPr>
          <w:p w14:paraId="4EE02FB5" w14:textId="62CCE086" w:rsidR="00CF0962" w:rsidRDefault="00CF1F7E" w:rsidP="00062699">
            <w:r>
              <w:t>Z</w:t>
            </w:r>
          </w:p>
        </w:tc>
      </w:tr>
      <w:tr w:rsidR="00144D77" w14:paraId="5C394A21" w14:textId="77777777" w:rsidTr="00062699">
        <w:tc>
          <w:tcPr>
            <w:tcW w:w="0" w:type="auto"/>
          </w:tcPr>
          <w:p w14:paraId="7784D20E" w14:textId="7571C2EB" w:rsidR="00CF1F7E" w:rsidRPr="00C5029E" w:rsidRDefault="00CF1F7E" w:rsidP="00062699">
            <w:pPr>
              <w:rPr>
                <w:b/>
                <w:bCs/>
              </w:rPr>
            </w:pPr>
            <w:r>
              <w:rPr>
                <w:b/>
                <w:bCs/>
              </w:rPr>
              <w:t>Example 11</w:t>
            </w:r>
          </w:p>
        </w:tc>
        <w:tc>
          <w:tcPr>
            <w:tcW w:w="0" w:type="auto"/>
          </w:tcPr>
          <w:p w14:paraId="3D7B6BD5" w14:textId="45E2C019" w:rsidR="00CF1F7E" w:rsidRDefault="00774078" w:rsidP="00062699">
            <w:r>
              <w:t>15</w:t>
            </w:r>
          </w:p>
        </w:tc>
        <w:tc>
          <w:tcPr>
            <w:tcW w:w="0" w:type="auto"/>
          </w:tcPr>
          <w:p w14:paraId="42E4A7D1" w14:textId="26F061C4" w:rsidR="00CF1F7E" w:rsidRDefault="00774078" w:rsidP="00062699">
            <w:r>
              <w:t>7</w:t>
            </w:r>
          </w:p>
        </w:tc>
        <w:tc>
          <w:tcPr>
            <w:tcW w:w="0" w:type="auto"/>
          </w:tcPr>
          <w:p w14:paraId="5906C3CF" w14:textId="22B96945" w:rsidR="00CF1F7E" w:rsidRDefault="00774078" w:rsidP="00062699">
            <w:r>
              <w:t>75</w:t>
            </w:r>
          </w:p>
        </w:tc>
        <w:tc>
          <w:tcPr>
            <w:tcW w:w="0" w:type="auto"/>
          </w:tcPr>
          <w:p w14:paraId="7392AF97" w14:textId="6DC09864" w:rsidR="00CF1F7E" w:rsidRDefault="00774078" w:rsidP="00062699">
            <w:r>
              <w:t>-21</w:t>
            </w:r>
          </w:p>
        </w:tc>
        <w:tc>
          <w:tcPr>
            <w:tcW w:w="0" w:type="auto"/>
          </w:tcPr>
          <w:p w14:paraId="5D673A6D" w14:textId="46234CD7" w:rsidR="00CF1F7E" w:rsidRDefault="00CF1F7E" w:rsidP="00062699">
            <w:r>
              <w:t>X</w:t>
            </w:r>
          </w:p>
        </w:tc>
      </w:tr>
    </w:tbl>
    <w:p w14:paraId="6B7E7FDF" w14:textId="280C1633" w:rsidR="00BC16B1" w:rsidRPr="00BC16B1" w:rsidRDefault="00BC16B1" w:rsidP="00BC16B1"/>
    <w:p w14:paraId="0CC6C6A9" w14:textId="77777777" w:rsidR="007D6577" w:rsidRDefault="0030676C" w:rsidP="007D6577">
      <w:pPr>
        <w:keepNext/>
      </w:pPr>
      <w:r w:rsidRPr="0030676C">
        <w:drawing>
          <wp:inline distT="0" distB="0" distL="0" distR="0" wp14:anchorId="2F0A7F8A" wp14:editId="4FCDEF4E">
            <wp:extent cx="5731510" cy="3437890"/>
            <wp:effectExtent l="0" t="0" r="2540" b="0"/>
            <wp:docPr id="4496868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8681" name="Picture 1" descr="A computer screen shot of a black screen&#10;&#10;Description automatically generated"/>
                    <pic:cNvPicPr/>
                  </pic:nvPicPr>
                  <pic:blipFill>
                    <a:blip r:embed="rId33"/>
                    <a:stretch>
                      <a:fillRect/>
                    </a:stretch>
                  </pic:blipFill>
                  <pic:spPr>
                    <a:xfrm>
                      <a:off x="0" y="0"/>
                      <a:ext cx="5731510" cy="3437890"/>
                    </a:xfrm>
                    <a:prstGeom prst="rect">
                      <a:avLst/>
                    </a:prstGeom>
                  </pic:spPr>
                </pic:pic>
              </a:graphicData>
            </a:graphic>
          </wp:inline>
        </w:drawing>
      </w:r>
    </w:p>
    <w:p w14:paraId="62782346" w14:textId="6A6B5948" w:rsidR="0030676C" w:rsidRPr="000B33D3" w:rsidRDefault="007D6577" w:rsidP="007D6577">
      <w:pPr>
        <w:pStyle w:val="Caption"/>
        <w:rPr>
          <w:b w:val="0"/>
          <w:bCs w:val="0"/>
          <w:i/>
          <w:iCs/>
        </w:rPr>
      </w:pPr>
      <w:r w:rsidRPr="000B33D3">
        <w:rPr>
          <w:b w:val="0"/>
          <w:bCs w:val="0"/>
          <w:i/>
          <w:iCs/>
        </w:rPr>
        <w:t xml:space="preserve">Figure </w:t>
      </w:r>
      <w:r w:rsidR="00CA024D" w:rsidRPr="000B33D3">
        <w:rPr>
          <w:b w:val="0"/>
          <w:bCs w:val="0"/>
          <w:i/>
          <w:iCs/>
        </w:rPr>
        <w:t>B11: Output</w:t>
      </w:r>
      <w:r w:rsidR="008D1E8F" w:rsidRPr="000B33D3">
        <w:rPr>
          <w:b w:val="0"/>
          <w:bCs w:val="0"/>
          <w:i/>
          <w:iCs/>
        </w:rPr>
        <w:t xml:space="preserve"> of algorithm, with Dataset G as input</w:t>
      </w:r>
      <w:r w:rsidR="000B33D3" w:rsidRPr="000B33D3">
        <w:rPr>
          <w:b w:val="0"/>
          <w:bCs w:val="0"/>
          <w:i/>
          <w:iCs/>
        </w:rPr>
        <w:t>.</w:t>
      </w:r>
    </w:p>
    <w:p w14:paraId="1DBB6751" w14:textId="3B60A5DC" w:rsidR="00D06377" w:rsidRDefault="000B33D3" w:rsidP="0030676C">
      <w:r>
        <w:rPr>
          <w:noProof/>
        </w:rPr>
        <w:drawing>
          <wp:anchor distT="0" distB="0" distL="114300" distR="114300" simplePos="0" relativeHeight="251761664" behindDoc="0" locked="0" layoutInCell="1" allowOverlap="1" wp14:anchorId="1982ED99" wp14:editId="24B5D522">
            <wp:simplePos x="0" y="0"/>
            <wp:positionH relativeFrom="column">
              <wp:posOffset>1492</wp:posOffset>
            </wp:positionH>
            <wp:positionV relativeFrom="page">
              <wp:posOffset>6366141</wp:posOffset>
            </wp:positionV>
            <wp:extent cx="2889250" cy="3503295"/>
            <wp:effectExtent l="0" t="0" r="6350" b="1905"/>
            <wp:wrapSquare wrapText="bothSides"/>
            <wp:docPr id="205322765" name="Picture 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765" name="Picture 12" descr="A diagram of a tree&#10;&#10;Description automatically generated"/>
                    <pic:cNvPicPr/>
                  </pic:nvPicPr>
                  <pic:blipFill rotWithShape="1">
                    <a:blip r:embed="rId34" cstate="print">
                      <a:extLst>
                        <a:ext uri="{28A0092B-C50C-407E-A947-70E740481C1C}">
                          <a14:useLocalDpi xmlns:a14="http://schemas.microsoft.com/office/drawing/2010/main" val="0"/>
                        </a:ext>
                      </a:extLst>
                    </a:blip>
                    <a:srcRect l="25039" t="1088" r="24551" b="-1088"/>
                    <a:stretch/>
                  </pic:blipFill>
                  <pic:spPr bwMode="auto">
                    <a:xfrm>
                      <a:off x="0" y="0"/>
                      <a:ext cx="2889250" cy="3503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DC00C1" w14:textId="77777777" w:rsidR="00FC6807" w:rsidRDefault="00FC6807" w:rsidP="0030676C"/>
    <w:p w14:paraId="158F1363" w14:textId="77777777" w:rsidR="00FC6807" w:rsidRDefault="00FC6807" w:rsidP="0030676C"/>
    <w:p w14:paraId="496F1E15" w14:textId="77777777" w:rsidR="00FC6807" w:rsidRDefault="00FC6807" w:rsidP="0030676C"/>
    <w:p w14:paraId="641B9388" w14:textId="77777777" w:rsidR="00FC6807" w:rsidRDefault="00FC6807" w:rsidP="0030676C"/>
    <w:p w14:paraId="078277C7" w14:textId="77777777" w:rsidR="00FC6807" w:rsidRDefault="00FC6807" w:rsidP="0030676C"/>
    <w:p w14:paraId="49B93655" w14:textId="77777777" w:rsidR="00FC6807" w:rsidRDefault="00FC6807" w:rsidP="0030676C"/>
    <w:p w14:paraId="2A5D18DE" w14:textId="77777777" w:rsidR="00FC6807" w:rsidRDefault="00FC6807" w:rsidP="0030676C"/>
    <w:p w14:paraId="3915EBBB" w14:textId="77777777" w:rsidR="00FC6807" w:rsidRDefault="00FC6807" w:rsidP="0030676C"/>
    <w:p w14:paraId="5D178307" w14:textId="77777777" w:rsidR="00FC6807" w:rsidRDefault="00FC6807" w:rsidP="0030676C"/>
    <w:p w14:paraId="065A1981" w14:textId="0BADC9AF" w:rsidR="00D06377" w:rsidRDefault="000A2D14" w:rsidP="0030676C">
      <w:r>
        <w:rPr>
          <w:noProof/>
        </w:rPr>
        <mc:AlternateContent>
          <mc:Choice Requires="wps">
            <w:drawing>
              <wp:anchor distT="0" distB="0" distL="114300" distR="114300" simplePos="0" relativeHeight="251767808" behindDoc="0" locked="0" layoutInCell="1" allowOverlap="1" wp14:anchorId="3C2CA822" wp14:editId="1E2CC331">
                <wp:simplePos x="0" y="0"/>
                <wp:positionH relativeFrom="column">
                  <wp:posOffset>-3011214</wp:posOffset>
                </wp:positionH>
                <wp:positionV relativeFrom="paragraph">
                  <wp:posOffset>415157</wp:posOffset>
                </wp:positionV>
                <wp:extent cx="3976370" cy="635"/>
                <wp:effectExtent l="0" t="0" r="5080" b="10795"/>
                <wp:wrapSquare wrapText="bothSides"/>
                <wp:docPr id="1583712074" name="Text Box 1"/>
                <wp:cNvGraphicFramePr/>
                <a:graphic xmlns:a="http://schemas.openxmlformats.org/drawingml/2006/main">
                  <a:graphicData uri="http://schemas.microsoft.com/office/word/2010/wordprocessingShape">
                    <wps:wsp>
                      <wps:cNvSpPr txBox="1"/>
                      <wps:spPr>
                        <a:xfrm>
                          <a:off x="0" y="0"/>
                          <a:ext cx="3976370" cy="635"/>
                        </a:xfrm>
                        <a:prstGeom prst="rect">
                          <a:avLst/>
                        </a:prstGeom>
                        <a:noFill/>
                        <a:ln>
                          <a:noFill/>
                        </a:ln>
                      </wps:spPr>
                      <wps:txbx>
                        <w:txbxContent>
                          <w:p w14:paraId="1B5CCA6D" w14:textId="6979DC32" w:rsidR="000B33D3" w:rsidRPr="000A2D14" w:rsidRDefault="000B33D3" w:rsidP="000B33D3">
                            <w:pPr>
                              <w:pStyle w:val="Caption"/>
                              <w:rPr>
                                <w:b w:val="0"/>
                                <w:bCs w:val="0"/>
                                <w:i/>
                                <w:iCs/>
                                <w:noProof/>
                                <w:szCs w:val="20"/>
                              </w:rPr>
                            </w:pPr>
                            <w:r w:rsidRPr="000A2D14">
                              <w:rPr>
                                <w:b w:val="0"/>
                                <w:bCs w:val="0"/>
                                <w:i/>
                                <w:iCs/>
                              </w:rPr>
                              <w:t xml:space="preserve">Figure B12: </w:t>
                            </w:r>
                            <w:r w:rsidR="000A2D14" w:rsidRPr="000A2D14">
                              <w:rPr>
                                <w:b w:val="0"/>
                                <w:bCs w:val="0"/>
                                <w:i/>
                                <w:iCs/>
                              </w:rPr>
                              <w:t>Minimal decision tree, representing Dataset 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2CA822" id="_x0000_s1043" type="#_x0000_t202" style="position:absolute;margin-left:-237.1pt;margin-top:32.7pt;width:31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" filled="f" stroked="f">
                <v:textbox style="mso-fit-shape-to-text:t" inset="0,0,0,0">
                  <w:txbxContent>
                    <w:p w14:paraId="1B5CCA6D" w14:textId="6979DC32" w:rsidR="000B33D3" w:rsidRPr="000A2D14" w:rsidRDefault="000B33D3" w:rsidP="000B33D3">
                      <w:pPr>
                        <w:pStyle w:val="Caption"/>
                        <w:rPr>
                          <w:b w:val="0"/>
                          <w:bCs w:val="0"/>
                          <w:i/>
                          <w:iCs/>
                          <w:noProof/>
                          <w:szCs w:val="20"/>
                        </w:rPr>
                      </w:pPr>
                      <w:r w:rsidRPr="000A2D14">
                        <w:rPr>
                          <w:b w:val="0"/>
                          <w:bCs w:val="0"/>
                          <w:i/>
                          <w:iCs/>
                        </w:rPr>
                        <w:t xml:space="preserve">Figure B12: </w:t>
                      </w:r>
                      <w:r w:rsidR="000A2D14" w:rsidRPr="000A2D14">
                        <w:rPr>
                          <w:b w:val="0"/>
                          <w:bCs w:val="0"/>
                          <w:i/>
                          <w:iCs/>
                        </w:rPr>
                        <w:t>Minimal decision tree, representing Dataset G</w:t>
                      </w:r>
                    </w:p>
                  </w:txbxContent>
                </v:textbox>
                <w10:wrap type="square"/>
              </v:shape>
            </w:pict>
          </mc:Fallback>
        </mc:AlternateContent>
      </w:r>
    </w:p>
    <w:p w14:paraId="4842E909" w14:textId="4683BABA" w:rsidR="00506058" w:rsidRDefault="00377115" w:rsidP="00CA0A22">
      <w:pPr>
        <w:pStyle w:val="Heading2"/>
      </w:pPr>
      <w:r>
        <w:lastRenderedPageBreak/>
        <w:t>B.8 Dataset H</w:t>
      </w:r>
    </w:p>
    <w:p w14:paraId="7B6EA281" w14:textId="1F2041E4" w:rsidR="00FC6807" w:rsidRPr="00CA0A22" w:rsidRDefault="00FC6807" w:rsidP="00FC6807">
      <w:pPr>
        <w:pStyle w:val="Caption"/>
        <w:keepNext/>
        <w:rPr>
          <w:b w:val="0"/>
          <w:bCs w:val="0"/>
          <w:i/>
          <w:iCs/>
        </w:rPr>
      </w:pPr>
      <w:r w:rsidRPr="00CA0A22">
        <w:rPr>
          <w:b w:val="0"/>
          <w:bCs w:val="0"/>
          <w:i/>
          <w:iCs/>
        </w:rPr>
        <w:t xml:space="preserve">Table B8: </w:t>
      </w:r>
      <w:r w:rsidR="00CA0A22" w:rsidRPr="00CA0A22">
        <w:rPr>
          <w:b w:val="0"/>
          <w:bCs w:val="0"/>
          <w:i/>
          <w:iCs/>
        </w:rPr>
        <w:t>Representation of Dataset H</w:t>
      </w:r>
    </w:p>
    <w:tbl>
      <w:tblPr>
        <w:tblStyle w:val="TableGrid"/>
        <w:tblpPr w:leftFromText="180" w:rightFromText="180" w:vertAnchor="text" w:horzAnchor="margin" w:tblpY="194"/>
        <w:tblW w:w="0" w:type="auto"/>
        <w:tblLook w:val="04A0" w:firstRow="1" w:lastRow="0" w:firstColumn="1" w:lastColumn="0" w:noHBand="0" w:noVBand="1"/>
      </w:tblPr>
      <w:tblGrid>
        <w:gridCol w:w="1213"/>
        <w:gridCol w:w="510"/>
        <w:gridCol w:w="510"/>
        <w:gridCol w:w="510"/>
        <w:gridCol w:w="510"/>
        <w:gridCol w:w="510"/>
        <w:gridCol w:w="510"/>
        <w:gridCol w:w="1561"/>
      </w:tblGrid>
      <w:tr w:rsidR="00FC6807" w14:paraId="2B360EF7" w14:textId="77777777" w:rsidTr="00FC6807">
        <w:trPr>
          <w:trHeight w:val="232"/>
        </w:trPr>
        <w:tc>
          <w:tcPr>
            <w:tcW w:w="0" w:type="auto"/>
            <w:vMerge w:val="restart"/>
          </w:tcPr>
          <w:p w14:paraId="0896306C" w14:textId="77777777" w:rsidR="00FC6807" w:rsidRPr="00087D2B" w:rsidRDefault="00FC6807" w:rsidP="00FC6807">
            <w:pPr>
              <w:rPr>
                <w:b/>
                <w:bCs/>
              </w:rPr>
            </w:pPr>
            <w:r w:rsidRPr="00087D2B">
              <w:rPr>
                <w:b/>
                <w:bCs/>
              </w:rPr>
              <w:t>Examples:</w:t>
            </w:r>
          </w:p>
        </w:tc>
        <w:tc>
          <w:tcPr>
            <w:tcW w:w="0" w:type="auto"/>
            <w:gridSpan w:val="6"/>
          </w:tcPr>
          <w:p w14:paraId="04CC5603" w14:textId="77777777" w:rsidR="00FC6807" w:rsidRPr="00A63E0B" w:rsidRDefault="00FC6807" w:rsidP="00FC6807">
            <w:pPr>
              <w:jc w:val="center"/>
              <w:rPr>
                <w:b/>
                <w:bCs/>
              </w:rPr>
            </w:pPr>
            <w:r>
              <w:rPr>
                <w:b/>
                <w:bCs/>
              </w:rPr>
              <w:t>Features</w:t>
            </w:r>
          </w:p>
        </w:tc>
        <w:tc>
          <w:tcPr>
            <w:tcW w:w="0" w:type="auto"/>
            <w:vMerge w:val="restart"/>
          </w:tcPr>
          <w:p w14:paraId="2E0C5C1A" w14:textId="77777777" w:rsidR="00FC6807" w:rsidRPr="00A63E0B" w:rsidRDefault="00FC6807" w:rsidP="00FC6807">
            <w:pPr>
              <w:rPr>
                <w:b/>
                <w:bCs/>
              </w:rPr>
            </w:pPr>
            <w:r w:rsidRPr="00A63E0B">
              <w:rPr>
                <w:b/>
                <w:bCs/>
              </w:rPr>
              <w:t>Classification:</w:t>
            </w:r>
          </w:p>
        </w:tc>
      </w:tr>
      <w:tr w:rsidR="00FC6807" w14:paraId="129BE39E" w14:textId="77777777" w:rsidTr="00FC6807">
        <w:trPr>
          <w:trHeight w:val="71"/>
        </w:trPr>
        <w:tc>
          <w:tcPr>
            <w:tcW w:w="0" w:type="auto"/>
            <w:vMerge/>
          </w:tcPr>
          <w:p w14:paraId="53E8D213" w14:textId="77777777" w:rsidR="00FC6807" w:rsidRPr="00087D2B" w:rsidRDefault="00FC6807" w:rsidP="00FC6807">
            <w:pPr>
              <w:rPr>
                <w:b/>
                <w:bCs/>
              </w:rPr>
            </w:pPr>
          </w:p>
        </w:tc>
        <w:tc>
          <w:tcPr>
            <w:tcW w:w="0" w:type="auto"/>
          </w:tcPr>
          <w:p w14:paraId="25D01386" w14:textId="77777777" w:rsidR="00FC6807" w:rsidRPr="00A63E0B" w:rsidRDefault="00FC6807" w:rsidP="00FC6807">
            <w:pPr>
              <w:rPr>
                <w:b/>
                <w:bCs/>
              </w:rPr>
            </w:pPr>
            <w:r>
              <w:rPr>
                <w:b/>
                <w:bCs/>
              </w:rPr>
              <w:t>A:</w:t>
            </w:r>
          </w:p>
        </w:tc>
        <w:tc>
          <w:tcPr>
            <w:tcW w:w="0" w:type="auto"/>
          </w:tcPr>
          <w:p w14:paraId="3A89AF62" w14:textId="77777777" w:rsidR="00FC6807" w:rsidRPr="00A63E0B" w:rsidRDefault="00FC6807" w:rsidP="00FC6807">
            <w:pPr>
              <w:rPr>
                <w:b/>
                <w:bCs/>
              </w:rPr>
            </w:pPr>
            <w:r>
              <w:rPr>
                <w:b/>
                <w:bCs/>
              </w:rPr>
              <w:t>B:</w:t>
            </w:r>
          </w:p>
        </w:tc>
        <w:tc>
          <w:tcPr>
            <w:tcW w:w="0" w:type="auto"/>
          </w:tcPr>
          <w:p w14:paraId="4F1A02D1" w14:textId="77777777" w:rsidR="00FC6807" w:rsidRPr="00A63E0B" w:rsidRDefault="00FC6807" w:rsidP="00FC6807">
            <w:pPr>
              <w:rPr>
                <w:b/>
                <w:bCs/>
              </w:rPr>
            </w:pPr>
            <w:r>
              <w:rPr>
                <w:b/>
                <w:bCs/>
              </w:rPr>
              <w:t>C:</w:t>
            </w:r>
          </w:p>
        </w:tc>
        <w:tc>
          <w:tcPr>
            <w:tcW w:w="0" w:type="auto"/>
          </w:tcPr>
          <w:p w14:paraId="33EAD8F4" w14:textId="77777777" w:rsidR="00FC6807" w:rsidRPr="00A63E0B" w:rsidRDefault="00FC6807" w:rsidP="00FC6807">
            <w:pPr>
              <w:rPr>
                <w:b/>
                <w:bCs/>
              </w:rPr>
            </w:pPr>
            <w:r>
              <w:rPr>
                <w:b/>
                <w:bCs/>
              </w:rPr>
              <w:t>D:</w:t>
            </w:r>
          </w:p>
        </w:tc>
        <w:tc>
          <w:tcPr>
            <w:tcW w:w="0" w:type="auto"/>
          </w:tcPr>
          <w:p w14:paraId="5391D7FD" w14:textId="77777777" w:rsidR="00FC6807" w:rsidRPr="00A63E0B" w:rsidRDefault="00FC6807" w:rsidP="00FC6807">
            <w:pPr>
              <w:rPr>
                <w:b/>
                <w:bCs/>
              </w:rPr>
            </w:pPr>
            <w:r>
              <w:rPr>
                <w:b/>
                <w:bCs/>
              </w:rPr>
              <w:t>E:</w:t>
            </w:r>
          </w:p>
        </w:tc>
        <w:tc>
          <w:tcPr>
            <w:tcW w:w="0" w:type="auto"/>
          </w:tcPr>
          <w:p w14:paraId="1D17EC77" w14:textId="77777777" w:rsidR="00FC6807" w:rsidRPr="00A63E0B" w:rsidRDefault="00FC6807" w:rsidP="00FC6807">
            <w:pPr>
              <w:rPr>
                <w:b/>
                <w:bCs/>
              </w:rPr>
            </w:pPr>
            <w:r>
              <w:rPr>
                <w:b/>
                <w:bCs/>
              </w:rPr>
              <w:t>F:</w:t>
            </w:r>
          </w:p>
        </w:tc>
        <w:tc>
          <w:tcPr>
            <w:tcW w:w="0" w:type="auto"/>
            <w:vMerge/>
          </w:tcPr>
          <w:p w14:paraId="39D745C2" w14:textId="77777777" w:rsidR="00FC6807" w:rsidRPr="00A63E0B" w:rsidRDefault="00FC6807" w:rsidP="00FC6807">
            <w:pPr>
              <w:rPr>
                <w:b/>
                <w:bCs/>
              </w:rPr>
            </w:pPr>
          </w:p>
        </w:tc>
      </w:tr>
      <w:tr w:rsidR="00FC6807" w14:paraId="1557A8A9" w14:textId="77777777" w:rsidTr="00FC6807">
        <w:trPr>
          <w:trHeight w:val="232"/>
        </w:trPr>
        <w:tc>
          <w:tcPr>
            <w:tcW w:w="0" w:type="auto"/>
          </w:tcPr>
          <w:p w14:paraId="0177EA76" w14:textId="77777777" w:rsidR="00FC6807" w:rsidRPr="00087D2B" w:rsidRDefault="00FC6807" w:rsidP="00FC6807">
            <w:pPr>
              <w:rPr>
                <w:b/>
                <w:bCs/>
              </w:rPr>
            </w:pPr>
            <w:r w:rsidRPr="00087D2B">
              <w:rPr>
                <w:b/>
                <w:bCs/>
              </w:rPr>
              <w:t>Example 1</w:t>
            </w:r>
          </w:p>
        </w:tc>
        <w:tc>
          <w:tcPr>
            <w:tcW w:w="0" w:type="auto"/>
          </w:tcPr>
          <w:p w14:paraId="706A5DF9" w14:textId="77777777" w:rsidR="00FC6807" w:rsidRDefault="00FC6807" w:rsidP="00FC6807">
            <w:r>
              <w:t>-23</w:t>
            </w:r>
          </w:p>
        </w:tc>
        <w:tc>
          <w:tcPr>
            <w:tcW w:w="0" w:type="auto"/>
          </w:tcPr>
          <w:p w14:paraId="3BA400A3" w14:textId="77777777" w:rsidR="00FC6807" w:rsidRDefault="00FC6807" w:rsidP="00FC6807">
            <w:r>
              <w:t>-90</w:t>
            </w:r>
          </w:p>
        </w:tc>
        <w:tc>
          <w:tcPr>
            <w:tcW w:w="0" w:type="auto"/>
          </w:tcPr>
          <w:p w14:paraId="1DB930E1" w14:textId="77777777" w:rsidR="00FC6807" w:rsidRDefault="00FC6807" w:rsidP="00FC6807">
            <w:r>
              <w:t>-60</w:t>
            </w:r>
          </w:p>
        </w:tc>
        <w:tc>
          <w:tcPr>
            <w:tcW w:w="0" w:type="auto"/>
          </w:tcPr>
          <w:p w14:paraId="6494DC09" w14:textId="77777777" w:rsidR="00FC6807" w:rsidRDefault="00FC6807" w:rsidP="00FC6807">
            <w:r>
              <w:t>43</w:t>
            </w:r>
          </w:p>
        </w:tc>
        <w:tc>
          <w:tcPr>
            <w:tcW w:w="0" w:type="auto"/>
          </w:tcPr>
          <w:p w14:paraId="3DCA3D3B" w14:textId="77777777" w:rsidR="00FC6807" w:rsidRDefault="00FC6807" w:rsidP="00FC6807">
            <w:r>
              <w:t>43</w:t>
            </w:r>
          </w:p>
        </w:tc>
        <w:tc>
          <w:tcPr>
            <w:tcW w:w="0" w:type="auto"/>
          </w:tcPr>
          <w:p w14:paraId="129BD2DC" w14:textId="77777777" w:rsidR="00FC6807" w:rsidRDefault="00FC6807" w:rsidP="00FC6807">
            <w:r>
              <w:t>-17</w:t>
            </w:r>
          </w:p>
        </w:tc>
        <w:tc>
          <w:tcPr>
            <w:tcW w:w="0" w:type="auto"/>
          </w:tcPr>
          <w:p w14:paraId="7EF4EDE7" w14:textId="77777777" w:rsidR="00FC6807" w:rsidRDefault="00FC6807" w:rsidP="00FC6807">
            <w:r>
              <w:t>X</w:t>
            </w:r>
          </w:p>
        </w:tc>
      </w:tr>
      <w:tr w:rsidR="00FC6807" w14:paraId="3BAD0D90" w14:textId="77777777" w:rsidTr="00FC6807">
        <w:trPr>
          <w:trHeight w:val="240"/>
        </w:trPr>
        <w:tc>
          <w:tcPr>
            <w:tcW w:w="0" w:type="auto"/>
          </w:tcPr>
          <w:p w14:paraId="5EEE2B0B" w14:textId="77777777" w:rsidR="00FC6807" w:rsidRPr="00087D2B" w:rsidRDefault="00FC6807" w:rsidP="00FC6807">
            <w:pPr>
              <w:rPr>
                <w:b/>
                <w:bCs/>
              </w:rPr>
            </w:pPr>
            <w:r w:rsidRPr="00087D2B">
              <w:rPr>
                <w:b/>
                <w:bCs/>
              </w:rPr>
              <w:t>Example 2</w:t>
            </w:r>
          </w:p>
        </w:tc>
        <w:tc>
          <w:tcPr>
            <w:tcW w:w="0" w:type="auto"/>
          </w:tcPr>
          <w:p w14:paraId="71F6220E" w14:textId="77777777" w:rsidR="00FC6807" w:rsidRDefault="00FC6807" w:rsidP="00FC6807">
            <w:r>
              <w:t>72</w:t>
            </w:r>
          </w:p>
        </w:tc>
        <w:tc>
          <w:tcPr>
            <w:tcW w:w="0" w:type="auto"/>
          </w:tcPr>
          <w:p w14:paraId="0A8563DB" w14:textId="77777777" w:rsidR="00FC6807" w:rsidRDefault="00FC6807" w:rsidP="00FC6807">
            <w:r>
              <w:t>85</w:t>
            </w:r>
          </w:p>
        </w:tc>
        <w:tc>
          <w:tcPr>
            <w:tcW w:w="0" w:type="auto"/>
          </w:tcPr>
          <w:p w14:paraId="3A548A45" w14:textId="77777777" w:rsidR="00FC6807" w:rsidRDefault="00FC6807" w:rsidP="00FC6807">
            <w:r>
              <w:t>-37</w:t>
            </w:r>
          </w:p>
        </w:tc>
        <w:tc>
          <w:tcPr>
            <w:tcW w:w="0" w:type="auto"/>
          </w:tcPr>
          <w:p w14:paraId="58495E5E" w14:textId="77777777" w:rsidR="00FC6807" w:rsidRDefault="00FC6807" w:rsidP="00FC6807">
            <w:r>
              <w:t>83</w:t>
            </w:r>
          </w:p>
        </w:tc>
        <w:tc>
          <w:tcPr>
            <w:tcW w:w="0" w:type="auto"/>
          </w:tcPr>
          <w:p w14:paraId="11B62C2B" w14:textId="77777777" w:rsidR="00FC6807" w:rsidRDefault="00FC6807" w:rsidP="00FC6807">
            <w:r>
              <w:t>-64</w:t>
            </w:r>
          </w:p>
        </w:tc>
        <w:tc>
          <w:tcPr>
            <w:tcW w:w="0" w:type="auto"/>
          </w:tcPr>
          <w:p w14:paraId="14C9364E" w14:textId="77777777" w:rsidR="00FC6807" w:rsidRDefault="00FC6807" w:rsidP="00FC6807">
            <w:r>
              <w:t>-86</w:t>
            </w:r>
          </w:p>
        </w:tc>
        <w:tc>
          <w:tcPr>
            <w:tcW w:w="0" w:type="auto"/>
          </w:tcPr>
          <w:p w14:paraId="06350929" w14:textId="77777777" w:rsidR="00FC6807" w:rsidRDefault="00FC6807" w:rsidP="00FC6807">
            <w:r>
              <w:t>X</w:t>
            </w:r>
          </w:p>
        </w:tc>
      </w:tr>
      <w:tr w:rsidR="00FC6807" w14:paraId="746B0C0F" w14:textId="77777777" w:rsidTr="00FC6807">
        <w:trPr>
          <w:trHeight w:val="232"/>
        </w:trPr>
        <w:tc>
          <w:tcPr>
            <w:tcW w:w="0" w:type="auto"/>
          </w:tcPr>
          <w:p w14:paraId="78EE1278" w14:textId="77777777" w:rsidR="00FC6807" w:rsidRPr="00087D2B" w:rsidRDefault="00FC6807" w:rsidP="00FC6807">
            <w:pPr>
              <w:rPr>
                <w:b/>
                <w:bCs/>
              </w:rPr>
            </w:pPr>
            <w:r w:rsidRPr="00087D2B">
              <w:rPr>
                <w:b/>
                <w:bCs/>
              </w:rPr>
              <w:t>Example 3</w:t>
            </w:r>
          </w:p>
        </w:tc>
        <w:tc>
          <w:tcPr>
            <w:tcW w:w="0" w:type="auto"/>
          </w:tcPr>
          <w:p w14:paraId="60477888" w14:textId="77777777" w:rsidR="00FC6807" w:rsidRDefault="00FC6807" w:rsidP="00FC6807">
            <w:r>
              <w:t>-18</w:t>
            </w:r>
          </w:p>
        </w:tc>
        <w:tc>
          <w:tcPr>
            <w:tcW w:w="0" w:type="auto"/>
          </w:tcPr>
          <w:p w14:paraId="30E7EBD3" w14:textId="77777777" w:rsidR="00FC6807" w:rsidRDefault="00FC6807" w:rsidP="00FC6807">
            <w:r>
              <w:t>28</w:t>
            </w:r>
          </w:p>
        </w:tc>
        <w:tc>
          <w:tcPr>
            <w:tcW w:w="0" w:type="auto"/>
          </w:tcPr>
          <w:p w14:paraId="4C4EBF24" w14:textId="77777777" w:rsidR="00FC6807" w:rsidRDefault="00FC6807" w:rsidP="00FC6807">
            <w:r>
              <w:t>-74</w:t>
            </w:r>
          </w:p>
        </w:tc>
        <w:tc>
          <w:tcPr>
            <w:tcW w:w="0" w:type="auto"/>
          </w:tcPr>
          <w:p w14:paraId="0407987B" w14:textId="77777777" w:rsidR="00FC6807" w:rsidRDefault="00FC6807" w:rsidP="00FC6807">
            <w:r>
              <w:t>20</w:t>
            </w:r>
          </w:p>
        </w:tc>
        <w:tc>
          <w:tcPr>
            <w:tcW w:w="0" w:type="auto"/>
          </w:tcPr>
          <w:p w14:paraId="32715657" w14:textId="77777777" w:rsidR="00FC6807" w:rsidRDefault="00FC6807" w:rsidP="00FC6807">
            <w:r>
              <w:t>55</w:t>
            </w:r>
          </w:p>
        </w:tc>
        <w:tc>
          <w:tcPr>
            <w:tcW w:w="0" w:type="auto"/>
          </w:tcPr>
          <w:p w14:paraId="410A0F2A" w14:textId="77777777" w:rsidR="00FC6807" w:rsidRDefault="00FC6807" w:rsidP="00FC6807">
            <w:r>
              <w:t>-51</w:t>
            </w:r>
          </w:p>
        </w:tc>
        <w:tc>
          <w:tcPr>
            <w:tcW w:w="0" w:type="auto"/>
          </w:tcPr>
          <w:p w14:paraId="39F483A4" w14:textId="77777777" w:rsidR="00FC6807" w:rsidRDefault="00FC6807" w:rsidP="00FC6807">
            <w:r>
              <w:t>Z</w:t>
            </w:r>
          </w:p>
        </w:tc>
      </w:tr>
      <w:tr w:rsidR="00FC6807" w14:paraId="2E6B7D6A" w14:textId="77777777" w:rsidTr="00FC6807">
        <w:trPr>
          <w:trHeight w:val="232"/>
        </w:trPr>
        <w:tc>
          <w:tcPr>
            <w:tcW w:w="0" w:type="auto"/>
          </w:tcPr>
          <w:p w14:paraId="49BA815A" w14:textId="77777777" w:rsidR="00FC6807" w:rsidRPr="00087D2B" w:rsidRDefault="00FC6807" w:rsidP="00FC6807">
            <w:pPr>
              <w:rPr>
                <w:b/>
                <w:bCs/>
              </w:rPr>
            </w:pPr>
            <w:r w:rsidRPr="00087D2B">
              <w:rPr>
                <w:b/>
                <w:bCs/>
              </w:rPr>
              <w:t xml:space="preserve">Example 4 </w:t>
            </w:r>
          </w:p>
        </w:tc>
        <w:tc>
          <w:tcPr>
            <w:tcW w:w="0" w:type="auto"/>
          </w:tcPr>
          <w:p w14:paraId="130134BC" w14:textId="77777777" w:rsidR="00FC6807" w:rsidRDefault="00FC6807" w:rsidP="00FC6807">
            <w:r>
              <w:t>80</w:t>
            </w:r>
          </w:p>
        </w:tc>
        <w:tc>
          <w:tcPr>
            <w:tcW w:w="0" w:type="auto"/>
          </w:tcPr>
          <w:p w14:paraId="3050DE60" w14:textId="77777777" w:rsidR="00FC6807" w:rsidRDefault="00FC6807" w:rsidP="00FC6807">
            <w:r>
              <w:t>-67</w:t>
            </w:r>
          </w:p>
        </w:tc>
        <w:tc>
          <w:tcPr>
            <w:tcW w:w="0" w:type="auto"/>
          </w:tcPr>
          <w:p w14:paraId="296FC6B1" w14:textId="77777777" w:rsidR="00FC6807" w:rsidRDefault="00FC6807" w:rsidP="00FC6807">
            <w:r>
              <w:t>-6</w:t>
            </w:r>
          </w:p>
        </w:tc>
        <w:tc>
          <w:tcPr>
            <w:tcW w:w="0" w:type="auto"/>
          </w:tcPr>
          <w:p w14:paraId="40264885" w14:textId="77777777" w:rsidR="00FC6807" w:rsidRDefault="00FC6807" w:rsidP="00FC6807">
            <w:r>
              <w:t>97</w:t>
            </w:r>
          </w:p>
        </w:tc>
        <w:tc>
          <w:tcPr>
            <w:tcW w:w="0" w:type="auto"/>
          </w:tcPr>
          <w:p w14:paraId="17B8F674" w14:textId="77777777" w:rsidR="00FC6807" w:rsidRDefault="00FC6807" w:rsidP="00FC6807">
            <w:r>
              <w:t>-6</w:t>
            </w:r>
          </w:p>
        </w:tc>
        <w:tc>
          <w:tcPr>
            <w:tcW w:w="0" w:type="auto"/>
          </w:tcPr>
          <w:p w14:paraId="2DD37557" w14:textId="77777777" w:rsidR="00FC6807" w:rsidRDefault="00FC6807" w:rsidP="00FC6807">
            <w:r>
              <w:t>-19</w:t>
            </w:r>
          </w:p>
        </w:tc>
        <w:tc>
          <w:tcPr>
            <w:tcW w:w="0" w:type="auto"/>
          </w:tcPr>
          <w:p w14:paraId="24496319" w14:textId="77777777" w:rsidR="00FC6807" w:rsidRDefault="00FC6807" w:rsidP="00FC6807">
            <w:r>
              <w:t>Y</w:t>
            </w:r>
          </w:p>
        </w:tc>
      </w:tr>
      <w:tr w:rsidR="00FC6807" w14:paraId="429F41FF" w14:textId="77777777" w:rsidTr="00FC6807">
        <w:trPr>
          <w:trHeight w:val="240"/>
        </w:trPr>
        <w:tc>
          <w:tcPr>
            <w:tcW w:w="0" w:type="auto"/>
          </w:tcPr>
          <w:p w14:paraId="6CB72259" w14:textId="77777777" w:rsidR="00FC6807" w:rsidRPr="00A63E0B" w:rsidRDefault="00FC6807" w:rsidP="00FC6807">
            <w:pPr>
              <w:rPr>
                <w:b/>
                <w:bCs/>
              </w:rPr>
            </w:pPr>
            <w:r w:rsidRPr="00A63E0B">
              <w:rPr>
                <w:b/>
                <w:bCs/>
              </w:rPr>
              <w:t xml:space="preserve">Example 5 </w:t>
            </w:r>
          </w:p>
        </w:tc>
        <w:tc>
          <w:tcPr>
            <w:tcW w:w="0" w:type="auto"/>
          </w:tcPr>
          <w:p w14:paraId="48AD9E2D" w14:textId="77777777" w:rsidR="00FC6807" w:rsidRDefault="00FC6807" w:rsidP="00FC6807">
            <w:r>
              <w:t>-84</w:t>
            </w:r>
          </w:p>
        </w:tc>
        <w:tc>
          <w:tcPr>
            <w:tcW w:w="0" w:type="auto"/>
          </w:tcPr>
          <w:p w14:paraId="479A0947" w14:textId="77777777" w:rsidR="00FC6807" w:rsidRDefault="00FC6807" w:rsidP="00FC6807">
            <w:r>
              <w:t>93</w:t>
            </w:r>
          </w:p>
        </w:tc>
        <w:tc>
          <w:tcPr>
            <w:tcW w:w="0" w:type="auto"/>
          </w:tcPr>
          <w:p w14:paraId="7B62B5F7" w14:textId="77777777" w:rsidR="00FC6807" w:rsidRDefault="00FC6807" w:rsidP="00FC6807">
            <w:r>
              <w:t>69</w:t>
            </w:r>
          </w:p>
        </w:tc>
        <w:tc>
          <w:tcPr>
            <w:tcW w:w="0" w:type="auto"/>
          </w:tcPr>
          <w:p w14:paraId="14EBC862" w14:textId="77777777" w:rsidR="00FC6807" w:rsidRDefault="00FC6807" w:rsidP="00FC6807">
            <w:r>
              <w:t>-47</w:t>
            </w:r>
          </w:p>
        </w:tc>
        <w:tc>
          <w:tcPr>
            <w:tcW w:w="0" w:type="auto"/>
          </w:tcPr>
          <w:p w14:paraId="3473109F" w14:textId="77777777" w:rsidR="00FC6807" w:rsidRDefault="00FC6807" w:rsidP="00FC6807">
            <w:r>
              <w:t>-7</w:t>
            </w:r>
          </w:p>
        </w:tc>
        <w:tc>
          <w:tcPr>
            <w:tcW w:w="0" w:type="auto"/>
          </w:tcPr>
          <w:p w14:paraId="3D51865E" w14:textId="77777777" w:rsidR="00FC6807" w:rsidRDefault="00FC6807" w:rsidP="00FC6807">
            <w:r>
              <w:t>94</w:t>
            </w:r>
          </w:p>
        </w:tc>
        <w:tc>
          <w:tcPr>
            <w:tcW w:w="0" w:type="auto"/>
          </w:tcPr>
          <w:p w14:paraId="7B9C9F7C" w14:textId="77777777" w:rsidR="00FC6807" w:rsidRDefault="00FC6807" w:rsidP="00FC6807">
            <w:r>
              <w:t>Y</w:t>
            </w:r>
          </w:p>
        </w:tc>
      </w:tr>
      <w:tr w:rsidR="00FC6807" w14:paraId="625BC18A" w14:textId="77777777" w:rsidTr="00FC6807">
        <w:trPr>
          <w:trHeight w:val="232"/>
        </w:trPr>
        <w:tc>
          <w:tcPr>
            <w:tcW w:w="0" w:type="auto"/>
          </w:tcPr>
          <w:p w14:paraId="72B3A77B" w14:textId="77777777" w:rsidR="00FC6807" w:rsidRPr="00A63E0B" w:rsidRDefault="00FC6807" w:rsidP="00FC6807">
            <w:pPr>
              <w:rPr>
                <w:b/>
                <w:bCs/>
              </w:rPr>
            </w:pPr>
            <w:r w:rsidRPr="00A63E0B">
              <w:rPr>
                <w:b/>
                <w:bCs/>
              </w:rPr>
              <w:t>Example 6</w:t>
            </w:r>
          </w:p>
        </w:tc>
        <w:tc>
          <w:tcPr>
            <w:tcW w:w="0" w:type="auto"/>
          </w:tcPr>
          <w:p w14:paraId="712CFD56" w14:textId="77777777" w:rsidR="00FC6807" w:rsidRDefault="00FC6807" w:rsidP="00FC6807">
            <w:r>
              <w:t>-61</w:t>
            </w:r>
          </w:p>
        </w:tc>
        <w:tc>
          <w:tcPr>
            <w:tcW w:w="0" w:type="auto"/>
          </w:tcPr>
          <w:p w14:paraId="65FFBC8F" w14:textId="77777777" w:rsidR="00FC6807" w:rsidRDefault="00FC6807" w:rsidP="00FC6807">
            <w:r>
              <w:t>27</w:t>
            </w:r>
          </w:p>
        </w:tc>
        <w:tc>
          <w:tcPr>
            <w:tcW w:w="0" w:type="auto"/>
          </w:tcPr>
          <w:p w14:paraId="1EF19E95" w14:textId="77777777" w:rsidR="00FC6807" w:rsidRDefault="00FC6807" w:rsidP="00FC6807">
            <w:r>
              <w:t>46</w:t>
            </w:r>
          </w:p>
        </w:tc>
        <w:tc>
          <w:tcPr>
            <w:tcW w:w="0" w:type="auto"/>
          </w:tcPr>
          <w:p w14:paraId="365D6B6F" w14:textId="77777777" w:rsidR="00FC6807" w:rsidRDefault="00FC6807" w:rsidP="00FC6807">
            <w:r>
              <w:t>-43</w:t>
            </w:r>
          </w:p>
        </w:tc>
        <w:tc>
          <w:tcPr>
            <w:tcW w:w="0" w:type="auto"/>
          </w:tcPr>
          <w:p w14:paraId="38EF48BB" w14:textId="77777777" w:rsidR="00FC6807" w:rsidRDefault="00FC6807" w:rsidP="00FC6807">
            <w:r>
              <w:t>68</w:t>
            </w:r>
          </w:p>
        </w:tc>
        <w:tc>
          <w:tcPr>
            <w:tcW w:w="0" w:type="auto"/>
          </w:tcPr>
          <w:p w14:paraId="4EC60BBE" w14:textId="77777777" w:rsidR="00FC6807" w:rsidRDefault="00FC6807" w:rsidP="00FC6807">
            <w:r>
              <w:t>-60</w:t>
            </w:r>
          </w:p>
        </w:tc>
        <w:tc>
          <w:tcPr>
            <w:tcW w:w="0" w:type="auto"/>
          </w:tcPr>
          <w:p w14:paraId="1EBD61C0" w14:textId="77777777" w:rsidR="00FC6807" w:rsidRDefault="00FC6807" w:rsidP="00FC6807">
            <w:r>
              <w:t>Z</w:t>
            </w:r>
          </w:p>
        </w:tc>
      </w:tr>
      <w:tr w:rsidR="00FC6807" w14:paraId="39BC5AC9" w14:textId="77777777" w:rsidTr="00FC6807">
        <w:trPr>
          <w:trHeight w:val="240"/>
        </w:trPr>
        <w:tc>
          <w:tcPr>
            <w:tcW w:w="0" w:type="auto"/>
          </w:tcPr>
          <w:p w14:paraId="751CAD36" w14:textId="77777777" w:rsidR="00FC6807" w:rsidRPr="00A63E0B" w:rsidRDefault="00FC6807" w:rsidP="00FC6807">
            <w:pPr>
              <w:rPr>
                <w:b/>
                <w:bCs/>
              </w:rPr>
            </w:pPr>
            <w:r w:rsidRPr="00A63E0B">
              <w:rPr>
                <w:b/>
                <w:bCs/>
              </w:rPr>
              <w:t>Example 7</w:t>
            </w:r>
          </w:p>
        </w:tc>
        <w:tc>
          <w:tcPr>
            <w:tcW w:w="0" w:type="auto"/>
          </w:tcPr>
          <w:p w14:paraId="682DE7E7" w14:textId="77777777" w:rsidR="00FC6807" w:rsidRDefault="00FC6807" w:rsidP="00FC6807">
            <w:r>
              <w:t>89</w:t>
            </w:r>
          </w:p>
        </w:tc>
        <w:tc>
          <w:tcPr>
            <w:tcW w:w="0" w:type="auto"/>
          </w:tcPr>
          <w:p w14:paraId="4426695A" w14:textId="77777777" w:rsidR="00FC6807" w:rsidRDefault="00FC6807" w:rsidP="00FC6807">
            <w:r>
              <w:t>-44</w:t>
            </w:r>
          </w:p>
        </w:tc>
        <w:tc>
          <w:tcPr>
            <w:tcW w:w="0" w:type="auto"/>
          </w:tcPr>
          <w:p w14:paraId="10A472C5" w14:textId="77777777" w:rsidR="00FC6807" w:rsidRDefault="00FC6807" w:rsidP="00FC6807">
            <w:r>
              <w:t>19</w:t>
            </w:r>
          </w:p>
        </w:tc>
        <w:tc>
          <w:tcPr>
            <w:tcW w:w="0" w:type="auto"/>
          </w:tcPr>
          <w:p w14:paraId="0FD3B793" w14:textId="77777777" w:rsidR="00FC6807" w:rsidRDefault="00FC6807" w:rsidP="00FC6807">
            <w:r>
              <w:t>11</w:t>
            </w:r>
          </w:p>
        </w:tc>
        <w:tc>
          <w:tcPr>
            <w:tcW w:w="0" w:type="auto"/>
          </w:tcPr>
          <w:p w14:paraId="48364B3C" w14:textId="77777777" w:rsidR="00FC6807" w:rsidRDefault="00FC6807" w:rsidP="00FC6807">
            <w:r>
              <w:t>10</w:t>
            </w:r>
          </w:p>
        </w:tc>
        <w:tc>
          <w:tcPr>
            <w:tcW w:w="0" w:type="auto"/>
          </w:tcPr>
          <w:p w14:paraId="65F1058D" w14:textId="77777777" w:rsidR="00FC6807" w:rsidRDefault="00FC6807" w:rsidP="00FC6807">
            <w:r>
              <w:t>51</w:t>
            </w:r>
          </w:p>
        </w:tc>
        <w:tc>
          <w:tcPr>
            <w:tcW w:w="0" w:type="auto"/>
          </w:tcPr>
          <w:p w14:paraId="6A6EDA5F" w14:textId="77777777" w:rsidR="00FC6807" w:rsidRDefault="00FC6807" w:rsidP="00FC6807">
            <w:r>
              <w:t>X</w:t>
            </w:r>
          </w:p>
        </w:tc>
      </w:tr>
      <w:tr w:rsidR="00FC6807" w14:paraId="08979593" w14:textId="77777777" w:rsidTr="00FC6807">
        <w:trPr>
          <w:trHeight w:val="232"/>
        </w:trPr>
        <w:tc>
          <w:tcPr>
            <w:tcW w:w="0" w:type="auto"/>
          </w:tcPr>
          <w:p w14:paraId="09F3968E" w14:textId="77777777" w:rsidR="00FC6807" w:rsidRPr="00A63E0B" w:rsidRDefault="00FC6807" w:rsidP="00FC6807">
            <w:pPr>
              <w:rPr>
                <w:b/>
                <w:bCs/>
              </w:rPr>
            </w:pPr>
            <w:r w:rsidRPr="00A63E0B">
              <w:rPr>
                <w:b/>
                <w:bCs/>
              </w:rPr>
              <w:t>Example 8</w:t>
            </w:r>
          </w:p>
        </w:tc>
        <w:tc>
          <w:tcPr>
            <w:tcW w:w="0" w:type="auto"/>
          </w:tcPr>
          <w:p w14:paraId="60E38EA4" w14:textId="77777777" w:rsidR="00FC6807" w:rsidRDefault="00FC6807" w:rsidP="00FC6807">
            <w:r>
              <w:t>94</w:t>
            </w:r>
          </w:p>
        </w:tc>
        <w:tc>
          <w:tcPr>
            <w:tcW w:w="0" w:type="auto"/>
          </w:tcPr>
          <w:p w14:paraId="14E4073E" w14:textId="77777777" w:rsidR="00FC6807" w:rsidRDefault="00FC6807" w:rsidP="00FC6807">
            <w:r>
              <w:t>-22</w:t>
            </w:r>
          </w:p>
        </w:tc>
        <w:tc>
          <w:tcPr>
            <w:tcW w:w="0" w:type="auto"/>
          </w:tcPr>
          <w:p w14:paraId="0AF68AF3" w14:textId="77777777" w:rsidR="00FC6807" w:rsidRDefault="00FC6807" w:rsidP="00FC6807">
            <w:r>
              <w:t>-79</w:t>
            </w:r>
          </w:p>
        </w:tc>
        <w:tc>
          <w:tcPr>
            <w:tcW w:w="0" w:type="auto"/>
          </w:tcPr>
          <w:p w14:paraId="2F3D5350" w14:textId="77777777" w:rsidR="00FC6807" w:rsidRDefault="00FC6807" w:rsidP="00FC6807">
            <w:r>
              <w:t>-87</w:t>
            </w:r>
          </w:p>
        </w:tc>
        <w:tc>
          <w:tcPr>
            <w:tcW w:w="0" w:type="auto"/>
          </w:tcPr>
          <w:p w14:paraId="5EB1DF08" w14:textId="77777777" w:rsidR="00FC6807" w:rsidRDefault="00FC6807" w:rsidP="00FC6807">
            <w:r>
              <w:t>-26</w:t>
            </w:r>
          </w:p>
        </w:tc>
        <w:tc>
          <w:tcPr>
            <w:tcW w:w="0" w:type="auto"/>
          </w:tcPr>
          <w:p w14:paraId="68C60DDF" w14:textId="77777777" w:rsidR="00FC6807" w:rsidRDefault="00FC6807" w:rsidP="00FC6807">
            <w:r>
              <w:t>-23</w:t>
            </w:r>
          </w:p>
        </w:tc>
        <w:tc>
          <w:tcPr>
            <w:tcW w:w="0" w:type="auto"/>
          </w:tcPr>
          <w:p w14:paraId="110F074B" w14:textId="77777777" w:rsidR="00FC6807" w:rsidRDefault="00FC6807" w:rsidP="00FC6807">
            <w:r>
              <w:t>Z</w:t>
            </w:r>
          </w:p>
        </w:tc>
      </w:tr>
      <w:tr w:rsidR="00FC6807" w14:paraId="407C404D" w14:textId="77777777" w:rsidTr="00FC6807">
        <w:trPr>
          <w:trHeight w:val="232"/>
        </w:trPr>
        <w:tc>
          <w:tcPr>
            <w:tcW w:w="0" w:type="auto"/>
          </w:tcPr>
          <w:p w14:paraId="3A51ED43" w14:textId="77777777" w:rsidR="00FC6807" w:rsidRPr="00A63E0B" w:rsidRDefault="00FC6807" w:rsidP="00FC6807">
            <w:pPr>
              <w:rPr>
                <w:b/>
                <w:bCs/>
              </w:rPr>
            </w:pPr>
            <w:r w:rsidRPr="00A63E0B">
              <w:rPr>
                <w:b/>
                <w:bCs/>
              </w:rPr>
              <w:t>Example 9</w:t>
            </w:r>
          </w:p>
        </w:tc>
        <w:tc>
          <w:tcPr>
            <w:tcW w:w="0" w:type="auto"/>
          </w:tcPr>
          <w:p w14:paraId="7407FA67" w14:textId="77777777" w:rsidR="00FC6807" w:rsidRDefault="00FC6807" w:rsidP="00FC6807">
            <w:r>
              <w:t>-9</w:t>
            </w:r>
          </w:p>
        </w:tc>
        <w:tc>
          <w:tcPr>
            <w:tcW w:w="0" w:type="auto"/>
          </w:tcPr>
          <w:p w14:paraId="711E442A" w14:textId="77777777" w:rsidR="00FC6807" w:rsidRDefault="00FC6807" w:rsidP="00FC6807">
            <w:r>
              <w:t>13</w:t>
            </w:r>
          </w:p>
        </w:tc>
        <w:tc>
          <w:tcPr>
            <w:tcW w:w="0" w:type="auto"/>
          </w:tcPr>
          <w:p w14:paraId="3129FE1D" w14:textId="77777777" w:rsidR="00FC6807" w:rsidRDefault="00FC6807" w:rsidP="00FC6807">
            <w:r>
              <w:t>-75</w:t>
            </w:r>
          </w:p>
        </w:tc>
        <w:tc>
          <w:tcPr>
            <w:tcW w:w="0" w:type="auto"/>
          </w:tcPr>
          <w:p w14:paraId="330665F1" w14:textId="77777777" w:rsidR="00FC6807" w:rsidRDefault="00FC6807" w:rsidP="00FC6807">
            <w:r>
              <w:t>-88</w:t>
            </w:r>
          </w:p>
        </w:tc>
        <w:tc>
          <w:tcPr>
            <w:tcW w:w="0" w:type="auto"/>
          </w:tcPr>
          <w:p w14:paraId="1781AC5D" w14:textId="77777777" w:rsidR="00FC6807" w:rsidRDefault="00FC6807" w:rsidP="00FC6807">
            <w:r>
              <w:t>-34</w:t>
            </w:r>
          </w:p>
        </w:tc>
        <w:tc>
          <w:tcPr>
            <w:tcW w:w="0" w:type="auto"/>
          </w:tcPr>
          <w:p w14:paraId="64BE2F25" w14:textId="77777777" w:rsidR="00FC6807" w:rsidRDefault="00FC6807" w:rsidP="00FC6807">
            <w:r>
              <w:t>33</w:t>
            </w:r>
          </w:p>
        </w:tc>
        <w:tc>
          <w:tcPr>
            <w:tcW w:w="0" w:type="auto"/>
          </w:tcPr>
          <w:p w14:paraId="6F238398" w14:textId="77777777" w:rsidR="00FC6807" w:rsidRDefault="00FC6807" w:rsidP="00FC6807">
            <w:r>
              <w:t>Z</w:t>
            </w:r>
          </w:p>
        </w:tc>
      </w:tr>
    </w:tbl>
    <w:p w14:paraId="75134803" w14:textId="04EB95E2" w:rsidR="002F11C4" w:rsidRDefault="002F11C4" w:rsidP="00506058"/>
    <w:p w14:paraId="4E136119" w14:textId="75536F77" w:rsidR="002F11C4" w:rsidRDefault="002F11C4" w:rsidP="00506058"/>
    <w:p w14:paraId="602BA0F5" w14:textId="77777777" w:rsidR="002F11C4" w:rsidRDefault="002F11C4" w:rsidP="00506058"/>
    <w:p w14:paraId="732DAF41" w14:textId="77777777" w:rsidR="002F11C4" w:rsidRDefault="002F11C4" w:rsidP="00506058"/>
    <w:p w14:paraId="0901DC8B" w14:textId="77777777" w:rsidR="002F11C4" w:rsidRDefault="002F11C4" w:rsidP="00506058"/>
    <w:p w14:paraId="06F58181" w14:textId="77777777" w:rsidR="002F11C4" w:rsidRDefault="002F11C4" w:rsidP="00506058"/>
    <w:p w14:paraId="2AE9836E" w14:textId="77777777" w:rsidR="002F11C4" w:rsidRDefault="002F11C4" w:rsidP="00506058"/>
    <w:p w14:paraId="1EFF9A02" w14:textId="3229A572" w:rsidR="002F11C4" w:rsidRDefault="002F11C4" w:rsidP="00506058"/>
    <w:p w14:paraId="4E8E624B" w14:textId="0E0E3311" w:rsidR="002F11C4" w:rsidRDefault="002F11C4" w:rsidP="00506058"/>
    <w:p w14:paraId="72EBED4E" w14:textId="5F6A7FD8" w:rsidR="002F11C4" w:rsidRDefault="002F11C4" w:rsidP="00506058"/>
    <w:p w14:paraId="5727FF0F" w14:textId="05A83116" w:rsidR="002F11C4" w:rsidRDefault="002F11C4" w:rsidP="00506058"/>
    <w:p w14:paraId="6C5D1885" w14:textId="17BD42D6" w:rsidR="00F642A8" w:rsidRDefault="00CA0A22" w:rsidP="002F11C4">
      <w:r>
        <w:rPr>
          <w:noProof/>
        </w:rPr>
        <mc:AlternateContent>
          <mc:Choice Requires="wps">
            <w:drawing>
              <wp:anchor distT="0" distB="0" distL="114300" distR="114300" simplePos="0" relativeHeight="251770880" behindDoc="0" locked="0" layoutInCell="1" allowOverlap="1" wp14:anchorId="73ACE97E" wp14:editId="496BC15F">
                <wp:simplePos x="0" y="0"/>
                <wp:positionH relativeFrom="column">
                  <wp:posOffset>-3855769</wp:posOffset>
                </wp:positionH>
                <wp:positionV relativeFrom="paragraph">
                  <wp:posOffset>3194831</wp:posOffset>
                </wp:positionV>
                <wp:extent cx="5731510" cy="635"/>
                <wp:effectExtent l="0" t="0" r="2540" b="10795"/>
                <wp:wrapSquare wrapText="bothSides"/>
                <wp:docPr id="147372542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5C76232D" w14:textId="23B198A4" w:rsidR="00CA0A22" w:rsidRPr="00CA0A22" w:rsidRDefault="00CA0A22" w:rsidP="00CA0A22">
                            <w:pPr>
                              <w:pStyle w:val="Caption"/>
                              <w:rPr>
                                <w:b w:val="0"/>
                                <w:bCs w:val="0"/>
                                <w:i/>
                                <w:iCs/>
                                <w:szCs w:val="20"/>
                              </w:rPr>
                            </w:pPr>
                            <w:r w:rsidRPr="00CA0A22">
                              <w:rPr>
                                <w:b w:val="0"/>
                                <w:bCs w:val="0"/>
                                <w:i/>
                                <w:iCs/>
                              </w:rPr>
                              <w:t>Figure B13: Output of algorithm, with Dataset H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CE97E" id="_x0000_s1044" type="#_x0000_t202" style="position:absolute;margin-left:-303.6pt;margin-top:251.55pt;width:451.3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" filled="f" stroked="f">
                <v:textbox style="mso-fit-shape-to-text:t" inset="0,0,0,0">
                  <w:txbxContent>
                    <w:p w14:paraId="5C76232D" w14:textId="23B198A4" w:rsidR="00CA0A22" w:rsidRPr="00CA0A22" w:rsidRDefault="00CA0A22" w:rsidP="00CA0A22">
                      <w:pPr>
                        <w:pStyle w:val="Caption"/>
                        <w:rPr>
                          <w:b w:val="0"/>
                          <w:bCs w:val="0"/>
                          <w:i/>
                          <w:iCs/>
                          <w:szCs w:val="20"/>
                        </w:rPr>
                      </w:pPr>
                      <w:r w:rsidRPr="00CA0A22">
                        <w:rPr>
                          <w:b w:val="0"/>
                          <w:bCs w:val="0"/>
                          <w:i/>
                          <w:iCs/>
                        </w:rPr>
                        <w:t>Figure B13: Output of algorithm, with Dataset H as input.</w:t>
                      </w:r>
                    </w:p>
                  </w:txbxContent>
                </v:textbox>
                <w10:wrap type="square"/>
              </v:shape>
            </w:pict>
          </mc:Fallback>
        </mc:AlternateContent>
      </w:r>
      <w:r w:rsidRPr="00D06377">
        <w:drawing>
          <wp:anchor distT="0" distB="0" distL="114300" distR="114300" simplePos="0" relativeHeight="251760640" behindDoc="0" locked="0" layoutInCell="1" allowOverlap="1" wp14:anchorId="50191488" wp14:editId="742830C7">
            <wp:simplePos x="0" y="0"/>
            <wp:positionH relativeFrom="column">
              <wp:posOffset>-3849178</wp:posOffset>
            </wp:positionH>
            <wp:positionV relativeFrom="page">
              <wp:posOffset>5294600</wp:posOffset>
            </wp:positionV>
            <wp:extent cx="5731510" cy="2890520"/>
            <wp:effectExtent l="0" t="0" r="2540" b="5080"/>
            <wp:wrapSquare wrapText="bothSides"/>
            <wp:docPr id="8236914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1492"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anchor>
        </w:drawing>
      </w:r>
    </w:p>
    <w:p w14:paraId="0F0E7E25" w14:textId="7E2580E4" w:rsidR="00CA0A22" w:rsidRDefault="00CA0A22" w:rsidP="00377115">
      <w:pPr>
        <w:pStyle w:val="Heading2"/>
      </w:pPr>
      <w:r>
        <w:rPr>
          <w:noProof/>
        </w:rPr>
        <w:lastRenderedPageBreak/>
        <w:drawing>
          <wp:anchor distT="0" distB="0" distL="114300" distR="114300" simplePos="0" relativeHeight="251768832" behindDoc="0" locked="0" layoutInCell="1" allowOverlap="1" wp14:anchorId="32677772" wp14:editId="3AD74721">
            <wp:simplePos x="0" y="0"/>
            <wp:positionH relativeFrom="column">
              <wp:posOffset>-164905</wp:posOffset>
            </wp:positionH>
            <wp:positionV relativeFrom="paragraph">
              <wp:posOffset>-163000</wp:posOffset>
            </wp:positionV>
            <wp:extent cx="3371850" cy="2722245"/>
            <wp:effectExtent l="0" t="0" r="0" b="1905"/>
            <wp:wrapSquare wrapText="bothSides"/>
            <wp:docPr id="368938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38571" name="Picture 368938571"/>
                    <pic:cNvPicPr/>
                  </pic:nvPicPr>
                  <pic:blipFill rotWithShape="1">
                    <a:blip r:embed="rId36" cstate="print">
                      <a:extLst>
                        <a:ext uri="{28A0092B-C50C-407E-A947-70E740481C1C}">
                          <a14:useLocalDpi xmlns:a14="http://schemas.microsoft.com/office/drawing/2010/main" val="0"/>
                        </a:ext>
                      </a:extLst>
                    </a:blip>
                    <a:srcRect l="21272" r="19898"/>
                    <a:stretch/>
                  </pic:blipFill>
                  <pic:spPr bwMode="auto">
                    <a:xfrm>
                      <a:off x="0" y="0"/>
                      <a:ext cx="3371850" cy="2722245"/>
                    </a:xfrm>
                    <a:prstGeom prst="rect">
                      <a:avLst/>
                    </a:prstGeom>
                    <a:ln>
                      <a:noFill/>
                    </a:ln>
                    <a:extLst>
                      <a:ext uri="{53640926-AAD7-44D8-BBD7-CCE9431645EC}">
                        <a14:shadowObscured xmlns:a14="http://schemas.microsoft.com/office/drawing/2010/main"/>
                      </a:ext>
                    </a:extLst>
                  </pic:spPr>
                </pic:pic>
              </a:graphicData>
            </a:graphic>
          </wp:anchor>
        </w:drawing>
      </w:r>
    </w:p>
    <w:p w14:paraId="2BC4F00E" w14:textId="5F17C220" w:rsidR="00CA0A22" w:rsidRDefault="00CA0A22" w:rsidP="00377115">
      <w:pPr>
        <w:pStyle w:val="Heading2"/>
      </w:pPr>
    </w:p>
    <w:p w14:paraId="7915DE61" w14:textId="244A100A" w:rsidR="00CA0A22" w:rsidRDefault="00CA0A22" w:rsidP="00377115">
      <w:pPr>
        <w:pStyle w:val="Heading2"/>
      </w:pPr>
    </w:p>
    <w:p w14:paraId="6440AB51" w14:textId="77777777" w:rsidR="00CA0A22" w:rsidRDefault="00CA0A22" w:rsidP="00377115">
      <w:pPr>
        <w:pStyle w:val="Heading2"/>
      </w:pPr>
    </w:p>
    <w:p w14:paraId="3B27D8AD" w14:textId="2554FAF3" w:rsidR="00CA0A22" w:rsidRDefault="00973D19" w:rsidP="00973D19">
      <w:pPr>
        <w:pStyle w:val="Heading2"/>
      </w:pPr>
      <w:r>
        <w:rPr>
          <w:noProof/>
        </w:rPr>
        <mc:AlternateContent>
          <mc:Choice Requires="wps">
            <w:drawing>
              <wp:anchor distT="0" distB="0" distL="114300" distR="114300" simplePos="0" relativeHeight="251772928" behindDoc="0" locked="0" layoutInCell="1" allowOverlap="1" wp14:anchorId="27C2E991" wp14:editId="3CC1FFA6">
                <wp:simplePos x="0" y="0"/>
                <wp:positionH relativeFrom="column">
                  <wp:posOffset>-3483610</wp:posOffset>
                </wp:positionH>
                <wp:positionV relativeFrom="paragraph">
                  <wp:posOffset>863600</wp:posOffset>
                </wp:positionV>
                <wp:extent cx="3741420" cy="635"/>
                <wp:effectExtent l="0" t="0" r="0" b="0"/>
                <wp:wrapSquare wrapText="bothSides"/>
                <wp:docPr id="1614250945" name="Text Box 1"/>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27721F2" w14:textId="4105664B" w:rsidR="00CA0A22" w:rsidRPr="00973D19" w:rsidRDefault="00CA0A22" w:rsidP="00CA0A22">
                            <w:pPr>
                              <w:pStyle w:val="Caption"/>
                              <w:rPr>
                                <w:b w:val="0"/>
                                <w:bCs w:val="0"/>
                                <w:i/>
                                <w:iCs/>
                                <w:noProof/>
                                <w:sz w:val="28"/>
                                <w:szCs w:val="20"/>
                              </w:rPr>
                            </w:pPr>
                            <w:r w:rsidRPr="00973D19">
                              <w:rPr>
                                <w:b w:val="0"/>
                                <w:bCs w:val="0"/>
                                <w:i/>
                                <w:iCs/>
                              </w:rPr>
                              <w:t xml:space="preserve">Figure B14: Minimal decision tree, representing </w:t>
                            </w:r>
                            <w:r w:rsidR="00973D19" w:rsidRPr="00973D19">
                              <w:rPr>
                                <w:b w:val="0"/>
                                <w:bCs w:val="0"/>
                                <w:i/>
                                <w:iCs/>
                              </w:rPr>
                              <w:t>Dataset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C2E991" id="_x0000_s1045" type="#_x0000_t202" style="position:absolute;left:0;text-align:left;margin-left:-274.3pt;margin-top:68pt;width:294.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HGwIAAEAEAAAOAAAAZHJzL2Uyb0RvYy54bWysU8Fu2zAMvQ/YPwi6L07Srt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l59uJ5dzykkKXZz9T7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" stroked="f">
                <v:textbox style="mso-fit-shape-to-text:t" inset="0,0,0,0">
                  <w:txbxContent>
                    <w:p w14:paraId="727721F2" w14:textId="4105664B" w:rsidR="00CA0A22" w:rsidRPr="00973D19" w:rsidRDefault="00CA0A22" w:rsidP="00CA0A22">
                      <w:pPr>
                        <w:pStyle w:val="Caption"/>
                        <w:rPr>
                          <w:b w:val="0"/>
                          <w:bCs w:val="0"/>
                          <w:i/>
                          <w:iCs/>
                          <w:noProof/>
                          <w:sz w:val="28"/>
                          <w:szCs w:val="20"/>
                        </w:rPr>
                      </w:pPr>
                      <w:r w:rsidRPr="00973D19">
                        <w:rPr>
                          <w:b w:val="0"/>
                          <w:bCs w:val="0"/>
                          <w:i/>
                          <w:iCs/>
                        </w:rPr>
                        <w:t xml:space="preserve">Figure B14: Minimal decision tree, representing </w:t>
                      </w:r>
                      <w:r w:rsidR="00973D19" w:rsidRPr="00973D19">
                        <w:rPr>
                          <w:b w:val="0"/>
                          <w:bCs w:val="0"/>
                          <w:i/>
                          <w:iCs/>
                        </w:rPr>
                        <w:t>Dataset H</w:t>
                      </w:r>
                    </w:p>
                  </w:txbxContent>
                </v:textbox>
                <w10:wrap type="square"/>
              </v:shape>
            </w:pict>
          </mc:Fallback>
        </mc:AlternateContent>
      </w:r>
    </w:p>
    <w:p w14:paraId="7CB3D36F" w14:textId="3279FD4F" w:rsidR="00377115" w:rsidRPr="00377115" w:rsidRDefault="00377115" w:rsidP="00377115">
      <w:pPr>
        <w:pStyle w:val="Heading2"/>
      </w:pPr>
      <w:r w:rsidRPr="00377115">
        <w:t>B.9</w:t>
      </w:r>
      <w:r>
        <w:t xml:space="preserve"> Dataset I</w:t>
      </w:r>
    </w:p>
    <w:p w14:paraId="1EAD9C00" w14:textId="752B9C54" w:rsidR="0074137E" w:rsidRPr="0074137E" w:rsidRDefault="0074137E" w:rsidP="0074137E">
      <w:pPr>
        <w:pStyle w:val="Caption"/>
        <w:keepNext/>
        <w:rPr>
          <w:b w:val="0"/>
          <w:bCs w:val="0"/>
          <w:i/>
          <w:iCs/>
        </w:rPr>
      </w:pPr>
      <w:r w:rsidRPr="0074137E">
        <w:rPr>
          <w:b w:val="0"/>
          <w:bCs w:val="0"/>
          <w:i/>
          <w:iCs/>
        </w:rPr>
        <w:t>Table B9: Representation of Dataset I</w:t>
      </w:r>
    </w:p>
    <w:tbl>
      <w:tblPr>
        <w:tblStyle w:val="TableGrid"/>
        <w:tblpPr w:leftFromText="180" w:rightFromText="180" w:vertAnchor="text" w:horzAnchor="margin" w:tblpY="254"/>
        <w:tblW w:w="0" w:type="auto"/>
        <w:tblLook w:val="04A0" w:firstRow="1" w:lastRow="0" w:firstColumn="1" w:lastColumn="0" w:noHBand="0" w:noVBand="1"/>
      </w:tblPr>
      <w:tblGrid>
        <w:gridCol w:w="1396"/>
        <w:gridCol w:w="510"/>
        <w:gridCol w:w="510"/>
        <w:gridCol w:w="510"/>
        <w:gridCol w:w="510"/>
        <w:gridCol w:w="510"/>
        <w:gridCol w:w="510"/>
        <w:gridCol w:w="510"/>
        <w:gridCol w:w="510"/>
        <w:gridCol w:w="1561"/>
      </w:tblGrid>
      <w:tr w:rsidR="00973D19" w14:paraId="76A7BBC7" w14:textId="77777777" w:rsidTr="00973D19">
        <w:tc>
          <w:tcPr>
            <w:tcW w:w="0" w:type="auto"/>
            <w:vMerge w:val="restart"/>
          </w:tcPr>
          <w:p w14:paraId="26D60ECC" w14:textId="77777777" w:rsidR="00973D19" w:rsidRPr="00C917CF" w:rsidRDefault="00973D19" w:rsidP="00973D19">
            <w:pPr>
              <w:rPr>
                <w:b/>
                <w:bCs/>
              </w:rPr>
            </w:pPr>
            <w:r w:rsidRPr="00C917CF">
              <w:rPr>
                <w:b/>
                <w:bCs/>
              </w:rPr>
              <w:t>Examples:</w:t>
            </w:r>
          </w:p>
        </w:tc>
        <w:tc>
          <w:tcPr>
            <w:tcW w:w="0" w:type="auto"/>
            <w:gridSpan w:val="8"/>
          </w:tcPr>
          <w:p w14:paraId="7D027595" w14:textId="77777777" w:rsidR="00973D19" w:rsidRPr="00C917CF" w:rsidRDefault="00973D19" w:rsidP="00973D19">
            <w:pPr>
              <w:jc w:val="center"/>
              <w:rPr>
                <w:b/>
                <w:bCs/>
              </w:rPr>
            </w:pPr>
            <w:r w:rsidRPr="00C917CF">
              <w:rPr>
                <w:b/>
                <w:bCs/>
              </w:rPr>
              <w:t>Features</w:t>
            </w:r>
          </w:p>
        </w:tc>
        <w:tc>
          <w:tcPr>
            <w:tcW w:w="0" w:type="auto"/>
            <w:vMerge w:val="restart"/>
          </w:tcPr>
          <w:p w14:paraId="6265CE49" w14:textId="77777777" w:rsidR="00973D19" w:rsidRPr="00C917CF" w:rsidRDefault="00973D19" w:rsidP="00973D19">
            <w:pPr>
              <w:rPr>
                <w:b/>
                <w:bCs/>
              </w:rPr>
            </w:pPr>
            <w:r w:rsidRPr="00C917CF">
              <w:rPr>
                <w:b/>
                <w:bCs/>
              </w:rPr>
              <w:t>Classification:</w:t>
            </w:r>
          </w:p>
        </w:tc>
      </w:tr>
      <w:tr w:rsidR="00973D19" w14:paraId="0953D6C5" w14:textId="77777777" w:rsidTr="00973D19">
        <w:tc>
          <w:tcPr>
            <w:tcW w:w="0" w:type="auto"/>
            <w:vMerge/>
          </w:tcPr>
          <w:p w14:paraId="1BDBCBC3" w14:textId="77777777" w:rsidR="00973D19" w:rsidRPr="00C917CF" w:rsidRDefault="00973D19" w:rsidP="00973D19">
            <w:pPr>
              <w:rPr>
                <w:b/>
                <w:bCs/>
              </w:rPr>
            </w:pPr>
          </w:p>
        </w:tc>
        <w:tc>
          <w:tcPr>
            <w:tcW w:w="0" w:type="auto"/>
          </w:tcPr>
          <w:p w14:paraId="5A24C517" w14:textId="77777777" w:rsidR="00973D19" w:rsidRPr="00C917CF" w:rsidRDefault="00973D19" w:rsidP="00973D19">
            <w:pPr>
              <w:rPr>
                <w:b/>
                <w:bCs/>
              </w:rPr>
            </w:pPr>
            <w:r w:rsidRPr="00C917CF">
              <w:rPr>
                <w:b/>
                <w:bCs/>
              </w:rPr>
              <w:t>A:</w:t>
            </w:r>
          </w:p>
        </w:tc>
        <w:tc>
          <w:tcPr>
            <w:tcW w:w="0" w:type="auto"/>
          </w:tcPr>
          <w:p w14:paraId="4FA9E79C" w14:textId="77777777" w:rsidR="00973D19" w:rsidRPr="00C917CF" w:rsidRDefault="00973D19" w:rsidP="00973D19">
            <w:pPr>
              <w:rPr>
                <w:b/>
                <w:bCs/>
              </w:rPr>
            </w:pPr>
            <w:r w:rsidRPr="00C917CF">
              <w:rPr>
                <w:b/>
                <w:bCs/>
              </w:rPr>
              <w:t>B:</w:t>
            </w:r>
          </w:p>
        </w:tc>
        <w:tc>
          <w:tcPr>
            <w:tcW w:w="0" w:type="auto"/>
          </w:tcPr>
          <w:p w14:paraId="442726DC" w14:textId="77777777" w:rsidR="00973D19" w:rsidRPr="00C917CF" w:rsidRDefault="00973D19" w:rsidP="00973D19">
            <w:pPr>
              <w:rPr>
                <w:b/>
                <w:bCs/>
              </w:rPr>
            </w:pPr>
            <w:r w:rsidRPr="00C917CF">
              <w:rPr>
                <w:b/>
                <w:bCs/>
              </w:rPr>
              <w:t>C:</w:t>
            </w:r>
          </w:p>
        </w:tc>
        <w:tc>
          <w:tcPr>
            <w:tcW w:w="0" w:type="auto"/>
          </w:tcPr>
          <w:p w14:paraId="2D0AA1EF" w14:textId="77777777" w:rsidR="00973D19" w:rsidRPr="00C917CF" w:rsidRDefault="00973D19" w:rsidP="00973D19">
            <w:pPr>
              <w:rPr>
                <w:b/>
                <w:bCs/>
              </w:rPr>
            </w:pPr>
            <w:r w:rsidRPr="00C917CF">
              <w:rPr>
                <w:b/>
                <w:bCs/>
              </w:rPr>
              <w:t>D:</w:t>
            </w:r>
          </w:p>
        </w:tc>
        <w:tc>
          <w:tcPr>
            <w:tcW w:w="0" w:type="auto"/>
          </w:tcPr>
          <w:p w14:paraId="0BF329C4" w14:textId="77777777" w:rsidR="00973D19" w:rsidRPr="00C917CF" w:rsidRDefault="00973D19" w:rsidP="00973D19">
            <w:pPr>
              <w:rPr>
                <w:b/>
                <w:bCs/>
              </w:rPr>
            </w:pPr>
            <w:r w:rsidRPr="00C917CF">
              <w:rPr>
                <w:b/>
                <w:bCs/>
              </w:rPr>
              <w:t>E:</w:t>
            </w:r>
          </w:p>
        </w:tc>
        <w:tc>
          <w:tcPr>
            <w:tcW w:w="0" w:type="auto"/>
          </w:tcPr>
          <w:p w14:paraId="0A95F2D0" w14:textId="77777777" w:rsidR="00973D19" w:rsidRPr="00C917CF" w:rsidRDefault="00973D19" w:rsidP="00973D19">
            <w:pPr>
              <w:rPr>
                <w:b/>
                <w:bCs/>
              </w:rPr>
            </w:pPr>
            <w:r w:rsidRPr="00C917CF">
              <w:rPr>
                <w:b/>
                <w:bCs/>
              </w:rPr>
              <w:t>F:</w:t>
            </w:r>
          </w:p>
        </w:tc>
        <w:tc>
          <w:tcPr>
            <w:tcW w:w="0" w:type="auto"/>
          </w:tcPr>
          <w:p w14:paraId="3590C84A" w14:textId="77777777" w:rsidR="00973D19" w:rsidRPr="00C917CF" w:rsidRDefault="00973D19" w:rsidP="00973D19">
            <w:pPr>
              <w:rPr>
                <w:b/>
                <w:bCs/>
              </w:rPr>
            </w:pPr>
            <w:r w:rsidRPr="00C917CF">
              <w:rPr>
                <w:b/>
                <w:bCs/>
              </w:rPr>
              <w:t>G:</w:t>
            </w:r>
          </w:p>
        </w:tc>
        <w:tc>
          <w:tcPr>
            <w:tcW w:w="0" w:type="auto"/>
          </w:tcPr>
          <w:p w14:paraId="0E60979A" w14:textId="77777777" w:rsidR="00973D19" w:rsidRPr="00C917CF" w:rsidRDefault="00973D19" w:rsidP="00973D19">
            <w:pPr>
              <w:rPr>
                <w:b/>
                <w:bCs/>
              </w:rPr>
            </w:pPr>
            <w:r w:rsidRPr="00C917CF">
              <w:rPr>
                <w:b/>
                <w:bCs/>
              </w:rPr>
              <w:t>H:</w:t>
            </w:r>
          </w:p>
        </w:tc>
        <w:tc>
          <w:tcPr>
            <w:tcW w:w="0" w:type="auto"/>
            <w:vMerge/>
          </w:tcPr>
          <w:p w14:paraId="2AA4A4D2" w14:textId="77777777" w:rsidR="00973D19" w:rsidRDefault="00973D19" w:rsidP="00973D19"/>
        </w:tc>
      </w:tr>
      <w:tr w:rsidR="00973D19" w14:paraId="1FD21B15" w14:textId="77777777" w:rsidTr="00973D19">
        <w:tc>
          <w:tcPr>
            <w:tcW w:w="0" w:type="auto"/>
          </w:tcPr>
          <w:p w14:paraId="70630C2B" w14:textId="77777777" w:rsidR="00973D19" w:rsidRPr="00C917CF" w:rsidRDefault="00973D19" w:rsidP="00973D19">
            <w:pPr>
              <w:rPr>
                <w:b/>
                <w:bCs/>
              </w:rPr>
            </w:pPr>
            <w:r w:rsidRPr="00C917CF">
              <w:rPr>
                <w:b/>
                <w:bCs/>
              </w:rPr>
              <w:t>Example 1:</w:t>
            </w:r>
          </w:p>
        </w:tc>
        <w:tc>
          <w:tcPr>
            <w:tcW w:w="0" w:type="auto"/>
          </w:tcPr>
          <w:p w14:paraId="22D6CE33" w14:textId="77777777" w:rsidR="00973D19" w:rsidRDefault="00973D19" w:rsidP="00973D19">
            <w:r>
              <w:t>38</w:t>
            </w:r>
          </w:p>
        </w:tc>
        <w:tc>
          <w:tcPr>
            <w:tcW w:w="0" w:type="auto"/>
          </w:tcPr>
          <w:p w14:paraId="25B148AE" w14:textId="77777777" w:rsidR="00973D19" w:rsidRDefault="00973D19" w:rsidP="00973D19">
            <w:r>
              <w:t>-3</w:t>
            </w:r>
          </w:p>
        </w:tc>
        <w:tc>
          <w:tcPr>
            <w:tcW w:w="0" w:type="auto"/>
          </w:tcPr>
          <w:p w14:paraId="1D3DFFFF" w14:textId="77777777" w:rsidR="00973D19" w:rsidRDefault="00973D19" w:rsidP="00973D19">
            <w:r>
              <w:t>95</w:t>
            </w:r>
          </w:p>
        </w:tc>
        <w:tc>
          <w:tcPr>
            <w:tcW w:w="0" w:type="auto"/>
          </w:tcPr>
          <w:p w14:paraId="6E92A9BC" w14:textId="77777777" w:rsidR="00973D19" w:rsidRDefault="00973D19" w:rsidP="00973D19">
            <w:r>
              <w:t>-5</w:t>
            </w:r>
          </w:p>
        </w:tc>
        <w:tc>
          <w:tcPr>
            <w:tcW w:w="0" w:type="auto"/>
          </w:tcPr>
          <w:p w14:paraId="0B8671CF" w14:textId="77777777" w:rsidR="00973D19" w:rsidRDefault="00973D19" w:rsidP="00973D19">
            <w:r>
              <w:t>-67</w:t>
            </w:r>
          </w:p>
        </w:tc>
        <w:tc>
          <w:tcPr>
            <w:tcW w:w="0" w:type="auto"/>
          </w:tcPr>
          <w:p w14:paraId="3FC8C3E1" w14:textId="77777777" w:rsidR="00973D19" w:rsidRDefault="00973D19" w:rsidP="00973D19">
            <w:r>
              <w:t>85</w:t>
            </w:r>
          </w:p>
        </w:tc>
        <w:tc>
          <w:tcPr>
            <w:tcW w:w="0" w:type="auto"/>
          </w:tcPr>
          <w:p w14:paraId="140F52A0" w14:textId="77777777" w:rsidR="00973D19" w:rsidRDefault="00973D19" w:rsidP="00973D19">
            <w:r>
              <w:t>-89</w:t>
            </w:r>
          </w:p>
        </w:tc>
        <w:tc>
          <w:tcPr>
            <w:tcW w:w="0" w:type="auto"/>
          </w:tcPr>
          <w:p w14:paraId="2AE18D55" w14:textId="77777777" w:rsidR="00973D19" w:rsidRDefault="00973D19" w:rsidP="00973D19">
            <w:r>
              <w:t>51</w:t>
            </w:r>
          </w:p>
        </w:tc>
        <w:tc>
          <w:tcPr>
            <w:tcW w:w="0" w:type="auto"/>
          </w:tcPr>
          <w:p w14:paraId="29F7BB1D" w14:textId="77777777" w:rsidR="00973D19" w:rsidRDefault="00973D19" w:rsidP="00973D19">
            <w:r>
              <w:t>Y</w:t>
            </w:r>
          </w:p>
        </w:tc>
      </w:tr>
      <w:tr w:rsidR="00973D19" w14:paraId="15373F3A" w14:textId="77777777" w:rsidTr="00973D19">
        <w:tc>
          <w:tcPr>
            <w:tcW w:w="0" w:type="auto"/>
          </w:tcPr>
          <w:p w14:paraId="5A65BC69" w14:textId="77777777" w:rsidR="00973D19" w:rsidRPr="00C917CF" w:rsidRDefault="00973D19" w:rsidP="00973D19">
            <w:pPr>
              <w:rPr>
                <w:b/>
                <w:bCs/>
              </w:rPr>
            </w:pPr>
            <w:r w:rsidRPr="00C917CF">
              <w:rPr>
                <w:b/>
                <w:bCs/>
              </w:rPr>
              <w:t>Example 2:</w:t>
            </w:r>
          </w:p>
        </w:tc>
        <w:tc>
          <w:tcPr>
            <w:tcW w:w="0" w:type="auto"/>
          </w:tcPr>
          <w:p w14:paraId="0BF9E270" w14:textId="77777777" w:rsidR="00973D19" w:rsidRDefault="00973D19" w:rsidP="00973D19">
            <w:r>
              <w:t>25</w:t>
            </w:r>
          </w:p>
        </w:tc>
        <w:tc>
          <w:tcPr>
            <w:tcW w:w="0" w:type="auto"/>
          </w:tcPr>
          <w:p w14:paraId="0C709172" w14:textId="77777777" w:rsidR="00973D19" w:rsidRDefault="00973D19" w:rsidP="00973D19">
            <w:r>
              <w:t>-22</w:t>
            </w:r>
          </w:p>
        </w:tc>
        <w:tc>
          <w:tcPr>
            <w:tcW w:w="0" w:type="auto"/>
          </w:tcPr>
          <w:p w14:paraId="55888314" w14:textId="77777777" w:rsidR="00973D19" w:rsidRDefault="00973D19" w:rsidP="00973D19">
            <w:r>
              <w:t>-21</w:t>
            </w:r>
          </w:p>
        </w:tc>
        <w:tc>
          <w:tcPr>
            <w:tcW w:w="0" w:type="auto"/>
          </w:tcPr>
          <w:p w14:paraId="711966BC" w14:textId="77777777" w:rsidR="00973D19" w:rsidRDefault="00973D19" w:rsidP="00973D19">
            <w:r>
              <w:t>-39</w:t>
            </w:r>
          </w:p>
        </w:tc>
        <w:tc>
          <w:tcPr>
            <w:tcW w:w="0" w:type="auto"/>
          </w:tcPr>
          <w:p w14:paraId="76873DA5" w14:textId="77777777" w:rsidR="00973D19" w:rsidRDefault="00973D19" w:rsidP="00973D19">
            <w:r>
              <w:t>-24</w:t>
            </w:r>
          </w:p>
        </w:tc>
        <w:tc>
          <w:tcPr>
            <w:tcW w:w="0" w:type="auto"/>
          </w:tcPr>
          <w:p w14:paraId="3D54CCD1" w14:textId="77777777" w:rsidR="00973D19" w:rsidRDefault="00973D19" w:rsidP="00973D19">
            <w:r>
              <w:t>-10</w:t>
            </w:r>
          </w:p>
        </w:tc>
        <w:tc>
          <w:tcPr>
            <w:tcW w:w="0" w:type="auto"/>
          </w:tcPr>
          <w:p w14:paraId="79423AB9" w14:textId="77777777" w:rsidR="00973D19" w:rsidRDefault="00973D19" w:rsidP="00973D19">
            <w:r>
              <w:t>45</w:t>
            </w:r>
          </w:p>
        </w:tc>
        <w:tc>
          <w:tcPr>
            <w:tcW w:w="0" w:type="auto"/>
          </w:tcPr>
          <w:p w14:paraId="7CD3D260" w14:textId="77777777" w:rsidR="00973D19" w:rsidRDefault="00973D19" w:rsidP="00973D19">
            <w:r>
              <w:t>82</w:t>
            </w:r>
          </w:p>
        </w:tc>
        <w:tc>
          <w:tcPr>
            <w:tcW w:w="0" w:type="auto"/>
          </w:tcPr>
          <w:p w14:paraId="653AA0CA" w14:textId="77777777" w:rsidR="00973D19" w:rsidRDefault="00973D19" w:rsidP="00973D19">
            <w:r>
              <w:t>X</w:t>
            </w:r>
          </w:p>
        </w:tc>
      </w:tr>
      <w:tr w:rsidR="00973D19" w14:paraId="61D6A196" w14:textId="77777777" w:rsidTr="00973D19">
        <w:tc>
          <w:tcPr>
            <w:tcW w:w="0" w:type="auto"/>
          </w:tcPr>
          <w:p w14:paraId="03813F62" w14:textId="77777777" w:rsidR="00973D19" w:rsidRPr="00C917CF" w:rsidRDefault="00973D19" w:rsidP="00973D19">
            <w:pPr>
              <w:rPr>
                <w:b/>
                <w:bCs/>
              </w:rPr>
            </w:pPr>
            <w:r w:rsidRPr="00C917CF">
              <w:rPr>
                <w:b/>
                <w:bCs/>
              </w:rPr>
              <w:t>Example 3:</w:t>
            </w:r>
          </w:p>
        </w:tc>
        <w:tc>
          <w:tcPr>
            <w:tcW w:w="0" w:type="auto"/>
          </w:tcPr>
          <w:p w14:paraId="106945A2" w14:textId="77777777" w:rsidR="00973D19" w:rsidRDefault="00973D19" w:rsidP="00973D19">
            <w:r>
              <w:t>-7</w:t>
            </w:r>
          </w:p>
        </w:tc>
        <w:tc>
          <w:tcPr>
            <w:tcW w:w="0" w:type="auto"/>
          </w:tcPr>
          <w:p w14:paraId="31A0FFB7" w14:textId="77777777" w:rsidR="00973D19" w:rsidRDefault="00973D19" w:rsidP="00973D19">
            <w:r>
              <w:t>8</w:t>
            </w:r>
          </w:p>
        </w:tc>
        <w:tc>
          <w:tcPr>
            <w:tcW w:w="0" w:type="auto"/>
          </w:tcPr>
          <w:p w14:paraId="087EDB3D" w14:textId="77777777" w:rsidR="00973D19" w:rsidRDefault="00973D19" w:rsidP="00973D19">
            <w:r>
              <w:t>67</w:t>
            </w:r>
          </w:p>
        </w:tc>
        <w:tc>
          <w:tcPr>
            <w:tcW w:w="0" w:type="auto"/>
          </w:tcPr>
          <w:p w14:paraId="05AD58C7" w14:textId="77777777" w:rsidR="00973D19" w:rsidRDefault="00973D19" w:rsidP="00973D19">
            <w:r>
              <w:t>35</w:t>
            </w:r>
          </w:p>
        </w:tc>
        <w:tc>
          <w:tcPr>
            <w:tcW w:w="0" w:type="auto"/>
          </w:tcPr>
          <w:p w14:paraId="663384CF" w14:textId="77777777" w:rsidR="00973D19" w:rsidRDefault="00973D19" w:rsidP="00973D19">
            <w:r>
              <w:t>62</w:t>
            </w:r>
          </w:p>
        </w:tc>
        <w:tc>
          <w:tcPr>
            <w:tcW w:w="0" w:type="auto"/>
          </w:tcPr>
          <w:p w14:paraId="617AF414" w14:textId="77777777" w:rsidR="00973D19" w:rsidRDefault="00973D19" w:rsidP="00973D19">
            <w:r>
              <w:t>-72</w:t>
            </w:r>
          </w:p>
        </w:tc>
        <w:tc>
          <w:tcPr>
            <w:tcW w:w="0" w:type="auto"/>
          </w:tcPr>
          <w:p w14:paraId="44F29F46" w14:textId="77777777" w:rsidR="00973D19" w:rsidRDefault="00973D19" w:rsidP="00973D19">
            <w:r>
              <w:t>-13</w:t>
            </w:r>
          </w:p>
        </w:tc>
        <w:tc>
          <w:tcPr>
            <w:tcW w:w="0" w:type="auto"/>
          </w:tcPr>
          <w:p w14:paraId="2AD50B82" w14:textId="77777777" w:rsidR="00973D19" w:rsidRDefault="00973D19" w:rsidP="00973D19">
            <w:r>
              <w:t>82</w:t>
            </w:r>
          </w:p>
        </w:tc>
        <w:tc>
          <w:tcPr>
            <w:tcW w:w="0" w:type="auto"/>
          </w:tcPr>
          <w:p w14:paraId="4A275437" w14:textId="77777777" w:rsidR="00973D19" w:rsidRDefault="00973D19" w:rsidP="00973D19">
            <w:r>
              <w:t>X</w:t>
            </w:r>
          </w:p>
        </w:tc>
      </w:tr>
      <w:tr w:rsidR="00973D19" w14:paraId="2E946957" w14:textId="77777777" w:rsidTr="00973D19">
        <w:tc>
          <w:tcPr>
            <w:tcW w:w="0" w:type="auto"/>
          </w:tcPr>
          <w:p w14:paraId="0201EF02" w14:textId="77777777" w:rsidR="00973D19" w:rsidRPr="00C917CF" w:rsidRDefault="00973D19" w:rsidP="00973D19">
            <w:pPr>
              <w:rPr>
                <w:b/>
                <w:bCs/>
              </w:rPr>
            </w:pPr>
            <w:r w:rsidRPr="00C917CF">
              <w:rPr>
                <w:b/>
                <w:bCs/>
              </w:rPr>
              <w:t>Example 4:</w:t>
            </w:r>
          </w:p>
        </w:tc>
        <w:tc>
          <w:tcPr>
            <w:tcW w:w="0" w:type="auto"/>
          </w:tcPr>
          <w:p w14:paraId="1F3AC857" w14:textId="77777777" w:rsidR="00973D19" w:rsidRDefault="00973D19" w:rsidP="00973D19">
            <w:r>
              <w:t>67</w:t>
            </w:r>
          </w:p>
        </w:tc>
        <w:tc>
          <w:tcPr>
            <w:tcW w:w="0" w:type="auto"/>
          </w:tcPr>
          <w:p w14:paraId="2D247652" w14:textId="77777777" w:rsidR="00973D19" w:rsidRDefault="00973D19" w:rsidP="00973D19">
            <w:r>
              <w:t>-19</w:t>
            </w:r>
          </w:p>
        </w:tc>
        <w:tc>
          <w:tcPr>
            <w:tcW w:w="0" w:type="auto"/>
          </w:tcPr>
          <w:p w14:paraId="6ADBE18E" w14:textId="77777777" w:rsidR="00973D19" w:rsidRDefault="00973D19" w:rsidP="00973D19">
            <w:r>
              <w:t>69</w:t>
            </w:r>
          </w:p>
        </w:tc>
        <w:tc>
          <w:tcPr>
            <w:tcW w:w="0" w:type="auto"/>
          </w:tcPr>
          <w:p w14:paraId="10690684" w14:textId="77777777" w:rsidR="00973D19" w:rsidRDefault="00973D19" w:rsidP="00973D19">
            <w:r>
              <w:t>-87</w:t>
            </w:r>
          </w:p>
        </w:tc>
        <w:tc>
          <w:tcPr>
            <w:tcW w:w="0" w:type="auto"/>
          </w:tcPr>
          <w:p w14:paraId="282BA83B" w14:textId="77777777" w:rsidR="00973D19" w:rsidRDefault="00973D19" w:rsidP="00973D19">
            <w:r>
              <w:t>50</w:t>
            </w:r>
          </w:p>
        </w:tc>
        <w:tc>
          <w:tcPr>
            <w:tcW w:w="0" w:type="auto"/>
          </w:tcPr>
          <w:p w14:paraId="2DE1B4B4" w14:textId="77777777" w:rsidR="00973D19" w:rsidRDefault="00973D19" w:rsidP="00973D19">
            <w:r>
              <w:t>21</w:t>
            </w:r>
          </w:p>
        </w:tc>
        <w:tc>
          <w:tcPr>
            <w:tcW w:w="0" w:type="auto"/>
          </w:tcPr>
          <w:p w14:paraId="46DE2BFE" w14:textId="77777777" w:rsidR="00973D19" w:rsidRDefault="00973D19" w:rsidP="00973D19">
            <w:r>
              <w:t>93</w:t>
            </w:r>
          </w:p>
        </w:tc>
        <w:tc>
          <w:tcPr>
            <w:tcW w:w="0" w:type="auto"/>
          </w:tcPr>
          <w:p w14:paraId="544A7781" w14:textId="77777777" w:rsidR="00973D19" w:rsidRDefault="00973D19" w:rsidP="00973D19">
            <w:r>
              <w:t>-63</w:t>
            </w:r>
          </w:p>
        </w:tc>
        <w:tc>
          <w:tcPr>
            <w:tcW w:w="0" w:type="auto"/>
          </w:tcPr>
          <w:p w14:paraId="47D76D99" w14:textId="77777777" w:rsidR="00973D19" w:rsidRDefault="00973D19" w:rsidP="00973D19">
            <w:r>
              <w:t>Z</w:t>
            </w:r>
          </w:p>
        </w:tc>
      </w:tr>
      <w:tr w:rsidR="00973D19" w14:paraId="362493B7" w14:textId="77777777" w:rsidTr="00973D19">
        <w:tc>
          <w:tcPr>
            <w:tcW w:w="0" w:type="auto"/>
          </w:tcPr>
          <w:p w14:paraId="0E99F185" w14:textId="77777777" w:rsidR="00973D19" w:rsidRPr="00C917CF" w:rsidRDefault="00973D19" w:rsidP="00973D19">
            <w:pPr>
              <w:rPr>
                <w:b/>
                <w:bCs/>
              </w:rPr>
            </w:pPr>
            <w:r w:rsidRPr="00C917CF">
              <w:rPr>
                <w:b/>
                <w:bCs/>
              </w:rPr>
              <w:t>Example 5:</w:t>
            </w:r>
          </w:p>
        </w:tc>
        <w:tc>
          <w:tcPr>
            <w:tcW w:w="0" w:type="auto"/>
          </w:tcPr>
          <w:p w14:paraId="42D336A9" w14:textId="77777777" w:rsidR="00973D19" w:rsidRDefault="00973D19" w:rsidP="00973D19">
            <w:r>
              <w:t>20</w:t>
            </w:r>
          </w:p>
        </w:tc>
        <w:tc>
          <w:tcPr>
            <w:tcW w:w="0" w:type="auto"/>
          </w:tcPr>
          <w:p w14:paraId="3BE4C5D7" w14:textId="77777777" w:rsidR="00973D19" w:rsidRDefault="00973D19" w:rsidP="00973D19">
            <w:r>
              <w:t>97</w:t>
            </w:r>
          </w:p>
        </w:tc>
        <w:tc>
          <w:tcPr>
            <w:tcW w:w="0" w:type="auto"/>
          </w:tcPr>
          <w:p w14:paraId="528697C8" w14:textId="77777777" w:rsidR="00973D19" w:rsidRDefault="00973D19" w:rsidP="00973D19">
            <w:r>
              <w:t>38</w:t>
            </w:r>
          </w:p>
        </w:tc>
        <w:tc>
          <w:tcPr>
            <w:tcW w:w="0" w:type="auto"/>
          </w:tcPr>
          <w:p w14:paraId="1079A2DC" w14:textId="77777777" w:rsidR="00973D19" w:rsidRDefault="00973D19" w:rsidP="00973D19">
            <w:r>
              <w:t>-12</w:t>
            </w:r>
          </w:p>
        </w:tc>
        <w:tc>
          <w:tcPr>
            <w:tcW w:w="0" w:type="auto"/>
          </w:tcPr>
          <w:p w14:paraId="2569852D" w14:textId="77777777" w:rsidR="00973D19" w:rsidRDefault="00973D19" w:rsidP="00973D19">
            <w:r>
              <w:t>54</w:t>
            </w:r>
          </w:p>
        </w:tc>
        <w:tc>
          <w:tcPr>
            <w:tcW w:w="0" w:type="auto"/>
          </w:tcPr>
          <w:p w14:paraId="5C26CC1D" w14:textId="77777777" w:rsidR="00973D19" w:rsidRDefault="00973D19" w:rsidP="00973D19">
            <w:r>
              <w:t>14</w:t>
            </w:r>
          </w:p>
        </w:tc>
        <w:tc>
          <w:tcPr>
            <w:tcW w:w="0" w:type="auto"/>
          </w:tcPr>
          <w:p w14:paraId="57715A49" w14:textId="77777777" w:rsidR="00973D19" w:rsidRDefault="00973D19" w:rsidP="00973D19">
            <w:r>
              <w:t>-27</w:t>
            </w:r>
          </w:p>
        </w:tc>
        <w:tc>
          <w:tcPr>
            <w:tcW w:w="0" w:type="auto"/>
          </w:tcPr>
          <w:p w14:paraId="32A195FC" w14:textId="77777777" w:rsidR="00973D19" w:rsidRDefault="00973D19" w:rsidP="00973D19">
            <w:r>
              <w:t>-24</w:t>
            </w:r>
          </w:p>
        </w:tc>
        <w:tc>
          <w:tcPr>
            <w:tcW w:w="0" w:type="auto"/>
          </w:tcPr>
          <w:p w14:paraId="7C03BADC" w14:textId="77777777" w:rsidR="00973D19" w:rsidRDefault="00973D19" w:rsidP="00973D19">
            <w:r>
              <w:t>Y</w:t>
            </w:r>
          </w:p>
        </w:tc>
      </w:tr>
      <w:tr w:rsidR="00973D19" w14:paraId="209D2BBF" w14:textId="77777777" w:rsidTr="00973D19">
        <w:tc>
          <w:tcPr>
            <w:tcW w:w="0" w:type="auto"/>
          </w:tcPr>
          <w:p w14:paraId="3443AED2" w14:textId="77777777" w:rsidR="00973D19" w:rsidRPr="00C917CF" w:rsidRDefault="00973D19" w:rsidP="00973D19">
            <w:pPr>
              <w:rPr>
                <w:b/>
                <w:bCs/>
              </w:rPr>
            </w:pPr>
            <w:r w:rsidRPr="00C917CF">
              <w:rPr>
                <w:b/>
                <w:bCs/>
              </w:rPr>
              <w:t>Example 6:</w:t>
            </w:r>
          </w:p>
        </w:tc>
        <w:tc>
          <w:tcPr>
            <w:tcW w:w="0" w:type="auto"/>
          </w:tcPr>
          <w:p w14:paraId="239671E0" w14:textId="77777777" w:rsidR="00973D19" w:rsidRDefault="00973D19" w:rsidP="00973D19">
            <w:r>
              <w:t>-2</w:t>
            </w:r>
          </w:p>
        </w:tc>
        <w:tc>
          <w:tcPr>
            <w:tcW w:w="0" w:type="auto"/>
          </w:tcPr>
          <w:p w14:paraId="5D9B7212" w14:textId="77777777" w:rsidR="00973D19" w:rsidRDefault="00973D19" w:rsidP="00973D19">
            <w:r>
              <w:t>-13</w:t>
            </w:r>
          </w:p>
        </w:tc>
        <w:tc>
          <w:tcPr>
            <w:tcW w:w="0" w:type="auto"/>
          </w:tcPr>
          <w:p w14:paraId="2F73F242" w14:textId="77777777" w:rsidR="00973D19" w:rsidRDefault="00973D19" w:rsidP="00973D19">
            <w:r>
              <w:t>-68</w:t>
            </w:r>
          </w:p>
        </w:tc>
        <w:tc>
          <w:tcPr>
            <w:tcW w:w="0" w:type="auto"/>
          </w:tcPr>
          <w:p w14:paraId="0E21A007" w14:textId="77777777" w:rsidR="00973D19" w:rsidRDefault="00973D19" w:rsidP="00973D19">
            <w:r>
              <w:t>90</w:t>
            </w:r>
          </w:p>
        </w:tc>
        <w:tc>
          <w:tcPr>
            <w:tcW w:w="0" w:type="auto"/>
          </w:tcPr>
          <w:p w14:paraId="3B04DC0C" w14:textId="77777777" w:rsidR="00973D19" w:rsidRDefault="00973D19" w:rsidP="00973D19">
            <w:r>
              <w:t>16</w:t>
            </w:r>
          </w:p>
        </w:tc>
        <w:tc>
          <w:tcPr>
            <w:tcW w:w="0" w:type="auto"/>
          </w:tcPr>
          <w:p w14:paraId="447A9858" w14:textId="77777777" w:rsidR="00973D19" w:rsidRDefault="00973D19" w:rsidP="00973D19">
            <w:r>
              <w:t>-76</w:t>
            </w:r>
          </w:p>
        </w:tc>
        <w:tc>
          <w:tcPr>
            <w:tcW w:w="0" w:type="auto"/>
          </w:tcPr>
          <w:p w14:paraId="2E333599" w14:textId="77777777" w:rsidR="00973D19" w:rsidRDefault="00973D19" w:rsidP="00973D19">
            <w:r>
              <w:t>37</w:t>
            </w:r>
          </w:p>
        </w:tc>
        <w:tc>
          <w:tcPr>
            <w:tcW w:w="0" w:type="auto"/>
          </w:tcPr>
          <w:p w14:paraId="7D9BE8F3" w14:textId="77777777" w:rsidR="00973D19" w:rsidRDefault="00973D19" w:rsidP="00973D19">
            <w:r>
              <w:t>-14</w:t>
            </w:r>
          </w:p>
        </w:tc>
        <w:tc>
          <w:tcPr>
            <w:tcW w:w="0" w:type="auto"/>
          </w:tcPr>
          <w:p w14:paraId="61449F39" w14:textId="77777777" w:rsidR="00973D19" w:rsidRDefault="00973D19" w:rsidP="00973D19">
            <w:r>
              <w:t>Z</w:t>
            </w:r>
          </w:p>
        </w:tc>
      </w:tr>
      <w:tr w:rsidR="00973D19" w14:paraId="2577F85B" w14:textId="77777777" w:rsidTr="00973D19">
        <w:tc>
          <w:tcPr>
            <w:tcW w:w="0" w:type="auto"/>
          </w:tcPr>
          <w:p w14:paraId="48A3F04A" w14:textId="77777777" w:rsidR="00973D19" w:rsidRPr="00C917CF" w:rsidRDefault="00973D19" w:rsidP="00973D19">
            <w:pPr>
              <w:rPr>
                <w:b/>
                <w:bCs/>
              </w:rPr>
            </w:pPr>
            <w:r w:rsidRPr="00C917CF">
              <w:rPr>
                <w:b/>
                <w:bCs/>
              </w:rPr>
              <w:t>Example 7:</w:t>
            </w:r>
          </w:p>
        </w:tc>
        <w:tc>
          <w:tcPr>
            <w:tcW w:w="0" w:type="auto"/>
          </w:tcPr>
          <w:p w14:paraId="54461FAC" w14:textId="77777777" w:rsidR="00973D19" w:rsidRDefault="00973D19" w:rsidP="00973D19">
            <w:r>
              <w:t>-64</w:t>
            </w:r>
          </w:p>
        </w:tc>
        <w:tc>
          <w:tcPr>
            <w:tcW w:w="0" w:type="auto"/>
          </w:tcPr>
          <w:p w14:paraId="2139ECB1" w14:textId="77777777" w:rsidR="00973D19" w:rsidRDefault="00973D19" w:rsidP="00973D19">
            <w:r>
              <w:t>75</w:t>
            </w:r>
          </w:p>
        </w:tc>
        <w:tc>
          <w:tcPr>
            <w:tcW w:w="0" w:type="auto"/>
          </w:tcPr>
          <w:p w14:paraId="463A08A9" w14:textId="77777777" w:rsidR="00973D19" w:rsidRDefault="00973D19" w:rsidP="00973D19">
            <w:r>
              <w:t>80</w:t>
            </w:r>
          </w:p>
        </w:tc>
        <w:tc>
          <w:tcPr>
            <w:tcW w:w="0" w:type="auto"/>
          </w:tcPr>
          <w:p w14:paraId="3B6B0460" w14:textId="77777777" w:rsidR="00973D19" w:rsidRDefault="00973D19" w:rsidP="00973D19">
            <w:r>
              <w:t>-72</w:t>
            </w:r>
          </w:p>
        </w:tc>
        <w:tc>
          <w:tcPr>
            <w:tcW w:w="0" w:type="auto"/>
          </w:tcPr>
          <w:p w14:paraId="1393AD92" w14:textId="77777777" w:rsidR="00973D19" w:rsidRDefault="00973D19" w:rsidP="00973D19">
            <w:r>
              <w:t>7</w:t>
            </w:r>
          </w:p>
        </w:tc>
        <w:tc>
          <w:tcPr>
            <w:tcW w:w="0" w:type="auto"/>
          </w:tcPr>
          <w:p w14:paraId="23767396" w14:textId="77777777" w:rsidR="00973D19" w:rsidRDefault="00973D19" w:rsidP="00973D19">
            <w:r>
              <w:t>-96</w:t>
            </w:r>
          </w:p>
        </w:tc>
        <w:tc>
          <w:tcPr>
            <w:tcW w:w="0" w:type="auto"/>
          </w:tcPr>
          <w:p w14:paraId="123D0827" w14:textId="77777777" w:rsidR="00973D19" w:rsidRDefault="00973D19" w:rsidP="00973D19">
            <w:r>
              <w:t>52</w:t>
            </w:r>
          </w:p>
        </w:tc>
        <w:tc>
          <w:tcPr>
            <w:tcW w:w="0" w:type="auto"/>
          </w:tcPr>
          <w:p w14:paraId="4A6E7EA8" w14:textId="77777777" w:rsidR="00973D19" w:rsidRDefault="00973D19" w:rsidP="00973D19">
            <w:r>
              <w:t>-29</w:t>
            </w:r>
          </w:p>
        </w:tc>
        <w:tc>
          <w:tcPr>
            <w:tcW w:w="0" w:type="auto"/>
          </w:tcPr>
          <w:p w14:paraId="0BFDDF9B" w14:textId="77777777" w:rsidR="00973D19" w:rsidRDefault="00973D19" w:rsidP="00973D19">
            <w:r>
              <w:t>1</w:t>
            </w:r>
          </w:p>
        </w:tc>
      </w:tr>
      <w:tr w:rsidR="00973D19" w14:paraId="3F35935A" w14:textId="77777777" w:rsidTr="00973D19">
        <w:tc>
          <w:tcPr>
            <w:tcW w:w="0" w:type="auto"/>
          </w:tcPr>
          <w:p w14:paraId="067F73A2" w14:textId="77777777" w:rsidR="00973D19" w:rsidRPr="00C917CF" w:rsidRDefault="00973D19" w:rsidP="00973D19">
            <w:pPr>
              <w:rPr>
                <w:b/>
                <w:bCs/>
              </w:rPr>
            </w:pPr>
            <w:r w:rsidRPr="00C917CF">
              <w:rPr>
                <w:b/>
                <w:bCs/>
              </w:rPr>
              <w:t>Example 8:</w:t>
            </w:r>
          </w:p>
        </w:tc>
        <w:tc>
          <w:tcPr>
            <w:tcW w:w="0" w:type="auto"/>
          </w:tcPr>
          <w:p w14:paraId="6283C6A5" w14:textId="77777777" w:rsidR="00973D19" w:rsidRDefault="00973D19" w:rsidP="00973D19">
            <w:r>
              <w:t>-19</w:t>
            </w:r>
          </w:p>
        </w:tc>
        <w:tc>
          <w:tcPr>
            <w:tcW w:w="0" w:type="auto"/>
          </w:tcPr>
          <w:p w14:paraId="74689C01" w14:textId="77777777" w:rsidR="00973D19" w:rsidRDefault="00973D19" w:rsidP="00973D19">
            <w:r>
              <w:t>94</w:t>
            </w:r>
          </w:p>
        </w:tc>
        <w:tc>
          <w:tcPr>
            <w:tcW w:w="0" w:type="auto"/>
          </w:tcPr>
          <w:p w14:paraId="6C35BA10" w14:textId="77777777" w:rsidR="00973D19" w:rsidRDefault="00973D19" w:rsidP="00973D19">
            <w:r>
              <w:t>-33</w:t>
            </w:r>
          </w:p>
        </w:tc>
        <w:tc>
          <w:tcPr>
            <w:tcW w:w="0" w:type="auto"/>
          </w:tcPr>
          <w:p w14:paraId="642FE0A3" w14:textId="77777777" w:rsidR="00973D19" w:rsidRDefault="00973D19" w:rsidP="00973D19">
            <w:r>
              <w:t>-3</w:t>
            </w:r>
          </w:p>
        </w:tc>
        <w:tc>
          <w:tcPr>
            <w:tcW w:w="0" w:type="auto"/>
          </w:tcPr>
          <w:p w14:paraId="1BC9AB8D" w14:textId="77777777" w:rsidR="00973D19" w:rsidRDefault="00973D19" w:rsidP="00973D19">
            <w:r>
              <w:t>38</w:t>
            </w:r>
          </w:p>
        </w:tc>
        <w:tc>
          <w:tcPr>
            <w:tcW w:w="0" w:type="auto"/>
          </w:tcPr>
          <w:p w14:paraId="22C70E00" w14:textId="77777777" w:rsidR="00973D19" w:rsidRDefault="00973D19" w:rsidP="00973D19">
            <w:r>
              <w:t>-29</w:t>
            </w:r>
          </w:p>
        </w:tc>
        <w:tc>
          <w:tcPr>
            <w:tcW w:w="0" w:type="auto"/>
          </w:tcPr>
          <w:p w14:paraId="4970DE4E" w14:textId="77777777" w:rsidR="00973D19" w:rsidRDefault="00973D19" w:rsidP="00973D19">
            <w:r>
              <w:t>1</w:t>
            </w:r>
          </w:p>
        </w:tc>
        <w:tc>
          <w:tcPr>
            <w:tcW w:w="0" w:type="auto"/>
          </w:tcPr>
          <w:p w14:paraId="0A0D3B0B" w14:textId="77777777" w:rsidR="00973D19" w:rsidRDefault="00973D19" w:rsidP="00973D19">
            <w:r>
              <w:t>66</w:t>
            </w:r>
          </w:p>
        </w:tc>
        <w:tc>
          <w:tcPr>
            <w:tcW w:w="0" w:type="auto"/>
          </w:tcPr>
          <w:p w14:paraId="389ECD45" w14:textId="1AF15CDC" w:rsidR="00973D19" w:rsidRDefault="00973D19" w:rsidP="00973D19">
            <w:r>
              <w:t>Y</w:t>
            </w:r>
          </w:p>
        </w:tc>
      </w:tr>
      <w:tr w:rsidR="00973D19" w14:paraId="5CB2EA2E" w14:textId="77777777" w:rsidTr="00973D19">
        <w:tc>
          <w:tcPr>
            <w:tcW w:w="0" w:type="auto"/>
          </w:tcPr>
          <w:p w14:paraId="0562C1E2" w14:textId="77777777" w:rsidR="00973D19" w:rsidRPr="00C917CF" w:rsidRDefault="00973D19" w:rsidP="00973D19">
            <w:pPr>
              <w:rPr>
                <w:b/>
                <w:bCs/>
              </w:rPr>
            </w:pPr>
            <w:r w:rsidRPr="00C917CF">
              <w:rPr>
                <w:b/>
                <w:bCs/>
              </w:rPr>
              <w:t>Example 9:</w:t>
            </w:r>
          </w:p>
        </w:tc>
        <w:tc>
          <w:tcPr>
            <w:tcW w:w="0" w:type="auto"/>
          </w:tcPr>
          <w:p w14:paraId="38B4BAF1" w14:textId="77777777" w:rsidR="00973D19" w:rsidRDefault="00973D19" w:rsidP="00973D19">
            <w:r>
              <w:t>68</w:t>
            </w:r>
          </w:p>
        </w:tc>
        <w:tc>
          <w:tcPr>
            <w:tcW w:w="0" w:type="auto"/>
          </w:tcPr>
          <w:p w14:paraId="0874801A" w14:textId="77777777" w:rsidR="00973D19" w:rsidRDefault="00973D19" w:rsidP="00973D19">
            <w:r>
              <w:t>85</w:t>
            </w:r>
          </w:p>
        </w:tc>
        <w:tc>
          <w:tcPr>
            <w:tcW w:w="0" w:type="auto"/>
          </w:tcPr>
          <w:p w14:paraId="78632309" w14:textId="77777777" w:rsidR="00973D19" w:rsidRDefault="00973D19" w:rsidP="00973D19">
            <w:r>
              <w:t>67</w:t>
            </w:r>
          </w:p>
        </w:tc>
        <w:tc>
          <w:tcPr>
            <w:tcW w:w="0" w:type="auto"/>
          </w:tcPr>
          <w:p w14:paraId="0E43F5F3" w14:textId="77777777" w:rsidR="00973D19" w:rsidRDefault="00973D19" w:rsidP="00973D19">
            <w:r>
              <w:t>70</w:t>
            </w:r>
          </w:p>
        </w:tc>
        <w:tc>
          <w:tcPr>
            <w:tcW w:w="0" w:type="auto"/>
          </w:tcPr>
          <w:p w14:paraId="603F317C" w14:textId="77777777" w:rsidR="00973D19" w:rsidRDefault="00973D19" w:rsidP="00973D19">
            <w:r>
              <w:t>-69</w:t>
            </w:r>
          </w:p>
        </w:tc>
        <w:tc>
          <w:tcPr>
            <w:tcW w:w="0" w:type="auto"/>
          </w:tcPr>
          <w:p w14:paraId="735A4373" w14:textId="77777777" w:rsidR="00973D19" w:rsidRDefault="00973D19" w:rsidP="00973D19">
            <w:r>
              <w:t>-44</w:t>
            </w:r>
          </w:p>
        </w:tc>
        <w:tc>
          <w:tcPr>
            <w:tcW w:w="0" w:type="auto"/>
          </w:tcPr>
          <w:p w14:paraId="68DA9813" w14:textId="77777777" w:rsidR="00973D19" w:rsidRDefault="00973D19" w:rsidP="00973D19">
            <w:r>
              <w:t>48</w:t>
            </w:r>
          </w:p>
        </w:tc>
        <w:tc>
          <w:tcPr>
            <w:tcW w:w="0" w:type="auto"/>
          </w:tcPr>
          <w:p w14:paraId="2508F023" w14:textId="77777777" w:rsidR="00973D19" w:rsidRDefault="00973D19" w:rsidP="00973D19">
            <w:r>
              <w:t>71</w:t>
            </w:r>
          </w:p>
        </w:tc>
        <w:tc>
          <w:tcPr>
            <w:tcW w:w="0" w:type="auto"/>
          </w:tcPr>
          <w:p w14:paraId="62F14362" w14:textId="77777777" w:rsidR="00973D19" w:rsidRDefault="00973D19" w:rsidP="00973D19">
            <w:r>
              <w:t>X</w:t>
            </w:r>
          </w:p>
        </w:tc>
      </w:tr>
      <w:tr w:rsidR="00973D19" w14:paraId="2DEEA836" w14:textId="77777777" w:rsidTr="00973D19">
        <w:tc>
          <w:tcPr>
            <w:tcW w:w="0" w:type="auto"/>
          </w:tcPr>
          <w:p w14:paraId="56CECFE9" w14:textId="77777777" w:rsidR="00973D19" w:rsidRPr="00C917CF" w:rsidRDefault="00973D19" w:rsidP="00973D19">
            <w:pPr>
              <w:rPr>
                <w:b/>
                <w:bCs/>
              </w:rPr>
            </w:pPr>
            <w:r w:rsidRPr="00C917CF">
              <w:rPr>
                <w:b/>
                <w:bCs/>
              </w:rPr>
              <w:t>Example 10:</w:t>
            </w:r>
          </w:p>
        </w:tc>
        <w:tc>
          <w:tcPr>
            <w:tcW w:w="0" w:type="auto"/>
          </w:tcPr>
          <w:p w14:paraId="570AF862" w14:textId="77777777" w:rsidR="00973D19" w:rsidRDefault="00973D19" w:rsidP="00973D19">
            <w:r>
              <w:t>64</w:t>
            </w:r>
          </w:p>
        </w:tc>
        <w:tc>
          <w:tcPr>
            <w:tcW w:w="0" w:type="auto"/>
          </w:tcPr>
          <w:p w14:paraId="5AE7A02A" w14:textId="77777777" w:rsidR="00973D19" w:rsidRDefault="00973D19" w:rsidP="00973D19">
            <w:r>
              <w:t>28</w:t>
            </w:r>
          </w:p>
        </w:tc>
        <w:tc>
          <w:tcPr>
            <w:tcW w:w="0" w:type="auto"/>
          </w:tcPr>
          <w:p w14:paraId="02F85FED" w14:textId="77777777" w:rsidR="00973D19" w:rsidRDefault="00973D19" w:rsidP="00973D19">
            <w:r>
              <w:t>-46</w:t>
            </w:r>
          </w:p>
        </w:tc>
        <w:tc>
          <w:tcPr>
            <w:tcW w:w="0" w:type="auto"/>
          </w:tcPr>
          <w:p w14:paraId="0D84B375" w14:textId="77777777" w:rsidR="00973D19" w:rsidRDefault="00973D19" w:rsidP="00973D19">
            <w:r>
              <w:t>43</w:t>
            </w:r>
          </w:p>
        </w:tc>
        <w:tc>
          <w:tcPr>
            <w:tcW w:w="0" w:type="auto"/>
          </w:tcPr>
          <w:p w14:paraId="36E5575D" w14:textId="77777777" w:rsidR="00973D19" w:rsidRDefault="00973D19" w:rsidP="00973D19">
            <w:r>
              <w:t>-31</w:t>
            </w:r>
          </w:p>
        </w:tc>
        <w:tc>
          <w:tcPr>
            <w:tcW w:w="0" w:type="auto"/>
          </w:tcPr>
          <w:p w14:paraId="17555CAF" w14:textId="77777777" w:rsidR="00973D19" w:rsidRDefault="00973D19" w:rsidP="00973D19">
            <w:r>
              <w:t>-14</w:t>
            </w:r>
          </w:p>
        </w:tc>
        <w:tc>
          <w:tcPr>
            <w:tcW w:w="0" w:type="auto"/>
          </w:tcPr>
          <w:p w14:paraId="40D16D81" w14:textId="77777777" w:rsidR="00973D19" w:rsidRDefault="00973D19" w:rsidP="00973D19">
            <w:r>
              <w:t>57</w:t>
            </w:r>
          </w:p>
        </w:tc>
        <w:tc>
          <w:tcPr>
            <w:tcW w:w="0" w:type="auto"/>
          </w:tcPr>
          <w:p w14:paraId="3D62D617" w14:textId="77777777" w:rsidR="00973D19" w:rsidRDefault="00973D19" w:rsidP="00973D19">
            <w:r>
              <w:t>-35</w:t>
            </w:r>
          </w:p>
        </w:tc>
        <w:tc>
          <w:tcPr>
            <w:tcW w:w="0" w:type="auto"/>
          </w:tcPr>
          <w:p w14:paraId="13BBFD3C" w14:textId="77777777" w:rsidR="00973D19" w:rsidRDefault="00973D19" w:rsidP="00973D19">
            <w:r>
              <w:t>X</w:t>
            </w:r>
          </w:p>
        </w:tc>
      </w:tr>
    </w:tbl>
    <w:p w14:paraId="197A6405" w14:textId="77777777" w:rsidR="0074137E" w:rsidRDefault="0074137E" w:rsidP="0030676C"/>
    <w:p w14:paraId="67B9F140" w14:textId="77777777" w:rsidR="0074137E" w:rsidRDefault="0074137E" w:rsidP="0030676C"/>
    <w:p w14:paraId="5274B5A6" w14:textId="77777777" w:rsidR="0074137E" w:rsidRDefault="0074137E" w:rsidP="0030676C"/>
    <w:p w14:paraId="066C0C2C" w14:textId="77777777" w:rsidR="0074137E" w:rsidRDefault="0074137E" w:rsidP="0030676C"/>
    <w:p w14:paraId="1491ED69" w14:textId="77777777" w:rsidR="0074137E" w:rsidRDefault="0074137E" w:rsidP="0030676C"/>
    <w:p w14:paraId="62459005" w14:textId="77777777" w:rsidR="0074137E" w:rsidRDefault="0074137E" w:rsidP="0030676C"/>
    <w:p w14:paraId="6883DAA6" w14:textId="77777777" w:rsidR="0074137E" w:rsidRDefault="0074137E" w:rsidP="0030676C"/>
    <w:p w14:paraId="218CFA14" w14:textId="77777777" w:rsidR="0074137E" w:rsidRDefault="0074137E" w:rsidP="0030676C"/>
    <w:p w14:paraId="37BBF0FD" w14:textId="77777777" w:rsidR="0074137E" w:rsidRDefault="0074137E" w:rsidP="0030676C"/>
    <w:p w14:paraId="160178CF" w14:textId="77777777" w:rsidR="0074137E" w:rsidRDefault="0074137E" w:rsidP="0030676C"/>
    <w:p w14:paraId="5B8814FC" w14:textId="77777777" w:rsidR="0074137E" w:rsidRDefault="0074137E" w:rsidP="0030676C"/>
    <w:p w14:paraId="42794CD7" w14:textId="77777777" w:rsidR="0074137E" w:rsidRDefault="0074137E" w:rsidP="0030676C"/>
    <w:p w14:paraId="1EB69FD8" w14:textId="77777777" w:rsidR="0074137E" w:rsidRDefault="0074137E" w:rsidP="0030676C"/>
    <w:p w14:paraId="41206871" w14:textId="77777777" w:rsidR="0074137E" w:rsidRDefault="0074137E" w:rsidP="0030676C"/>
    <w:p w14:paraId="08E18162" w14:textId="77777777" w:rsidR="0074137E" w:rsidRDefault="0074137E" w:rsidP="0030676C"/>
    <w:p w14:paraId="3790217E" w14:textId="77777777" w:rsidR="0074137E" w:rsidRDefault="0074137E" w:rsidP="0030676C"/>
    <w:p w14:paraId="51730209" w14:textId="77777777" w:rsidR="0074137E" w:rsidRDefault="0074137E" w:rsidP="0030676C"/>
    <w:p w14:paraId="3C43716B" w14:textId="765F2A5C" w:rsidR="00D06377" w:rsidRPr="0030676C" w:rsidRDefault="004E3301" w:rsidP="004E3301">
      <w:pPr>
        <w:keepNext/>
      </w:pPr>
      <w:r>
        <w:rPr>
          <w:noProof/>
        </w:rPr>
        <w:lastRenderedPageBreak/>
        <mc:AlternateContent>
          <mc:Choice Requires="wps">
            <w:drawing>
              <wp:anchor distT="0" distB="0" distL="114300" distR="114300" simplePos="0" relativeHeight="251778048" behindDoc="0" locked="0" layoutInCell="1" allowOverlap="1" wp14:anchorId="3BE9137E" wp14:editId="05FC5AB7">
                <wp:simplePos x="0" y="0"/>
                <wp:positionH relativeFrom="column">
                  <wp:posOffset>0</wp:posOffset>
                </wp:positionH>
                <wp:positionV relativeFrom="paragraph">
                  <wp:posOffset>5668694</wp:posOffset>
                </wp:positionV>
                <wp:extent cx="3790950" cy="635"/>
                <wp:effectExtent l="0" t="0" r="0" b="10795"/>
                <wp:wrapSquare wrapText="bothSides"/>
                <wp:docPr id="1683767387" name="Text Box 1"/>
                <wp:cNvGraphicFramePr/>
                <a:graphic xmlns:a="http://schemas.openxmlformats.org/drawingml/2006/main">
                  <a:graphicData uri="http://schemas.microsoft.com/office/word/2010/wordprocessingShape">
                    <wps:wsp>
                      <wps:cNvSpPr txBox="1"/>
                      <wps:spPr>
                        <a:xfrm>
                          <a:off x="0" y="0"/>
                          <a:ext cx="3790950" cy="635"/>
                        </a:xfrm>
                        <a:prstGeom prst="rect">
                          <a:avLst/>
                        </a:prstGeom>
                        <a:noFill/>
                        <a:ln>
                          <a:noFill/>
                        </a:ln>
                      </wps:spPr>
                      <wps:txbx>
                        <w:txbxContent>
                          <w:p w14:paraId="1981582B" w14:textId="13BD8664" w:rsidR="004E3301" w:rsidRPr="00BA0197" w:rsidRDefault="004E3301" w:rsidP="004E3301">
                            <w:pPr>
                              <w:pStyle w:val="Caption"/>
                              <w:rPr>
                                <w:b w:val="0"/>
                                <w:bCs w:val="0"/>
                                <w:i/>
                                <w:iCs/>
                                <w:noProof/>
                                <w:szCs w:val="20"/>
                              </w:rPr>
                            </w:pPr>
                            <w:r w:rsidRPr="00BA0197">
                              <w:rPr>
                                <w:b w:val="0"/>
                                <w:bCs w:val="0"/>
                                <w:i/>
                                <w:iCs/>
                              </w:rPr>
                              <w:t xml:space="preserve">Figure B18: </w:t>
                            </w:r>
                            <w:r w:rsidR="00BA0197" w:rsidRPr="00BA0197">
                              <w:rPr>
                                <w:b w:val="0"/>
                                <w:bCs w:val="0"/>
                                <w:i/>
                                <w:iCs/>
                              </w:rPr>
                              <w:t>Minimal decision tree, representing Dataset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E9137E" id="_x0000_s1046" type="#_x0000_t202" style="position:absolute;margin-left:0;margin-top:446.35pt;width:298.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" filled="f" stroked="f">
                <v:textbox style="mso-fit-shape-to-text:t" inset="0,0,0,0">
                  <w:txbxContent>
                    <w:p w14:paraId="1981582B" w14:textId="13BD8664" w:rsidR="004E3301" w:rsidRPr="00BA0197" w:rsidRDefault="004E3301" w:rsidP="004E3301">
                      <w:pPr>
                        <w:pStyle w:val="Caption"/>
                        <w:rPr>
                          <w:b w:val="0"/>
                          <w:bCs w:val="0"/>
                          <w:i/>
                          <w:iCs/>
                          <w:noProof/>
                          <w:szCs w:val="20"/>
                        </w:rPr>
                      </w:pPr>
                      <w:r w:rsidRPr="00BA0197">
                        <w:rPr>
                          <w:b w:val="0"/>
                          <w:bCs w:val="0"/>
                          <w:i/>
                          <w:iCs/>
                        </w:rPr>
                        <w:t xml:space="preserve">Figure B18: </w:t>
                      </w:r>
                      <w:r w:rsidR="00BA0197" w:rsidRPr="00BA0197">
                        <w:rPr>
                          <w:b w:val="0"/>
                          <w:bCs w:val="0"/>
                          <w:i/>
                          <w:iCs/>
                        </w:rPr>
                        <w:t>Minimal decision tree, representing Dataset I.</w:t>
                      </w:r>
                    </w:p>
                  </w:txbxContent>
                </v:textbox>
                <w10:wrap type="square"/>
              </v:shape>
            </w:pict>
          </mc:Fallback>
        </mc:AlternateContent>
      </w:r>
      <w:r>
        <w:rPr>
          <w:noProof/>
        </w:rPr>
        <w:drawing>
          <wp:anchor distT="0" distB="0" distL="114300" distR="114300" simplePos="0" relativeHeight="251776000" behindDoc="0" locked="0" layoutInCell="1" allowOverlap="1" wp14:anchorId="0E43F561" wp14:editId="1CAD260F">
            <wp:simplePos x="0" y="0"/>
            <wp:positionH relativeFrom="column">
              <wp:posOffset>-1270</wp:posOffset>
            </wp:positionH>
            <wp:positionV relativeFrom="paragraph">
              <wp:posOffset>3065926</wp:posOffset>
            </wp:positionV>
            <wp:extent cx="2510155" cy="2721610"/>
            <wp:effectExtent l="0" t="0" r="4445" b="2540"/>
            <wp:wrapSquare wrapText="bothSides"/>
            <wp:docPr id="139665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519" name="Picture 139665519"/>
                    <pic:cNvPicPr/>
                  </pic:nvPicPr>
                  <pic:blipFill rotWithShape="1">
                    <a:blip r:embed="rId37" cstate="print">
                      <a:extLst>
                        <a:ext uri="{28A0092B-C50C-407E-A947-70E740481C1C}">
                          <a14:useLocalDpi xmlns:a14="http://schemas.microsoft.com/office/drawing/2010/main" val="0"/>
                        </a:ext>
                      </a:extLst>
                    </a:blip>
                    <a:srcRect l="27738" r="28453"/>
                    <a:stretch/>
                  </pic:blipFill>
                  <pic:spPr bwMode="auto">
                    <a:xfrm>
                      <a:off x="0" y="0"/>
                      <a:ext cx="2510155" cy="272161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74976" behindDoc="0" locked="0" layoutInCell="1" allowOverlap="1" wp14:anchorId="1B62DA31" wp14:editId="441499CE">
                <wp:simplePos x="0" y="0"/>
                <wp:positionH relativeFrom="column">
                  <wp:posOffset>-104482</wp:posOffset>
                </wp:positionH>
                <wp:positionV relativeFrom="paragraph">
                  <wp:posOffset>2482459</wp:posOffset>
                </wp:positionV>
                <wp:extent cx="5731510" cy="635"/>
                <wp:effectExtent l="0" t="0" r="2540" b="10795"/>
                <wp:wrapSquare wrapText="bothSides"/>
                <wp:docPr id="95776974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46FC793D" w14:textId="2048F329" w:rsidR="00B530F4" w:rsidRPr="00B530F4" w:rsidRDefault="00B530F4" w:rsidP="00B530F4">
                            <w:pPr>
                              <w:pStyle w:val="Caption"/>
                              <w:rPr>
                                <w:b w:val="0"/>
                                <w:bCs w:val="0"/>
                                <w:i/>
                                <w:iCs/>
                                <w:szCs w:val="20"/>
                              </w:rPr>
                            </w:pPr>
                            <w:r w:rsidRPr="00B530F4">
                              <w:rPr>
                                <w:b w:val="0"/>
                                <w:bCs w:val="0"/>
                                <w:i/>
                                <w:iCs/>
                              </w:rPr>
                              <w:t>Figure B17: Output of algorithm, with Dataset I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2DA31" id="_x0000_s1047" type="#_x0000_t202" style="position:absolute;margin-left:-8.25pt;margin-top:195.45pt;width:451.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" filled="f" stroked="f">
                <v:textbox style="mso-fit-shape-to-text:t" inset="0,0,0,0">
                  <w:txbxContent>
                    <w:p w14:paraId="46FC793D" w14:textId="2048F329" w:rsidR="00B530F4" w:rsidRPr="00B530F4" w:rsidRDefault="00B530F4" w:rsidP="00B530F4">
                      <w:pPr>
                        <w:pStyle w:val="Caption"/>
                        <w:rPr>
                          <w:b w:val="0"/>
                          <w:bCs w:val="0"/>
                          <w:i/>
                          <w:iCs/>
                          <w:szCs w:val="20"/>
                        </w:rPr>
                      </w:pPr>
                      <w:r w:rsidRPr="00B530F4">
                        <w:rPr>
                          <w:b w:val="0"/>
                          <w:bCs w:val="0"/>
                          <w:i/>
                          <w:iCs/>
                        </w:rPr>
                        <w:t>Figure B17: Output of algorithm, with Dataset I as input.</w:t>
                      </w:r>
                    </w:p>
                  </w:txbxContent>
                </v:textbox>
                <w10:wrap type="square"/>
              </v:shape>
            </w:pict>
          </mc:Fallback>
        </mc:AlternateContent>
      </w:r>
      <w:r w:rsidR="00F6407B" w:rsidRPr="00EB6721">
        <w:drawing>
          <wp:anchor distT="0" distB="0" distL="114300" distR="114300" simplePos="0" relativeHeight="251758592" behindDoc="0" locked="0" layoutInCell="1" allowOverlap="1" wp14:anchorId="1D8AE892" wp14:editId="18A9A04D">
            <wp:simplePos x="0" y="0"/>
            <wp:positionH relativeFrom="column">
              <wp:posOffset>-70143</wp:posOffset>
            </wp:positionH>
            <wp:positionV relativeFrom="page">
              <wp:posOffset>948495</wp:posOffset>
            </wp:positionV>
            <wp:extent cx="5731510" cy="2533650"/>
            <wp:effectExtent l="0" t="0" r="2540" b="0"/>
            <wp:wrapSquare wrapText="bothSides"/>
            <wp:docPr id="1097692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92114" name="Picture 1"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anchor>
        </w:drawing>
      </w:r>
    </w:p>
    <w:p w14:paraId="03E09DFD" w14:textId="4A38388A" w:rsidR="00256141" w:rsidRPr="00021DD0" w:rsidRDefault="000E2F10" w:rsidP="00256141">
      <w:pPr>
        <w:pStyle w:val="Heading1"/>
        <w:rPr>
          <w:rFonts w:cs="Times New Roman"/>
        </w:rPr>
      </w:pPr>
      <w:bookmarkStart w:id="77" w:name="_Toc165925791"/>
      <w:r w:rsidRPr="00021DD0">
        <w:rPr>
          <w:rFonts w:cs="Times New Roman"/>
        </w:rPr>
        <w:lastRenderedPageBreak/>
        <w:t>External Materials</w:t>
      </w:r>
      <w:bookmarkEnd w:id="77"/>
    </w:p>
    <w:p w14:paraId="5B19B66B" w14:textId="77777777" w:rsidR="00005BA4" w:rsidRPr="00021DD0" w:rsidRDefault="000652FC" w:rsidP="00256141">
      <w:pPr>
        <w:rPr>
          <w:rFonts w:cs="Times New Roman"/>
          <w:szCs w:val="22"/>
        </w:rPr>
      </w:pPr>
      <w:r w:rsidRPr="00021DD0">
        <w:rPr>
          <w:rFonts w:cs="Times New Roman"/>
          <w:szCs w:val="22"/>
        </w:rPr>
        <w:t>&lt;This appendix should provide a brief record of materials used in the solution that are not the student's own work. Such materials might be pieces of codes made available from a research group/company or from the internet, datasets prepared by external users or any preliminary materials/drafts/notes provided by a supervisor. It should be clear what was used as ready-made components and what was developed as part of the project. This appendix should be included even if no external materials were used, in which case a statement to that effect is all that is required.&gt;</w:t>
      </w:r>
    </w:p>
    <w:p w14:paraId="047819F7" w14:textId="77777777" w:rsidR="00816D11" w:rsidRPr="00021DD0" w:rsidRDefault="00816D11" w:rsidP="005142FA">
      <w:pPr>
        <w:rPr>
          <w:rFonts w:cs="Times New Roman"/>
          <w:szCs w:val="22"/>
        </w:rPr>
      </w:pPr>
    </w:p>
    <w:sectPr w:rsidR="00816D11" w:rsidRPr="00021DD0" w:rsidSect="00E944DA">
      <w:headerReference w:type="default" r:id="rId3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126F8" w14:textId="77777777" w:rsidR="00E944DA" w:rsidRDefault="00E944DA">
      <w:pPr>
        <w:spacing w:after="0" w:line="240" w:lineRule="auto"/>
      </w:pPr>
      <w:r>
        <w:separator/>
      </w:r>
    </w:p>
  </w:endnote>
  <w:endnote w:type="continuationSeparator" w:id="0">
    <w:p w14:paraId="39E55469" w14:textId="77777777" w:rsidR="00E944DA" w:rsidRDefault="00E94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CAE05" w14:textId="77777777" w:rsidR="00E944DA" w:rsidRDefault="00E944DA">
      <w:pPr>
        <w:spacing w:after="0" w:line="240" w:lineRule="auto"/>
      </w:pPr>
      <w:r>
        <w:separator/>
      </w:r>
    </w:p>
  </w:footnote>
  <w:footnote w:type="continuationSeparator" w:id="0">
    <w:p w14:paraId="39A29C62" w14:textId="77777777" w:rsidR="00E944DA" w:rsidRDefault="00E94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D63A" w14:textId="77777777" w:rsidR="00A54671" w:rsidRDefault="000652FC">
    <w:pPr>
      <w:pStyle w:val="Header"/>
    </w:pPr>
    <w:r>
      <w:t xml:space="preserve">- </w:t>
    </w:r>
    <w:r>
      <w:fldChar w:fldCharType="begin"/>
    </w:r>
    <w:r>
      <w:instrText>page</w:instrText>
    </w:r>
    <w:r>
      <w:fldChar w:fldCharType="separate"/>
    </w:r>
    <w:r w:rsidR="00495A63">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16E09" w14:textId="77777777" w:rsidR="00A54671" w:rsidRDefault="000652FC">
    <w:pPr>
      <w:pStyle w:val="Header"/>
      <w:tabs>
        <w:tab w:val="left" w:pos="6200"/>
      </w:tabs>
    </w:pPr>
    <w:r>
      <w:t xml:space="preserve">- </w:t>
    </w:r>
    <w:r>
      <w:fldChar w:fldCharType="begin"/>
    </w:r>
    <w:r>
      <w:instrText>page</w:instrText>
    </w:r>
    <w:r>
      <w:fldChar w:fldCharType="separate"/>
    </w:r>
    <w:r w:rsidR="004C1103">
      <w:rPr>
        <w:noProof/>
      </w:rP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E6AC3"/>
    <w:multiLevelType w:val="multilevel"/>
    <w:tmpl w:val="332A60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F110A"/>
    <w:multiLevelType w:val="hybridMultilevel"/>
    <w:tmpl w:val="E27AF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073E78"/>
    <w:multiLevelType w:val="hybridMultilevel"/>
    <w:tmpl w:val="A19E9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C1A8E"/>
    <w:multiLevelType w:val="multilevel"/>
    <w:tmpl w:val="E102AB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E1A91"/>
    <w:multiLevelType w:val="hybridMultilevel"/>
    <w:tmpl w:val="B0AC5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04742"/>
    <w:multiLevelType w:val="hybridMultilevel"/>
    <w:tmpl w:val="4854566A"/>
    <w:lvl w:ilvl="0" w:tplc="3510FEF0">
      <w:start w:val="1"/>
      <w:numFmt w:val="decimal"/>
      <w:lvlText w:val="%1."/>
      <w:lvlJc w:val="left"/>
      <w:pPr>
        <w:ind w:left="720" w:hanging="360"/>
      </w:pPr>
    </w:lvl>
    <w:lvl w:ilvl="1" w:tplc="0502A08E" w:tentative="1">
      <w:start w:val="1"/>
      <w:numFmt w:val="lowerLetter"/>
      <w:lvlText w:val="%2."/>
      <w:lvlJc w:val="left"/>
      <w:pPr>
        <w:ind w:left="1440" w:hanging="360"/>
      </w:pPr>
    </w:lvl>
    <w:lvl w:ilvl="2" w:tplc="F3CA430C" w:tentative="1">
      <w:start w:val="1"/>
      <w:numFmt w:val="lowerRoman"/>
      <w:lvlText w:val="%3."/>
      <w:lvlJc w:val="right"/>
      <w:pPr>
        <w:ind w:left="2160" w:hanging="180"/>
      </w:pPr>
    </w:lvl>
    <w:lvl w:ilvl="3" w:tplc="B8AE63D0" w:tentative="1">
      <w:start w:val="1"/>
      <w:numFmt w:val="decimal"/>
      <w:lvlText w:val="%4."/>
      <w:lvlJc w:val="left"/>
      <w:pPr>
        <w:ind w:left="2880" w:hanging="360"/>
      </w:pPr>
    </w:lvl>
    <w:lvl w:ilvl="4" w:tplc="B3A41EDC" w:tentative="1">
      <w:start w:val="1"/>
      <w:numFmt w:val="lowerLetter"/>
      <w:lvlText w:val="%5."/>
      <w:lvlJc w:val="left"/>
      <w:pPr>
        <w:ind w:left="3600" w:hanging="360"/>
      </w:pPr>
    </w:lvl>
    <w:lvl w:ilvl="5" w:tplc="5832F2C6" w:tentative="1">
      <w:start w:val="1"/>
      <w:numFmt w:val="lowerRoman"/>
      <w:lvlText w:val="%6."/>
      <w:lvlJc w:val="right"/>
      <w:pPr>
        <w:ind w:left="4320" w:hanging="180"/>
      </w:pPr>
    </w:lvl>
    <w:lvl w:ilvl="6" w:tplc="181AF3AC" w:tentative="1">
      <w:start w:val="1"/>
      <w:numFmt w:val="decimal"/>
      <w:lvlText w:val="%7."/>
      <w:lvlJc w:val="left"/>
      <w:pPr>
        <w:ind w:left="5040" w:hanging="360"/>
      </w:pPr>
    </w:lvl>
    <w:lvl w:ilvl="7" w:tplc="C02CC8F4" w:tentative="1">
      <w:start w:val="1"/>
      <w:numFmt w:val="lowerLetter"/>
      <w:lvlText w:val="%8."/>
      <w:lvlJc w:val="left"/>
      <w:pPr>
        <w:ind w:left="5760" w:hanging="360"/>
      </w:pPr>
    </w:lvl>
    <w:lvl w:ilvl="8" w:tplc="F266CB12" w:tentative="1">
      <w:start w:val="1"/>
      <w:numFmt w:val="lowerRoman"/>
      <w:lvlText w:val="%9."/>
      <w:lvlJc w:val="right"/>
      <w:pPr>
        <w:ind w:left="6480" w:hanging="180"/>
      </w:pPr>
    </w:lvl>
  </w:abstractNum>
  <w:abstractNum w:abstractNumId="6" w15:restartNumberingAfterBreak="0">
    <w:nsid w:val="2B0C22DC"/>
    <w:multiLevelType w:val="hybridMultilevel"/>
    <w:tmpl w:val="1884C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6870AF"/>
    <w:multiLevelType w:val="hybridMultilevel"/>
    <w:tmpl w:val="67521ECC"/>
    <w:lvl w:ilvl="0" w:tplc="624EC740">
      <w:numFmt w:val="bullet"/>
      <w:lvlText w:val="-"/>
      <w:lvlJc w:val="left"/>
      <w:pPr>
        <w:ind w:left="1352" w:hanging="360"/>
      </w:pPr>
      <w:rPr>
        <w:rFonts w:ascii="Aptos" w:eastAsiaTheme="minorHAnsi" w:hAnsi="Aptos" w:cstheme="minorBidi" w:hint="default"/>
      </w:rPr>
    </w:lvl>
    <w:lvl w:ilvl="1" w:tplc="81DAF374">
      <w:start w:val="1"/>
      <w:numFmt w:val="bullet"/>
      <w:lvlText w:val="o"/>
      <w:lvlJc w:val="left"/>
      <w:pPr>
        <w:ind w:left="1440" w:hanging="360"/>
      </w:pPr>
      <w:rPr>
        <w:rFonts w:ascii="Courier New" w:hAnsi="Courier New" w:cs="Courier New" w:hint="default"/>
      </w:rPr>
    </w:lvl>
    <w:lvl w:ilvl="2" w:tplc="582ABA38">
      <w:start w:val="1"/>
      <w:numFmt w:val="bullet"/>
      <w:lvlText w:val=""/>
      <w:lvlJc w:val="left"/>
      <w:pPr>
        <w:ind w:left="2160" w:hanging="360"/>
      </w:pPr>
      <w:rPr>
        <w:rFonts w:ascii="Wingdings" w:hAnsi="Wingdings" w:hint="default"/>
      </w:rPr>
    </w:lvl>
    <w:lvl w:ilvl="3" w:tplc="75361C6A" w:tentative="1">
      <w:start w:val="1"/>
      <w:numFmt w:val="bullet"/>
      <w:lvlText w:val=""/>
      <w:lvlJc w:val="left"/>
      <w:pPr>
        <w:ind w:left="2880" w:hanging="360"/>
      </w:pPr>
      <w:rPr>
        <w:rFonts w:ascii="Symbol" w:hAnsi="Symbol" w:hint="default"/>
      </w:rPr>
    </w:lvl>
    <w:lvl w:ilvl="4" w:tplc="837CBC48" w:tentative="1">
      <w:start w:val="1"/>
      <w:numFmt w:val="bullet"/>
      <w:lvlText w:val="o"/>
      <w:lvlJc w:val="left"/>
      <w:pPr>
        <w:ind w:left="3600" w:hanging="360"/>
      </w:pPr>
      <w:rPr>
        <w:rFonts w:ascii="Courier New" w:hAnsi="Courier New" w:cs="Courier New" w:hint="default"/>
      </w:rPr>
    </w:lvl>
    <w:lvl w:ilvl="5" w:tplc="B7A6E8C8" w:tentative="1">
      <w:start w:val="1"/>
      <w:numFmt w:val="bullet"/>
      <w:lvlText w:val=""/>
      <w:lvlJc w:val="left"/>
      <w:pPr>
        <w:ind w:left="4320" w:hanging="360"/>
      </w:pPr>
      <w:rPr>
        <w:rFonts w:ascii="Wingdings" w:hAnsi="Wingdings" w:hint="default"/>
      </w:rPr>
    </w:lvl>
    <w:lvl w:ilvl="6" w:tplc="E91C5AAA" w:tentative="1">
      <w:start w:val="1"/>
      <w:numFmt w:val="bullet"/>
      <w:lvlText w:val=""/>
      <w:lvlJc w:val="left"/>
      <w:pPr>
        <w:ind w:left="5040" w:hanging="360"/>
      </w:pPr>
      <w:rPr>
        <w:rFonts w:ascii="Symbol" w:hAnsi="Symbol" w:hint="default"/>
      </w:rPr>
    </w:lvl>
    <w:lvl w:ilvl="7" w:tplc="90324654" w:tentative="1">
      <w:start w:val="1"/>
      <w:numFmt w:val="bullet"/>
      <w:lvlText w:val="o"/>
      <w:lvlJc w:val="left"/>
      <w:pPr>
        <w:ind w:left="5760" w:hanging="360"/>
      </w:pPr>
      <w:rPr>
        <w:rFonts w:ascii="Courier New" w:hAnsi="Courier New" w:cs="Courier New" w:hint="default"/>
      </w:rPr>
    </w:lvl>
    <w:lvl w:ilvl="8" w:tplc="7408FAB2" w:tentative="1">
      <w:start w:val="1"/>
      <w:numFmt w:val="bullet"/>
      <w:lvlText w:val=""/>
      <w:lvlJc w:val="left"/>
      <w:pPr>
        <w:ind w:left="6480" w:hanging="360"/>
      </w:pPr>
      <w:rPr>
        <w:rFonts w:ascii="Wingdings" w:hAnsi="Wingdings" w:hint="default"/>
      </w:rPr>
    </w:lvl>
  </w:abstractNum>
  <w:abstractNum w:abstractNumId="8" w15:restartNumberingAfterBreak="0">
    <w:nsid w:val="3F2C30DF"/>
    <w:multiLevelType w:val="hybridMultilevel"/>
    <w:tmpl w:val="00367B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5D4EB1"/>
    <w:multiLevelType w:val="multilevel"/>
    <w:tmpl w:val="04CC56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D27809"/>
    <w:multiLevelType w:val="hybridMultilevel"/>
    <w:tmpl w:val="ACD85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562393"/>
    <w:multiLevelType w:val="hybridMultilevel"/>
    <w:tmpl w:val="A4862FD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7D522C2"/>
    <w:multiLevelType w:val="hybridMultilevel"/>
    <w:tmpl w:val="4C584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970B97"/>
    <w:multiLevelType w:val="hybridMultilevel"/>
    <w:tmpl w:val="A6B6F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A333E3"/>
    <w:multiLevelType w:val="hybridMultilevel"/>
    <w:tmpl w:val="A4862FD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0386255"/>
    <w:multiLevelType w:val="hybridMultilevel"/>
    <w:tmpl w:val="326A5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5012823">
    <w:abstractNumId w:val="9"/>
  </w:num>
  <w:num w:numId="2" w16cid:durableId="388460826">
    <w:abstractNumId w:val="7"/>
  </w:num>
  <w:num w:numId="3" w16cid:durableId="2101749556">
    <w:abstractNumId w:val="5"/>
  </w:num>
  <w:num w:numId="4" w16cid:durableId="501891838">
    <w:abstractNumId w:val="8"/>
  </w:num>
  <w:num w:numId="5" w16cid:durableId="2056813679">
    <w:abstractNumId w:val="15"/>
  </w:num>
  <w:num w:numId="6" w16cid:durableId="2048021903">
    <w:abstractNumId w:val="4"/>
  </w:num>
  <w:num w:numId="7" w16cid:durableId="2112240151">
    <w:abstractNumId w:val="10"/>
  </w:num>
  <w:num w:numId="8" w16cid:durableId="352610321">
    <w:abstractNumId w:val="6"/>
  </w:num>
  <w:num w:numId="9" w16cid:durableId="85737301">
    <w:abstractNumId w:val="1"/>
  </w:num>
  <w:num w:numId="10" w16cid:durableId="395864308">
    <w:abstractNumId w:val="0"/>
  </w:num>
  <w:num w:numId="11" w16cid:durableId="278144819">
    <w:abstractNumId w:val="3"/>
  </w:num>
  <w:num w:numId="12" w16cid:durableId="971133519">
    <w:abstractNumId w:val="13"/>
  </w:num>
  <w:num w:numId="13" w16cid:durableId="1532255566">
    <w:abstractNumId w:val="14"/>
  </w:num>
  <w:num w:numId="14" w16cid:durableId="1859080523">
    <w:abstractNumId w:val="11"/>
  </w:num>
  <w:num w:numId="15" w16cid:durableId="1232732852">
    <w:abstractNumId w:val="12"/>
  </w:num>
  <w:num w:numId="16" w16cid:durableId="181956900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intFractionalCharacterWidth/>
  <w:embedSystemFont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07CF"/>
    <w:rsid w:val="00000B27"/>
    <w:rsid w:val="000011E2"/>
    <w:rsid w:val="00003F4C"/>
    <w:rsid w:val="000046DD"/>
    <w:rsid w:val="00005BA4"/>
    <w:rsid w:val="00005EE3"/>
    <w:rsid w:val="00006053"/>
    <w:rsid w:val="000067A6"/>
    <w:rsid w:val="0000742E"/>
    <w:rsid w:val="000075F1"/>
    <w:rsid w:val="00007765"/>
    <w:rsid w:val="00010542"/>
    <w:rsid w:val="00011222"/>
    <w:rsid w:val="0001634D"/>
    <w:rsid w:val="00016AEF"/>
    <w:rsid w:val="000202E9"/>
    <w:rsid w:val="0002031B"/>
    <w:rsid w:val="00020365"/>
    <w:rsid w:val="00020A24"/>
    <w:rsid w:val="00021B91"/>
    <w:rsid w:val="00021DD0"/>
    <w:rsid w:val="00022297"/>
    <w:rsid w:val="00022EA5"/>
    <w:rsid w:val="00022FA8"/>
    <w:rsid w:val="000249EC"/>
    <w:rsid w:val="00024E75"/>
    <w:rsid w:val="000262F8"/>
    <w:rsid w:val="0003005F"/>
    <w:rsid w:val="0003106F"/>
    <w:rsid w:val="000318DC"/>
    <w:rsid w:val="00031FDE"/>
    <w:rsid w:val="000324C4"/>
    <w:rsid w:val="0003463D"/>
    <w:rsid w:val="00034AE3"/>
    <w:rsid w:val="00035AA8"/>
    <w:rsid w:val="00036E41"/>
    <w:rsid w:val="00036EDD"/>
    <w:rsid w:val="000371C2"/>
    <w:rsid w:val="0004066D"/>
    <w:rsid w:val="0004292E"/>
    <w:rsid w:val="00042BCE"/>
    <w:rsid w:val="0004331D"/>
    <w:rsid w:val="00043C3B"/>
    <w:rsid w:val="00044AA7"/>
    <w:rsid w:val="00045A3D"/>
    <w:rsid w:val="00045D74"/>
    <w:rsid w:val="0004606B"/>
    <w:rsid w:val="000517F0"/>
    <w:rsid w:val="000528BF"/>
    <w:rsid w:val="00053948"/>
    <w:rsid w:val="00054B28"/>
    <w:rsid w:val="00056C2F"/>
    <w:rsid w:val="00057249"/>
    <w:rsid w:val="000577EA"/>
    <w:rsid w:val="00057A65"/>
    <w:rsid w:val="00060E5D"/>
    <w:rsid w:val="000611B2"/>
    <w:rsid w:val="000619FF"/>
    <w:rsid w:val="00061B87"/>
    <w:rsid w:val="00062ED7"/>
    <w:rsid w:val="00063D35"/>
    <w:rsid w:val="00064569"/>
    <w:rsid w:val="00064A31"/>
    <w:rsid w:val="000652FC"/>
    <w:rsid w:val="00066A38"/>
    <w:rsid w:val="00067033"/>
    <w:rsid w:val="00067215"/>
    <w:rsid w:val="00067A87"/>
    <w:rsid w:val="00067E30"/>
    <w:rsid w:val="000704AC"/>
    <w:rsid w:val="000707A9"/>
    <w:rsid w:val="000727A2"/>
    <w:rsid w:val="000728DA"/>
    <w:rsid w:val="000733E6"/>
    <w:rsid w:val="000736C1"/>
    <w:rsid w:val="00073AD5"/>
    <w:rsid w:val="00073BB2"/>
    <w:rsid w:val="00073F59"/>
    <w:rsid w:val="00074726"/>
    <w:rsid w:val="000757A8"/>
    <w:rsid w:val="00075D0C"/>
    <w:rsid w:val="000774A0"/>
    <w:rsid w:val="00080FE1"/>
    <w:rsid w:val="000818D3"/>
    <w:rsid w:val="000828DF"/>
    <w:rsid w:val="000854C3"/>
    <w:rsid w:val="00085ED5"/>
    <w:rsid w:val="000862C3"/>
    <w:rsid w:val="00086B4C"/>
    <w:rsid w:val="00086D6E"/>
    <w:rsid w:val="00087439"/>
    <w:rsid w:val="000878A5"/>
    <w:rsid w:val="00087D2B"/>
    <w:rsid w:val="00090E64"/>
    <w:rsid w:val="00093AA0"/>
    <w:rsid w:val="00094640"/>
    <w:rsid w:val="00096598"/>
    <w:rsid w:val="00097A9E"/>
    <w:rsid w:val="000A01B9"/>
    <w:rsid w:val="000A1A14"/>
    <w:rsid w:val="000A2D14"/>
    <w:rsid w:val="000A413F"/>
    <w:rsid w:val="000A5469"/>
    <w:rsid w:val="000A6581"/>
    <w:rsid w:val="000A6768"/>
    <w:rsid w:val="000A6E58"/>
    <w:rsid w:val="000A70EF"/>
    <w:rsid w:val="000A790B"/>
    <w:rsid w:val="000B06C0"/>
    <w:rsid w:val="000B0AB5"/>
    <w:rsid w:val="000B0EFB"/>
    <w:rsid w:val="000B11D4"/>
    <w:rsid w:val="000B260A"/>
    <w:rsid w:val="000B2BEA"/>
    <w:rsid w:val="000B30EE"/>
    <w:rsid w:val="000B33D3"/>
    <w:rsid w:val="000B59CD"/>
    <w:rsid w:val="000B77E9"/>
    <w:rsid w:val="000C0DA7"/>
    <w:rsid w:val="000C12D6"/>
    <w:rsid w:val="000C408A"/>
    <w:rsid w:val="000C48E4"/>
    <w:rsid w:val="000C5174"/>
    <w:rsid w:val="000C5BB3"/>
    <w:rsid w:val="000C6304"/>
    <w:rsid w:val="000C67E3"/>
    <w:rsid w:val="000C68FA"/>
    <w:rsid w:val="000C7412"/>
    <w:rsid w:val="000C7502"/>
    <w:rsid w:val="000C75AD"/>
    <w:rsid w:val="000C79A7"/>
    <w:rsid w:val="000D2E43"/>
    <w:rsid w:val="000D3079"/>
    <w:rsid w:val="000D42BB"/>
    <w:rsid w:val="000D48AB"/>
    <w:rsid w:val="000D5DFF"/>
    <w:rsid w:val="000D6092"/>
    <w:rsid w:val="000D6B47"/>
    <w:rsid w:val="000D78FC"/>
    <w:rsid w:val="000E2087"/>
    <w:rsid w:val="000E21BA"/>
    <w:rsid w:val="000E2B48"/>
    <w:rsid w:val="000E2D70"/>
    <w:rsid w:val="000E2F10"/>
    <w:rsid w:val="000E322B"/>
    <w:rsid w:val="000E330D"/>
    <w:rsid w:val="000E3423"/>
    <w:rsid w:val="000E386C"/>
    <w:rsid w:val="000E3B91"/>
    <w:rsid w:val="000E4CDA"/>
    <w:rsid w:val="000E4E22"/>
    <w:rsid w:val="000E62BE"/>
    <w:rsid w:val="000E636B"/>
    <w:rsid w:val="000E639E"/>
    <w:rsid w:val="000E76C8"/>
    <w:rsid w:val="000F071D"/>
    <w:rsid w:val="000F2BAE"/>
    <w:rsid w:val="000F3A29"/>
    <w:rsid w:val="000F4E69"/>
    <w:rsid w:val="000F4FAE"/>
    <w:rsid w:val="000F55DD"/>
    <w:rsid w:val="000F6CC5"/>
    <w:rsid w:val="000F70BC"/>
    <w:rsid w:val="000F7DBF"/>
    <w:rsid w:val="00100737"/>
    <w:rsid w:val="00100C24"/>
    <w:rsid w:val="001013CF"/>
    <w:rsid w:val="001041A0"/>
    <w:rsid w:val="001058EF"/>
    <w:rsid w:val="00105C73"/>
    <w:rsid w:val="00106488"/>
    <w:rsid w:val="0011027A"/>
    <w:rsid w:val="001107A2"/>
    <w:rsid w:val="0011097D"/>
    <w:rsid w:val="0011103F"/>
    <w:rsid w:val="001143E9"/>
    <w:rsid w:val="0011470E"/>
    <w:rsid w:val="00114F5D"/>
    <w:rsid w:val="00115B29"/>
    <w:rsid w:val="00115B93"/>
    <w:rsid w:val="0011787F"/>
    <w:rsid w:val="00120041"/>
    <w:rsid w:val="00120586"/>
    <w:rsid w:val="001206B3"/>
    <w:rsid w:val="00121703"/>
    <w:rsid w:val="00122FC9"/>
    <w:rsid w:val="001248C8"/>
    <w:rsid w:val="00124D86"/>
    <w:rsid w:val="00124E28"/>
    <w:rsid w:val="00124E42"/>
    <w:rsid w:val="00126240"/>
    <w:rsid w:val="0012640C"/>
    <w:rsid w:val="00127320"/>
    <w:rsid w:val="00127E10"/>
    <w:rsid w:val="00127EEB"/>
    <w:rsid w:val="0013358B"/>
    <w:rsid w:val="0013628D"/>
    <w:rsid w:val="00140470"/>
    <w:rsid w:val="00141F06"/>
    <w:rsid w:val="0014298E"/>
    <w:rsid w:val="0014338D"/>
    <w:rsid w:val="00144209"/>
    <w:rsid w:val="00144AFE"/>
    <w:rsid w:val="00144D77"/>
    <w:rsid w:val="00146748"/>
    <w:rsid w:val="001507EA"/>
    <w:rsid w:val="00151ABC"/>
    <w:rsid w:val="00151B2B"/>
    <w:rsid w:val="0015337E"/>
    <w:rsid w:val="00153699"/>
    <w:rsid w:val="00153B0D"/>
    <w:rsid w:val="00155692"/>
    <w:rsid w:val="00160405"/>
    <w:rsid w:val="00160633"/>
    <w:rsid w:val="001610D9"/>
    <w:rsid w:val="001611C6"/>
    <w:rsid w:val="00161576"/>
    <w:rsid w:val="0016243C"/>
    <w:rsid w:val="001648DA"/>
    <w:rsid w:val="001667FD"/>
    <w:rsid w:val="00166862"/>
    <w:rsid w:val="001700BD"/>
    <w:rsid w:val="001708A0"/>
    <w:rsid w:val="00171AE3"/>
    <w:rsid w:val="00172368"/>
    <w:rsid w:val="00172977"/>
    <w:rsid w:val="00172C14"/>
    <w:rsid w:val="00172E8F"/>
    <w:rsid w:val="001734CA"/>
    <w:rsid w:val="00173632"/>
    <w:rsid w:val="00174310"/>
    <w:rsid w:val="00174EC0"/>
    <w:rsid w:val="001812C1"/>
    <w:rsid w:val="0018185E"/>
    <w:rsid w:val="00181D05"/>
    <w:rsid w:val="001821F4"/>
    <w:rsid w:val="0018350C"/>
    <w:rsid w:val="00184E00"/>
    <w:rsid w:val="00185F7F"/>
    <w:rsid w:val="0018604E"/>
    <w:rsid w:val="00187BB6"/>
    <w:rsid w:val="00190AA4"/>
    <w:rsid w:val="00191CF4"/>
    <w:rsid w:val="0019263E"/>
    <w:rsid w:val="0019393E"/>
    <w:rsid w:val="00194A4D"/>
    <w:rsid w:val="00194DB7"/>
    <w:rsid w:val="00194E06"/>
    <w:rsid w:val="00195FE6"/>
    <w:rsid w:val="00197A79"/>
    <w:rsid w:val="00197FBE"/>
    <w:rsid w:val="001A12F1"/>
    <w:rsid w:val="001A2E1E"/>
    <w:rsid w:val="001A5733"/>
    <w:rsid w:val="001A7E89"/>
    <w:rsid w:val="001B1AED"/>
    <w:rsid w:val="001B28A2"/>
    <w:rsid w:val="001B38B2"/>
    <w:rsid w:val="001B5354"/>
    <w:rsid w:val="001B5B1D"/>
    <w:rsid w:val="001B6B7B"/>
    <w:rsid w:val="001B6DBA"/>
    <w:rsid w:val="001C0129"/>
    <w:rsid w:val="001C17BF"/>
    <w:rsid w:val="001C2D73"/>
    <w:rsid w:val="001D0D01"/>
    <w:rsid w:val="001D4C51"/>
    <w:rsid w:val="001D50DF"/>
    <w:rsid w:val="001D5F41"/>
    <w:rsid w:val="001D650F"/>
    <w:rsid w:val="001D6755"/>
    <w:rsid w:val="001D7569"/>
    <w:rsid w:val="001E2002"/>
    <w:rsid w:val="001E235F"/>
    <w:rsid w:val="001E2741"/>
    <w:rsid w:val="001E3311"/>
    <w:rsid w:val="001E3EDC"/>
    <w:rsid w:val="001E5853"/>
    <w:rsid w:val="001E6420"/>
    <w:rsid w:val="001E7D81"/>
    <w:rsid w:val="001F1B9A"/>
    <w:rsid w:val="001F2B5C"/>
    <w:rsid w:val="001F34C3"/>
    <w:rsid w:val="001F3778"/>
    <w:rsid w:val="001F4478"/>
    <w:rsid w:val="001F476E"/>
    <w:rsid w:val="001F5201"/>
    <w:rsid w:val="001F5698"/>
    <w:rsid w:val="001F61C4"/>
    <w:rsid w:val="001F7587"/>
    <w:rsid w:val="002002DD"/>
    <w:rsid w:val="00200FCA"/>
    <w:rsid w:val="00204128"/>
    <w:rsid w:val="002052CD"/>
    <w:rsid w:val="0020580E"/>
    <w:rsid w:val="00206554"/>
    <w:rsid w:val="00211F90"/>
    <w:rsid w:val="00212840"/>
    <w:rsid w:val="00213D4A"/>
    <w:rsid w:val="00214A5E"/>
    <w:rsid w:val="002154FE"/>
    <w:rsid w:val="00215A18"/>
    <w:rsid w:val="00215B33"/>
    <w:rsid w:val="00215E85"/>
    <w:rsid w:val="00215FAB"/>
    <w:rsid w:val="00216619"/>
    <w:rsid w:val="00216BF0"/>
    <w:rsid w:val="00217B0D"/>
    <w:rsid w:val="00220073"/>
    <w:rsid w:val="002206EC"/>
    <w:rsid w:val="00220844"/>
    <w:rsid w:val="00220B93"/>
    <w:rsid w:val="00221A20"/>
    <w:rsid w:val="00223C7F"/>
    <w:rsid w:val="00225FFA"/>
    <w:rsid w:val="00227C00"/>
    <w:rsid w:val="002318D2"/>
    <w:rsid w:val="00231942"/>
    <w:rsid w:val="00231EB2"/>
    <w:rsid w:val="00232465"/>
    <w:rsid w:val="0023375E"/>
    <w:rsid w:val="00235672"/>
    <w:rsid w:val="00236A10"/>
    <w:rsid w:val="00237A1D"/>
    <w:rsid w:val="00240736"/>
    <w:rsid w:val="00240CD0"/>
    <w:rsid w:val="00241E8D"/>
    <w:rsid w:val="002431AF"/>
    <w:rsid w:val="0024510D"/>
    <w:rsid w:val="00245DF5"/>
    <w:rsid w:val="00246BF6"/>
    <w:rsid w:val="0024773B"/>
    <w:rsid w:val="00247A80"/>
    <w:rsid w:val="00250045"/>
    <w:rsid w:val="00250B89"/>
    <w:rsid w:val="002514AD"/>
    <w:rsid w:val="002514EF"/>
    <w:rsid w:val="00251863"/>
    <w:rsid w:val="00252030"/>
    <w:rsid w:val="00252148"/>
    <w:rsid w:val="00256141"/>
    <w:rsid w:val="00256523"/>
    <w:rsid w:val="00257093"/>
    <w:rsid w:val="00257146"/>
    <w:rsid w:val="002574CF"/>
    <w:rsid w:val="002601AF"/>
    <w:rsid w:val="00260985"/>
    <w:rsid w:val="00260B30"/>
    <w:rsid w:val="00261192"/>
    <w:rsid w:val="0026165B"/>
    <w:rsid w:val="00262A0C"/>
    <w:rsid w:val="00262A4F"/>
    <w:rsid w:val="0026673B"/>
    <w:rsid w:val="00266A77"/>
    <w:rsid w:val="00270EFA"/>
    <w:rsid w:val="00271121"/>
    <w:rsid w:val="00272CFD"/>
    <w:rsid w:val="00272E7C"/>
    <w:rsid w:val="002733E8"/>
    <w:rsid w:val="002736FC"/>
    <w:rsid w:val="00273D10"/>
    <w:rsid w:val="00274A69"/>
    <w:rsid w:val="002767A2"/>
    <w:rsid w:val="00280E56"/>
    <w:rsid w:val="00281191"/>
    <w:rsid w:val="00281C69"/>
    <w:rsid w:val="00281E07"/>
    <w:rsid w:val="002820A4"/>
    <w:rsid w:val="00283ED5"/>
    <w:rsid w:val="00285FBD"/>
    <w:rsid w:val="002860EA"/>
    <w:rsid w:val="00287F2C"/>
    <w:rsid w:val="002919F8"/>
    <w:rsid w:val="00292E62"/>
    <w:rsid w:val="00292ECB"/>
    <w:rsid w:val="002937D4"/>
    <w:rsid w:val="002942F1"/>
    <w:rsid w:val="0029551C"/>
    <w:rsid w:val="00295697"/>
    <w:rsid w:val="002A0219"/>
    <w:rsid w:val="002A057C"/>
    <w:rsid w:val="002A154C"/>
    <w:rsid w:val="002A5E48"/>
    <w:rsid w:val="002A60C2"/>
    <w:rsid w:val="002A6AD3"/>
    <w:rsid w:val="002A76BF"/>
    <w:rsid w:val="002B0509"/>
    <w:rsid w:val="002B12A3"/>
    <w:rsid w:val="002B14BA"/>
    <w:rsid w:val="002B1B59"/>
    <w:rsid w:val="002B4371"/>
    <w:rsid w:val="002B5311"/>
    <w:rsid w:val="002B56DD"/>
    <w:rsid w:val="002B5EDA"/>
    <w:rsid w:val="002B6E5E"/>
    <w:rsid w:val="002B715C"/>
    <w:rsid w:val="002B78F9"/>
    <w:rsid w:val="002C0E90"/>
    <w:rsid w:val="002C124F"/>
    <w:rsid w:val="002C17A3"/>
    <w:rsid w:val="002C36BB"/>
    <w:rsid w:val="002C4794"/>
    <w:rsid w:val="002C50C6"/>
    <w:rsid w:val="002C5977"/>
    <w:rsid w:val="002C60AF"/>
    <w:rsid w:val="002C6585"/>
    <w:rsid w:val="002C6EA2"/>
    <w:rsid w:val="002C72F6"/>
    <w:rsid w:val="002C73E9"/>
    <w:rsid w:val="002D0142"/>
    <w:rsid w:val="002D0BE2"/>
    <w:rsid w:val="002D641E"/>
    <w:rsid w:val="002E0768"/>
    <w:rsid w:val="002E1AC9"/>
    <w:rsid w:val="002E2710"/>
    <w:rsid w:val="002E310C"/>
    <w:rsid w:val="002E41C3"/>
    <w:rsid w:val="002E66DD"/>
    <w:rsid w:val="002F07B2"/>
    <w:rsid w:val="002F11C4"/>
    <w:rsid w:val="002F1B8A"/>
    <w:rsid w:val="002F28D6"/>
    <w:rsid w:val="002F3ACD"/>
    <w:rsid w:val="002F4687"/>
    <w:rsid w:val="002F4A4C"/>
    <w:rsid w:val="002F4B25"/>
    <w:rsid w:val="002F4E62"/>
    <w:rsid w:val="002F4ED6"/>
    <w:rsid w:val="002F5AD4"/>
    <w:rsid w:val="002F5D72"/>
    <w:rsid w:val="002F6BA6"/>
    <w:rsid w:val="002F73C4"/>
    <w:rsid w:val="002F7452"/>
    <w:rsid w:val="00300DAE"/>
    <w:rsid w:val="00300F51"/>
    <w:rsid w:val="003029E8"/>
    <w:rsid w:val="00303424"/>
    <w:rsid w:val="00303438"/>
    <w:rsid w:val="00303D05"/>
    <w:rsid w:val="00304A0C"/>
    <w:rsid w:val="00304C7A"/>
    <w:rsid w:val="00305F0D"/>
    <w:rsid w:val="00305FFE"/>
    <w:rsid w:val="00306570"/>
    <w:rsid w:val="0030676C"/>
    <w:rsid w:val="00307A31"/>
    <w:rsid w:val="00310C65"/>
    <w:rsid w:val="0031143B"/>
    <w:rsid w:val="00312361"/>
    <w:rsid w:val="003125C1"/>
    <w:rsid w:val="00312696"/>
    <w:rsid w:val="00313A34"/>
    <w:rsid w:val="003141F8"/>
    <w:rsid w:val="0031451E"/>
    <w:rsid w:val="00314F4E"/>
    <w:rsid w:val="00316D8B"/>
    <w:rsid w:val="00320A51"/>
    <w:rsid w:val="00320B6A"/>
    <w:rsid w:val="00322360"/>
    <w:rsid w:val="003226E9"/>
    <w:rsid w:val="00322F51"/>
    <w:rsid w:val="003266CC"/>
    <w:rsid w:val="003273C8"/>
    <w:rsid w:val="00327A3B"/>
    <w:rsid w:val="00327B86"/>
    <w:rsid w:val="00334FAC"/>
    <w:rsid w:val="003356F7"/>
    <w:rsid w:val="00335F40"/>
    <w:rsid w:val="00336272"/>
    <w:rsid w:val="00340152"/>
    <w:rsid w:val="00343EB1"/>
    <w:rsid w:val="0034496D"/>
    <w:rsid w:val="003457C0"/>
    <w:rsid w:val="00347453"/>
    <w:rsid w:val="003476CA"/>
    <w:rsid w:val="00350236"/>
    <w:rsid w:val="00350FC6"/>
    <w:rsid w:val="00352C76"/>
    <w:rsid w:val="00353020"/>
    <w:rsid w:val="00355955"/>
    <w:rsid w:val="0035595F"/>
    <w:rsid w:val="00355FA2"/>
    <w:rsid w:val="003561F8"/>
    <w:rsid w:val="003579CB"/>
    <w:rsid w:val="00362090"/>
    <w:rsid w:val="003636F1"/>
    <w:rsid w:val="003651C5"/>
    <w:rsid w:val="003667C6"/>
    <w:rsid w:val="003669FF"/>
    <w:rsid w:val="00367014"/>
    <w:rsid w:val="003671EF"/>
    <w:rsid w:val="003707BB"/>
    <w:rsid w:val="00372004"/>
    <w:rsid w:val="00372338"/>
    <w:rsid w:val="0037258F"/>
    <w:rsid w:val="00373058"/>
    <w:rsid w:val="003759B4"/>
    <w:rsid w:val="003759CA"/>
    <w:rsid w:val="00375FE6"/>
    <w:rsid w:val="00377115"/>
    <w:rsid w:val="00381425"/>
    <w:rsid w:val="00382F45"/>
    <w:rsid w:val="00383B2A"/>
    <w:rsid w:val="00383D7B"/>
    <w:rsid w:val="00386CAE"/>
    <w:rsid w:val="00386E06"/>
    <w:rsid w:val="0038784D"/>
    <w:rsid w:val="0039037F"/>
    <w:rsid w:val="003904C4"/>
    <w:rsid w:val="00391442"/>
    <w:rsid w:val="00391DCA"/>
    <w:rsid w:val="00392D1D"/>
    <w:rsid w:val="00392F45"/>
    <w:rsid w:val="00394236"/>
    <w:rsid w:val="003944C0"/>
    <w:rsid w:val="00395708"/>
    <w:rsid w:val="00395820"/>
    <w:rsid w:val="003966AE"/>
    <w:rsid w:val="003A1A34"/>
    <w:rsid w:val="003A34D0"/>
    <w:rsid w:val="003A53A9"/>
    <w:rsid w:val="003A67AC"/>
    <w:rsid w:val="003B0CBE"/>
    <w:rsid w:val="003B177A"/>
    <w:rsid w:val="003B212B"/>
    <w:rsid w:val="003B22BD"/>
    <w:rsid w:val="003B294B"/>
    <w:rsid w:val="003B2A05"/>
    <w:rsid w:val="003B2AA4"/>
    <w:rsid w:val="003B3429"/>
    <w:rsid w:val="003B3E1F"/>
    <w:rsid w:val="003B4205"/>
    <w:rsid w:val="003B50E8"/>
    <w:rsid w:val="003B6D23"/>
    <w:rsid w:val="003B6E42"/>
    <w:rsid w:val="003B7365"/>
    <w:rsid w:val="003B773D"/>
    <w:rsid w:val="003C0302"/>
    <w:rsid w:val="003C2F01"/>
    <w:rsid w:val="003C5274"/>
    <w:rsid w:val="003C5400"/>
    <w:rsid w:val="003C5DE2"/>
    <w:rsid w:val="003C6B87"/>
    <w:rsid w:val="003C6DA4"/>
    <w:rsid w:val="003C6E2A"/>
    <w:rsid w:val="003C7B3A"/>
    <w:rsid w:val="003C7F1C"/>
    <w:rsid w:val="003D048E"/>
    <w:rsid w:val="003D1117"/>
    <w:rsid w:val="003D137C"/>
    <w:rsid w:val="003D2565"/>
    <w:rsid w:val="003D26C9"/>
    <w:rsid w:val="003D40AE"/>
    <w:rsid w:val="003D5ABC"/>
    <w:rsid w:val="003D5ADE"/>
    <w:rsid w:val="003D61E6"/>
    <w:rsid w:val="003D665A"/>
    <w:rsid w:val="003D752D"/>
    <w:rsid w:val="003E0BC9"/>
    <w:rsid w:val="003E183A"/>
    <w:rsid w:val="003E44B0"/>
    <w:rsid w:val="003E47C7"/>
    <w:rsid w:val="003E47D4"/>
    <w:rsid w:val="003E760A"/>
    <w:rsid w:val="003F315A"/>
    <w:rsid w:val="003F318F"/>
    <w:rsid w:val="003F53FC"/>
    <w:rsid w:val="003F58C2"/>
    <w:rsid w:val="003F5AAB"/>
    <w:rsid w:val="003F644D"/>
    <w:rsid w:val="0040016D"/>
    <w:rsid w:val="00400605"/>
    <w:rsid w:val="0040066D"/>
    <w:rsid w:val="00400F2A"/>
    <w:rsid w:val="004015AD"/>
    <w:rsid w:val="0040292C"/>
    <w:rsid w:val="00403740"/>
    <w:rsid w:val="00403886"/>
    <w:rsid w:val="00405026"/>
    <w:rsid w:val="0040673C"/>
    <w:rsid w:val="00407080"/>
    <w:rsid w:val="00410F19"/>
    <w:rsid w:val="004117D6"/>
    <w:rsid w:val="00411A71"/>
    <w:rsid w:val="00412094"/>
    <w:rsid w:val="004132D8"/>
    <w:rsid w:val="00413661"/>
    <w:rsid w:val="00414622"/>
    <w:rsid w:val="00415DB9"/>
    <w:rsid w:val="00415E61"/>
    <w:rsid w:val="00416596"/>
    <w:rsid w:val="00416F12"/>
    <w:rsid w:val="00417CB2"/>
    <w:rsid w:val="00417E20"/>
    <w:rsid w:val="004201CC"/>
    <w:rsid w:val="004201D9"/>
    <w:rsid w:val="00420F18"/>
    <w:rsid w:val="00421153"/>
    <w:rsid w:val="00421D8C"/>
    <w:rsid w:val="00422B36"/>
    <w:rsid w:val="004233C6"/>
    <w:rsid w:val="00423799"/>
    <w:rsid w:val="00423D4D"/>
    <w:rsid w:val="004266A3"/>
    <w:rsid w:val="00427973"/>
    <w:rsid w:val="00427DAB"/>
    <w:rsid w:val="00427F5E"/>
    <w:rsid w:val="00430B41"/>
    <w:rsid w:val="00430C2B"/>
    <w:rsid w:val="00430F33"/>
    <w:rsid w:val="00432A2B"/>
    <w:rsid w:val="00432E61"/>
    <w:rsid w:val="00433106"/>
    <w:rsid w:val="004342F3"/>
    <w:rsid w:val="00435471"/>
    <w:rsid w:val="004363DB"/>
    <w:rsid w:val="00436DB7"/>
    <w:rsid w:val="00437D4C"/>
    <w:rsid w:val="004403CC"/>
    <w:rsid w:val="00440801"/>
    <w:rsid w:val="004409A9"/>
    <w:rsid w:val="004434A7"/>
    <w:rsid w:val="00444286"/>
    <w:rsid w:val="00444DDF"/>
    <w:rsid w:val="0044574B"/>
    <w:rsid w:val="00445FFA"/>
    <w:rsid w:val="00446573"/>
    <w:rsid w:val="00447D4E"/>
    <w:rsid w:val="00451F62"/>
    <w:rsid w:val="00452C67"/>
    <w:rsid w:val="0045366F"/>
    <w:rsid w:val="004544DE"/>
    <w:rsid w:val="00454595"/>
    <w:rsid w:val="004546A0"/>
    <w:rsid w:val="0045489E"/>
    <w:rsid w:val="00455406"/>
    <w:rsid w:val="00456F7C"/>
    <w:rsid w:val="0045719E"/>
    <w:rsid w:val="00457C65"/>
    <w:rsid w:val="00457F45"/>
    <w:rsid w:val="00460182"/>
    <w:rsid w:val="00460678"/>
    <w:rsid w:val="00461FCE"/>
    <w:rsid w:val="0046208C"/>
    <w:rsid w:val="00462A73"/>
    <w:rsid w:val="004636A4"/>
    <w:rsid w:val="004658C6"/>
    <w:rsid w:val="00465957"/>
    <w:rsid w:val="00466987"/>
    <w:rsid w:val="00466CBD"/>
    <w:rsid w:val="00471EA5"/>
    <w:rsid w:val="00471F58"/>
    <w:rsid w:val="00472B28"/>
    <w:rsid w:val="00473960"/>
    <w:rsid w:val="004741D4"/>
    <w:rsid w:val="0047460F"/>
    <w:rsid w:val="004751B2"/>
    <w:rsid w:val="00481523"/>
    <w:rsid w:val="00481A4F"/>
    <w:rsid w:val="00482045"/>
    <w:rsid w:val="0048218B"/>
    <w:rsid w:val="0048259F"/>
    <w:rsid w:val="00482862"/>
    <w:rsid w:val="00482B45"/>
    <w:rsid w:val="00483342"/>
    <w:rsid w:val="00484270"/>
    <w:rsid w:val="00484EAD"/>
    <w:rsid w:val="00484ED1"/>
    <w:rsid w:val="00485F1C"/>
    <w:rsid w:val="00486CCE"/>
    <w:rsid w:val="00487363"/>
    <w:rsid w:val="00487530"/>
    <w:rsid w:val="00487CF1"/>
    <w:rsid w:val="00490882"/>
    <w:rsid w:val="00491F62"/>
    <w:rsid w:val="00494F7A"/>
    <w:rsid w:val="00495598"/>
    <w:rsid w:val="00495A63"/>
    <w:rsid w:val="004960CB"/>
    <w:rsid w:val="0049739C"/>
    <w:rsid w:val="00497F6E"/>
    <w:rsid w:val="004A17F0"/>
    <w:rsid w:val="004A1B9B"/>
    <w:rsid w:val="004A296B"/>
    <w:rsid w:val="004A2B59"/>
    <w:rsid w:val="004A3402"/>
    <w:rsid w:val="004A4535"/>
    <w:rsid w:val="004A5957"/>
    <w:rsid w:val="004A779D"/>
    <w:rsid w:val="004B0821"/>
    <w:rsid w:val="004B0FC0"/>
    <w:rsid w:val="004B2FEA"/>
    <w:rsid w:val="004B328D"/>
    <w:rsid w:val="004B38FE"/>
    <w:rsid w:val="004B43B8"/>
    <w:rsid w:val="004B4884"/>
    <w:rsid w:val="004B632C"/>
    <w:rsid w:val="004B6B26"/>
    <w:rsid w:val="004B73C6"/>
    <w:rsid w:val="004C0613"/>
    <w:rsid w:val="004C0F4C"/>
    <w:rsid w:val="004C1103"/>
    <w:rsid w:val="004C20B8"/>
    <w:rsid w:val="004C3178"/>
    <w:rsid w:val="004C390E"/>
    <w:rsid w:val="004C6643"/>
    <w:rsid w:val="004C75F6"/>
    <w:rsid w:val="004C76AB"/>
    <w:rsid w:val="004D011D"/>
    <w:rsid w:val="004D08B3"/>
    <w:rsid w:val="004D26B5"/>
    <w:rsid w:val="004D2AB7"/>
    <w:rsid w:val="004D310A"/>
    <w:rsid w:val="004D3B8E"/>
    <w:rsid w:val="004D3D43"/>
    <w:rsid w:val="004D43DA"/>
    <w:rsid w:val="004D74E2"/>
    <w:rsid w:val="004E224E"/>
    <w:rsid w:val="004E3301"/>
    <w:rsid w:val="004E3E5C"/>
    <w:rsid w:val="004E46E8"/>
    <w:rsid w:val="004E46FB"/>
    <w:rsid w:val="004E531E"/>
    <w:rsid w:val="004E71B4"/>
    <w:rsid w:val="004E71EC"/>
    <w:rsid w:val="004F16AD"/>
    <w:rsid w:val="004F1A2C"/>
    <w:rsid w:val="004F21EF"/>
    <w:rsid w:val="004F26B5"/>
    <w:rsid w:val="004F290E"/>
    <w:rsid w:val="004F2A80"/>
    <w:rsid w:val="004F3CB0"/>
    <w:rsid w:val="004F3E35"/>
    <w:rsid w:val="004F5908"/>
    <w:rsid w:val="004F72D0"/>
    <w:rsid w:val="00500D13"/>
    <w:rsid w:val="00504BCE"/>
    <w:rsid w:val="00504BFB"/>
    <w:rsid w:val="00505C09"/>
    <w:rsid w:val="00506058"/>
    <w:rsid w:val="005103E8"/>
    <w:rsid w:val="005119BC"/>
    <w:rsid w:val="00511C70"/>
    <w:rsid w:val="00512A38"/>
    <w:rsid w:val="00512DAB"/>
    <w:rsid w:val="00512E92"/>
    <w:rsid w:val="00513AA0"/>
    <w:rsid w:val="00513EEB"/>
    <w:rsid w:val="005142FA"/>
    <w:rsid w:val="00515281"/>
    <w:rsid w:val="00515557"/>
    <w:rsid w:val="00516675"/>
    <w:rsid w:val="00520A2A"/>
    <w:rsid w:val="00521520"/>
    <w:rsid w:val="00521960"/>
    <w:rsid w:val="005231DC"/>
    <w:rsid w:val="005235CF"/>
    <w:rsid w:val="00524DB4"/>
    <w:rsid w:val="00525C59"/>
    <w:rsid w:val="005261E4"/>
    <w:rsid w:val="00526E5C"/>
    <w:rsid w:val="0052750E"/>
    <w:rsid w:val="00527C29"/>
    <w:rsid w:val="00527D98"/>
    <w:rsid w:val="0053074B"/>
    <w:rsid w:val="00532485"/>
    <w:rsid w:val="005332A4"/>
    <w:rsid w:val="00534C2A"/>
    <w:rsid w:val="00534D90"/>
    <w:rsid w:val="0053574D"/>
    <w:rsid w:val="00536258"/>
    <w:rsid w:val="00537382"/>
    <w:rsid w:val="005375EA"/>
    <w:rsid w:val="0053768B"/>
    <w:rsid w:val="00540C7D"/>
    <w:rsid w:val="00540FD0"/>
    <w:rsid w:val="005428CA"/>
    <w:rsid w:val="00542AD3"/>
    <w:rsid w:val="00543116"/>
    <w:rsid w:val="00543465"/>
    <w:rsid w:val="00543711"/>
    <w:rsid w:val="00543ADA"/>
    <w:rsid w:val="0054438B"/>
    <w:rsid w:val="00546F84"/>
    <w:rsid w:val="005478FF"/>
    <w:rsid w:val="00547FCF"/>
    <w:rsid w:val="00551406"/>
    <w:rsid w:val="00552D05"/>
    <w:rsid w:val="00555518"/>
    <w:rsid w:val="005616A8"/>
    <w:rsid w:val="005639AF"/>
    <w:rsid w:val="00563B12"/>
    <w:rsid w:val="00564CC9"/>
    <w:rsid w:val="00564CCC"/>
    <w:rsid w:val="005661CA"/>
    <w:rsid w:val="005661E9"/>
    <w:rsid w:val="005674E9"/>
    <w:rsid w:val="00570B83"/>
    <w:rsid w:val="00570F22"/>
    <w:rsid w:val="005721B8"/>
    <w:rsid w:val="00572F47"/>
    <w:rsid w:val="00573A86"/>
    <w:rsid w:val="005740AE"/>
    <w:rsid w:val="00574424"/>
    <w:rsid w:val="00575C8B"/>
    <w:rsid w:val="00575FA8"/>
    <w:rsid w:val="0057626E"/>
    <w:rsid w:val="005766B7"/>
    <w:rsid w:val="00576DC0"/>
    <w:rsid w:val="005835B2"/>
    <w:rsid w:val="0058365A"/>
    <w:rsid w:val="00583C30"/>
    <w:rsid w:val="00583D32"/>
    <w:rsid w:val="00584819"/>
    <w:rsid w:val="0058516D"/>
    <w:rsid w:val="00585DC9"/>
    <w:rsid w:val="00586035"/>
    <w:rsid w:val="005863C1"/>
    <w:rsid w:val="00587135"/>
    <w:rsid w:val="00590875"/>
    <w:rsid w:val="0059098B"/>
    <w:rsid w:val="00590E7E"/>
    <w:rsid w:val="005917B4"/>
    <w:rsid w:val="00591827"/>
    <w:rsid w:val="005918DF"/>
    <w:rsid w:val="00591F36"/>
    <w:rsid w:val="005925BA"/>
    <w:rsid w:val="005934D1"/>
    <w:rsid w:val="00594CE4"/>
    <w:rsid w:val="00596647"/>
    <w:rsid w:val="00596B90"/>
    <w:rsid w:val="00596B9E"/>
    <w:rsid w:val="00596C96"/>
    <w:rsid w:val="00596FAB"/>
    <w:rsid w:val="005A0BE2"/>
    <w:rsid w:val="005A2E83"/>
    <w:rsid w:val="005A3D9E"/>
    <w:rsid w:val="005A4192"/>
    <w:rsid w:val="005A4219"/>
    <w:rsid w:val="005A4AC6"/>
    <w:rsid w:val="005A4B9E"/>
    <w:rsid w:val="005A5E49"/>
    <w:rsid w:val="005A63F7"/>
    <w:rsid w:val="005A6408"/>
    <w:rsid w:val="005A6A81"/>
    <w:rsid w:val="005A6CBC"/>
    <w:rsid w:val="005A71E3"/>
    <w:rsid w:val="005B0CD3"/>
    <w:rsid w:val="005B0E77"/>
    <w:rsid w:val="005B1CCC"/>
    <w:rsid w:val="005B213E"/>
    <w:rsid w:val="005B236F"/>
    <w:rsid w:val="005B305D"/>
    <w:rsid w:val="005B656C"/>
    <w:rsid w:val="005B69FE"/>
    <w:rsid w:val="005C0F4E"/>
    <w:rsid w:val="005C1241"/>
    <w:rsid w:val="005C190E"/>
    <w:rsid w:val="005C2B98"/>
    <w:rsid w:val="005C3125"/>
    <w:rsid w:val="005C7FDC"/>
    <w:rsid w:val="005D005A"/>
    <w:rsid w:val="005D2E07"/>
    <w:rsid w:val="005D4C0A"/>
    <w:rsid w:val="005D60A3"/>
    <w:rsid w:val="005D6FD8"/>
    <w:rsid w:val="005D7652"/>
    <w:rsid w:val="005D7817"/>
    <w:rsid w:val="005E1003"/>
    <w:rsid w:val="005E1C8E"/>
    <w:rsid w:val="005E2B68"/>
    <w:rsid w:val="005E3099"/>
    <w:rsid w:val="005E3649"/>
    <w:rsid w:val="005E4C56"/>
    <w:rsid w:val="005E515C"/>
    <w:rsid w:val="005E51E7"/>
    <w:rsid w:val="005E5EC5"/>
    <w:rsid w:val="005E5EE1"/>
    <w:rsid w:val="005E6928"/>
    <w:rsid w:val="005E74BF"/>
    <w:rsid w:val="005E7BA7"/>
    <w:rsid w:val="005F12F7"/>
    <w:rsid w:val="005F34F4"/>
    <w:rsid w:val="005F3ABB"/>
    <w:rsid w:val="005F4240"/>
    <w:rsid w:val="005F483C"/>
    <w:rsid w:val="005F5DFF"/>
    <w:rsid w:val="005F7611"/>
    <w:rsid w:val="00600FFE"/>
    <w:rsid w:val="0060175F"/>
    <w:rsid w:val="006021B0"/>
    <w:rsid w:val="0060293A"/>
    <w:rsid w:val="00603106"/>
    <w:rsid w:val="00604505"/>
    <w:rsid w:val="0060599F"/>
    <w:rsid w:val="00606138"/>
    <w:rsid w:val="006065E3"/>
    <w:rsid w:val="006109B2"/>
    <w:rsid w:val="00611027"/>
    <w:rsid w:val="00611666"/>
    <w:rsid w:val="006118FD"/>
    <w:rsid w:val="00611A6B"/>
    <w:rsid w:val="00611C55"/>
    <w:rsid w:val="00611D26"/>
    <w:rsid w:val="00612A4D"/>
    <w:rsid w:val="00612A94"/>
    <w:rsid w:val="006150AF"/>
    <w:rsid w:val="006158D4"/>
    <w:rsid w:val="00616CB5"/>
    <w:rsid w:val="00617ED3"/>
    <w:rsid w:val="006203A3"/>
    <w:rsid w:val="00620E36"/>
    <w:rsid w:val="006213AB"/>
    <w:rsid w:val="0062185E"/>
    <w:rsid w:val="00622F6F"/>
    <w:rsid w:val="0062328A"/>
    <w:rsid w:val="0062367D"/>
    <w:rsid w:val="006249D3"/>
    <w:rsid w:val="00625164"/>
    <w:rsid w:val="00626064"/>
    <w:rsid w:val="006271A9"/>
    <w:rsid w:val="006304CF"/>
    <w:rsid w:val="00631894"/>
    <w:rsid w:val="00631F57"/>
    <w:rsid w:val="0063266F"/>
    <w:rsid w:val="006338B5"/>
    <w:rsid w:val="00634B11"/>
    <w:rsid w:val="00641852"/>
    <w:rsid w:val="00641A02"/>
    <w:rsid w:val="00643F30"/>
    <w:rsid w:val="00645839"/>
    <w:rsid w:val="0064585E"/>
    <w:rsid w:val="006458C8"/>
    <w:rsid w:val="00645AC4"/>
    <w:rsid w:val="00646CDD"/>
    <w:rsid w:val="00647B0E"/>
    <w:rsid w:val="006508A1"/>
    <w:rsid w:val="00650BD2"/>
    <w:rsid w:val="00652401"/>
    <w:rsid w:val="0065257D"/>
    <w:rsid w:val="00653EA0"/>
    <w:rsid w:val="00654B32"/>
    <w:rsid w:val="00654EAC"/>
    <w:rsid w:val="00654EB1"/>
    <w:rsid w:val="00655895"/>
    <w:rsid w:val="00655FA2"/>
    <w:rsid w:val="00657FEF"/>
    <w:rsid w:val="0066116A"/>
    <w:rsid w:val="006617C9"/>
    <w:rsid w:val="00662493"/>
    <w:rsid w:val="00662D90"/>
    <w:rsid w:val="0066303C"/>
    <w:rsid w:val="006657B1"/>
    <w:rsid w:val="00666189"/>
    <w:rsid w:val="00666631"/>
    <w:rsid w:val="0066739D"/>
    <w:rsid w:val="006673D6"/>
    <w:rsid w:val="00672DFC"/>
    <w:rsid w:val="0067302F"/>
    <w:rsid w:val="0067650A"/>
    <w:rsid w:val="006773CF"/>
    <w:rsid w:val="00677B43"/>
    <w:rsid w:val="00677F53"/>
    <w:rsid w:val="0068364C"/>
    <w:rsid w:val="006837EC"/>
    <w:rsid w:val="00683A54"/>
    <w:rsid w:val="0068417E"/>
    <w:rsid w:val="00684C07"/>
    <w:rsid w:val="00685AA7"/>
    <w:rsid w:val="00686497"/>
    <w:rsid w:val="00686908"/>
    <w:rsid w:val="00687AEF"/>
    <w:rsid w:val="006907C6"/>
    <w:rsid w:val="006912F4"/>
    <w:rsid w:val="00691ECA"/>
    <w:rsid w:val="0069296F"/>
    <w:rsid w:val="00692FDA"/>
    <w:rsid w:val="006934F4"/>
    <w:rsid w:val="006940B9"/>
    <w:rsid w:val="00695AB6"/>
    <w:rsid w:val="00695F36"/>
    <w:rsid w:val="00696F24"/>
    <w:rsid w:val="006A0A35"/>
    <w:rsid w:val="006A161E"/>
    <w:rsid w:val="006A2AEE"/>
    <w:rsid w:val="006A42B6"/>
    <w:rsid w:val="006A54D0"/>
    <w:rsid w:val="006A6172"/>
    <w:rsid w:val="006A62A2"/>
    <w:rsid w:val="006A67B6"/>
    <w:rsid w:val="006A73CD"/>
    <w:rsid w:val="006A7A49"/>
    <w:rsid w:val="006B03DF"/>
    <w:rsid w:val="006B1658"/>
    <w:rsid w:val="006B27CE"/>
    <w:rsid w:val="006B2AF6"/>
    <w:rsid w:val="006B2DE9"/>
    <w:rsid w:val="006B35BF"/>
    <w:rsid w:val="006B382C"/>
    <w:rsid w:val="006B3CAD"/>
    <w:rsid w:val="006B4A9C"/>
    <w:rsid w:val="006B5B29"/>
    <w:rsid w:val="006B5FC3"/>
    <w:rsid w:val="006B616F"/>
    <w:rsid w:val="006C1597"/>
    <w:rsid w:val="006C2FD7"/>
    <w:rsid w:val="006C32ED"/>
    <w:rsid w:val="006C3C43"/>
    <w:rsid w:val="006C3F0B"/>
    <w:rsid w:val="006C41B5"/>
    <w:rsid w:val="006C6EF8"/>
    <w:rsid w:val="006C6FE5"/>
    <w:rsid w:val="006C731E"/>
    <w:rsid w:val="006C74E1"/>
    <w:rsid w:val="006C7907"/>
    <w:rsid w:val="006D025F"/>
    <w:rsid w:val="006D060A"/>
    <w:rsid w:val="006D1319"/>
    <w:rsid w:val="006D2356"/>
    <w:rsid w:val="006D26D1"/>
    <w:rsid w:val="006D3747"/>
    <w:rsid w:val="006D48D9"/>
    <w:rsid w:val="006D574C"/>
    <w:rsid w:val="006D6577"/>
    <w:rsid w:val="006D71A5"/>
    <w:rsid w:val="006D758C"/>
    <w:rsid w:val="006E03A0"/>
    <w:rsid w:val="006E0C48"/>
    <w:rsid w:val="006E1692"/>
    <w:rsid w:val="006E318B"/>
    <w:rsid w:val="006E4DA0"/>
    <w:rsid w:val="006E4EF4"/>
    <w:rsid w:val="006E5E99"/>
    <w:rsid w:val="006F06E5"/>
    <w:rsid w:val="006F0986"/>
    <w:rsid w:val="006F38E8"/>
    <w:rsid w:val="006F4451"/>
    <w:rsid w:val="006F4507"/>
    <w:rsid w:val="006F4544"/>
    <w:rsid w:val="006F4766"/>
    <w:rsid w:val="006F5477"/>
    <w:rsid w:val="006F62AE"/>
    <w:rsid w:val="006F6D86"/>
    <w:rsid w:val="006F715F"/>
    <w:rsid w:val="006F721B"/>
    <w:rsid w:val="00700505"/>
    <w:rsid w:val="00701D7B"/>
    <w:rsid w:val="00702A4C"/>
    <w:rsid w:val="00703051"/>
    <w:rsid w:val="0070428B"/>
    <w:rsid w:val="00706145"/>
    <w:rsid w:val="00706BD4"/>
    <w:rsid w:val="00711A54"/>
    <w:rsid w:val="00712592"/>
    <w:rsid w:val="007135A2"/>
    <w:rsid w:val="00714B3F"/>
    <w:rsid w:val="00715301"/>
    <w:rsid w:val="00715A0E"/>
    <w:rsid w:val="00715FE4"/>
    <w:rsid w:val="00716AF8"/>
    <w:rsid w:val="00716F15"/>
    <w:rsid w:val="00721B6E"/>
    <w:rsid w:val="007246BE"/>
    <w:rsid w:val="007246DE"/>
    <w:rsid w:val="007279AC"/>
    <w:rsid w:val="00730703"/>
    <w:rsid w:val="0073166D"/>
    <w:rsid w:val="007325F3"/>
    <w:rsid w:val="007326BA"/>
    <w:rsid w:val="00732821"/>
    <w:rsid w:val="007335AA"/>
    <w:rsid w:val="00734C0A"/>
    <w:rsid w:val="0073645E"/>
    <w:rsid w:val="00736847"/>
    <w:rsid w:val="00737EE2"/>
    <w:rsid w:val="0074083D"/>
    <w:rsid w:val="0074137E"/>
    <w:rsid w:val="007413D7"/>
    <w:rsid w:val="00741A45"/>
    <w:rsid w:val="00741CFA"/>
    <w:rsid w:val="00742C5F"/>
    <w:rsid w:val="0074400F"/>
    <w:rsid w:val="0074524C"/>
    <w:rsid w:val="00745BD3"/>
    <w:rsid w:val="0074600A"/>
    <w:rsid w:val="00746178"/>
    <w:rsid w:val="00746680"/>
    <w:rsid w:val="0074672E"/>
    <w:rsid w:val="00746BC9"/>
    <w:rsid w:val="007475F8"/>
    <w:rsid w:val="00747948"/>
    <w:rsid w:val="007538DD"/>
    <w:rsid w:val="00753C65"/>
    <w:rsid w:val="007544DD"/>
    <w:rsid w:val="00754A99"/>
    <w:rsid w:val="00754DC6"/>
    <w:rsid w:val="00754E08"/>
    <w:rsid w:val="00760246"/>
    <w:rsid w:val="00761142"/>
    <w:rsid w:val="00762298"/>
    <w:rsid w:val="00763F9B"/>
    <w:rsid w:val="0076469E"/>
    <w:rsid w:val="00764BDC"/>
    <w:rsid w:val="00764FF8"/>
    <w:rsid w:val="0076716B"/>
    <w:rsid w:val="007705F5"/>
    <w:rsid w:val="007707C2"/>
    <w:rsid w:val="0077330E"/>
    <w:rsid w:val="00773F01"/>
    <w:rsid w:val="00774078"/>
    <w:rsid w:val="00776913"/>
    <w:rsid w:val="00776F8A"/>
    <w:rsid w:val="007770B4"/>
    <w:rsid w:val="007801B3"/>
    <w:rsid w:val="007803F5"/>
    <w:rsid w:val="0078045D"/>
    <w:rsid w:val="00780DDD"/>
    <w:rsid w:val="00781823"/>
    <w:rsid w:val="00786DD6"/>
    <w:rsid w:val="0079042F"/>
    <w:rsid w:val="0079159A"/>
    <w:rsid w:val="00791725"/>
    <w:rsid w:val="007925A0"/>
    <w:rsid w:val="007927D0"/>
    <w:rsid w:val="007962E2"/>
    <w:rsid w:val="00797208"/>
    <w:rsid w:val="0079746F"/>
    <w:rsid w:val="0079759E"/>
    <w:rsid w:val="007977C0"/>
    <w:rsid w:val="007A0BF7"/>
    <w:rsid w:val="007A1179"/>
    <w:rsid w:val="007A3F19"/>
    <w:rsid w:val="007A49D9"/>
    <w:rsid w:val="007A5864"/>
    <w:rsid w:val="007A5CB3"/>
    <w:rsid w:val="007A7349"/>
    <w:rsid w:val="007A741D"/>
    <w:rsid w:val="007A7BA5"/>
    <w:rsid w:val="007A7E22"/>
    <w:rsid w:val="007B0091"/>
    <w:rsid w:val="007B021F"/>
    <w:rsid w:val="007B187C"/>
    <w:rsid w:val="007B1982"/>
    <w:rsid w:val="007B1CE8"/>
    <w:rsid w:val="007B1EB1"/>
    <w:rsid w:val="007B4515"/>
    <w:rsid w:val="007B68AF"/>
    <w:rsid w:val="007C0F27"/>
    <w:rsid w:val="007C2E86"/>
    <w:rsid w:val="007C4F89"/>
    <w:rsid w:val="007C50FE"/>
    <w:rsid w:val="007C5D36"/>
    <w:rsid w:val="007C729F"/>
    <w:rsid w:val="007D13B9"/>
    <w:rsid w:val="007D1B15"/>
    <w:rsid w:val="007D3028"/>
    <w:rsid w:val="007D3293"/>
    <w:rsid w:val="007D4730"/>
    <w:rsid w:val="007D47CF"/>
    <w:rsid w:val="007D4B82"/>
    <w:rsid w:val="007D6577"/>
    <w:rsid w:val="007D6AFB"/>
    <w:rsid w:val="007E05FA"/>
    <w:rsid w:val="007E0636"/>
    <w:rsid w:val="007E1FF6"/>
    <w:rsid w:val="007E2201"/>
    <w:rsid w:val="007E2586"/>
    <w:rsid w:val="007E476A"/>
    <w:rsid w:val="007E4D54"/>
    <w:rsid w:val="007E4D88"/>
    <w:rsid w:val="007E4DB1"/>
    <w:rsid w:val="007E4EC2"/>
    <w:rsid w:val="007E5768"/>
    <w:rsid w:val="007E5D4F"/>
    <w:rsid w:val="007E6BBC"/>
    <w:rsid w:val="007E724B"/>
    <w:rsid w:val="007E7B27"/>
    <w:rsid w:val="007F000D"/>
    <w:rsid w:val="007F141B"/>
    <w:rsid w:val="007F1943"/>
    <w:rsid w:val="007F2F28"/>
    <w:rsid w:val="007F3315"/>
    <w:rsid w:val="007F35F8"/>
    <w:rsid w:val="007F3877"/>
    <w:rsid w:val="007F3B19"/>
    <w:rsid w:val="007F4238"/>
    <w:rsid w:val="007F4561"/>
    <w:rsid w:val="007F568A"/>
    <w:rsid w:val="007F5F07"/>
    <w:rsid w:val="007F6950"/>
    <w:rsid w:val="007F6D5C"/>
    <w:rsid w:val="007F777D"/>
    <w:rsid w:val="008022DD"/>
    <w:rsid w:val="008028D6"/>
    <w:rsid w:val="00804030"/>
    <w:rsid w:val="00804E96"/>
    <w:rsid w:val="00804F2D"/>
    <w:rsid w:val="00805B3F"/>
    <w:rsid w:val="00805C09"/>
    <w:rsid w:val="00805D7D"/>
    <w:rsid w:val="00805E93"/>
    <w:rsid w:val="00806749"/>
    <w:rsid w:val="00806EC8"/>
    <w:rsid w:val="00807643"/>
    <w:rsid w:val="00807857"/>
    <w:rsid w:val="00807B55"/>
    <w:rsid w:val="00811079"/>
    <w:rsid w:val="00813660"/>
    <w:rsid w:val="00814F03"/>
    <w:rsid w:val="00815E55"/>
    <w:rsid w:val="00816D11"/>
    <w:rsid w:val="0082000E"/>
    <w:rsid w:val="008203D5"/>
    <w:rsid w:val="00822550"/>
    <w:rsid w:val="008251CF"/>
    <w:rsid w:val="00825E62"/>
    <w:rsid w:val="00832B47"/>
    <w:rsid w:val="00832EAF"/>
    <w:rsid w:val="00833FF2"/>
    <w:rsid w:val="008350F3"/>
    <w:rsid w:val="008355BF"/>
    <w:rsid w:val="00835CF0"/>
    <w:rsid w:val="00836984"/>
    <w:rsid w:val="008376C5"/>
    <w:rsid w:val="0084046F"/>
    <w:rsid w:val="00840502"/>
    <w:rsid w:val="008406C4"/>
    <w:rsid w:val="00843191"/>
    <w:rsid w:val="0084322C"/>
    <w:rsid w:val="00843378"/>
    <w:rsid w:val="008437F4"/>
    <w:rsid w:val="00843935"/>
    <w:rsid w:val="00844E00"/>
    <w:rsid w:val="0084507C"/>
    <w:rsid w:val="00845519"/>
    <w:rsid w:val="00845713"/>
    <w:rsid w:val="00846F8F"/>
    <w:rsid w:val="0085056A"/>
    <w:rsid w:val="008508AF"/>
    <w:rsid w:val="00850B57"/>
    <w:rsid w:val="0085102E"/>
    <w:rsid w:val="00851C17"/>
    <w:rsid w:val="00851EA6"/>
    <w:rsid w:val="0085216C"/>
    <w:rsid w:val="0085278A"/>
    <w:rsid w:val="008533E9"/>
    <w:rsid w:val="00853A3F"/>
    <w:rsid w:val="00853E8C"/>
    <w:rsid w:val="00853F0C"/>
    <w:rsid w:val="00854D61"/>
    <w:rsid w:val="00855893"/>
    <w:rsid w:val="00855BA7"/>
    <w:rsid w:val="00855D88"/>
    <w:rsid w:val="00856738"/>
    <w:rsid w:val="00856891"/>
    <w:rsid w:val="00857426"/>
    <w:rsid w:val="008608D1"/>
    <w:rsid w:val="00860C9B"/>
    <w:rsid w:val="00861511"/>
    <w:rsid w:val="00861694"/>
    <w:rsid w:val="0086181D"/>
    <w:rsid w:val="008626FA"/>
    <w:rsid w:val="00862B7F"/>
    <w:rsid w:val="00863E96"/>
    <w:rsid w:val="00865BD0"/>
    <w:rsid w:val="008664FB"/>
    <w:rsid w:val="00870127"/>
    <w:rsid w:val="008704BB"/>
    <w:rsid w:val="00872D5E"/>
    <w:rsid w:val="00872FF2"/>
    <w:rsid w:val="0087373D"/>
    <w:rsid w:val="00873EA3"/>
    <w:rsid w:val="00874419"/>
    <w:rsid w:val="00874A52"/>
    <w:rsid w:val="008761BF"/>
    <w:rsid w:val="00876724"/>
    <w:rsid w:val="00876DE4"/>
    <w:rsid w:val="008779F7"/>
    <w:rsid w:val="008803C4"/>
    <w:rsid w:val="008811E4"/>
    <w:rsid w:val="00881391"/>
    <w:rsid w:val="008820BC"/>
    <w:rsid w:val="00882FFB"/>
    <w:rsid w:val="00884457"/>
    <w:rsid w:val="008849D9"/>
    <w:rsid w:val="00884D4C"/>
    <w:rsid w:val="00884D67"/>
    <w:rsid w:val="008862B4"/>
    <w:rsid w:val="008943F3"/>
    <w:rsid w:val="008962BD"/>
    <w:rsid w:val="00896C46"/>
    <w:rsid w:val="00896CDF"/>
    <w:rsid w:val="0089776F"/>
    <w:rsid w:val="00897AFE"/>
    <w:rsid w:val="008A05FB"/>
    <w:rsid w:val="008A0F61"/>
    <w:rsid w:val="008A11A2"/>
    <w:rsid w:val="008A1714"/>
    <w:rsid w:val="008A187B"/>
    <w:rsid w:val="008A36D6"/>
    <w:rsid w:val="008A40EB"/>
    <w:rsid w:val="008A4137"/>
    <w:rsid w:val="008A445D"/>
    <w:rsid w:val="008A4593"/>
    <w:rsid w:val="008A54D8"/>
    <w:rsid w:val="008A5E74"/>
    <w:rsid w:val="008A75CC"/>
    <w:rsid w:val="008A78D9"/>
    <w:rsid w:val="008B1137"/>
    <w:rsid w:val="008B1BA4"/>
    <w:rsid w:val="008B34C5"/>
    <w:rsid w:val="008B6354"/>
    <w:rsid w:val="008B6C26"/>
    <w:rsid w:val="008C03E5"/>
    <w:rsid w:val="008C11F9"/>
    <w:rsid w:val="008C1D2D"/>
    <w:rsid w:val="008C20F1"/>
    <w:rsid w:val="008C2EC2"/>
    <w:rsid w:val="008C563B"/>
    <w:rsid w:val="008C5ADE"/>
    <w:rsid w:val="008C6C02"/>
    <w:rsid w:val="008C6EB5"/>
    <w:rsid w:val="008C7D86"/>
    <w:rsid w:val="008D03A5"/>
    <w:rsid w:val="008D0B87"/>
    <w:rsid w:val="008D1E8F"/>
    <w:rsid w:val="008D26B7"/>
    <w:rsid w:val="008D2BEB"/>
    <w:rsid w:val="008D3278"/>
    <w:rsid w:val="008D3561"/>
    <w:rsid w:val="008D35E1"/>
    <w:rsid w:val="008D479A"/>
    <w:rsid w:val="008D559C"/>
    <w:rsid w:val="008D5E4A"/>
    <w:rsid w:val="008D6703"/>
    <w:rsid w:val="008D6DB3"/>
    <w:rsid w:val="008D7490"/>
    <w:rsid w:val="008D750F"/>
    <w:rsid w:val="008D75D3"/>
    <w:rsid w:val="008E0160"/>
    <w:rsid w:val="008E29DB"/>
    <w:rsid w:val="008E35D3"/>
    <w:rsid w:val="008E5949"/>
    <w:rsid w:val="008E69C8"/>
    <w:rsid w:val="008E784D"/>
    <w:rsid w:val="008F1205"/>
    <w:rsid w:val="008F1D86"/>
    <w:rsid w:val="008F2ACC"/>
    <w:rsid w:val="008F3192"/>
    <w:rsid w:val="008F3F71"/>
    <w:rsid w:val="008F6B8C"/>
    <w:rsid w:val="00900AB2"/>
    <w:rsid w:val="00900CFC"/>
    <w:rsid w:val="009015A6"/>
    <w:rsid w:val="009028F9"/>
    <w:rsid w:val="00903AB3"/>
    <w:rsid w:val="00903D28"/>
    <w:rsid w:val="009061E1"/>
    <w:rsid w:val="00906516"/>
    <w:rsid w:val="009067AB"/>
    <w:rsid w:val="00906845"/>
    <w:rsid w:val="00910014"/>
    <w:rsid w:val="00910280"/>
    <w:rsid w:val="00911562"/>
    <w:rsid w:val="009121ED"/>
    <w:rsid w:val="00915EA9"/>
    <w:rsid w:val="00917B70"/>
    <w:rsid w:val="009228B0"/>
    <w:rsid w:val="0092407F"/>
    <w:rsid w:val="00925DAB"/>
    <w:rsid w:val="00927996"/>
    <w:rsid w:val="0093108E"/>
    <w:rsid w:val="00932454"/>
    <w:rsid w:val="00932AEF"/>
    <w:rsid w:val="00933E42"/>
    <w:rsid w:val="00935240"/>
    <w:rsid w:val="00935A5A"/>
    <w:rsid w:val="00936B02"/>
    <w:rsid w:val="00937300"/>
    <w:rsid w:val="009407C8"/>
    <w:rsid w:val="00940C3C"/>
    <w:rsid w:val="00941BEA"/>
    <w:rsid w:val="00942A3A"/>
    <w:rsid w:val="00943555"/>
    <w:rsid w:val="009450BE"/>
    <w:rsid w:val="00945F33"/>
    <w:rsid w:val="00946AF8"/>
    <w:rsid w:val="00946FE0"/>
    <w:rsid w:val="0094733E"/>
    <w:rsid w:val="009521D4"/>
    <w:rsid w:val="0095238C"/>
    <w:rsid w:val="00952834"/>
    <w:rsid w:val="00954D7E"/>
    <w:rsid w:val="00955A43"/>
    <w:rsid w:val="00960E2A"/>
    <w:rsid w:val="009616F8"/>
    <w:rsid w:val="00963DEA"/>
    <w:rsid w:val="00964628"/>
    <w:rsid w:val="00965935"/>
    <w:rsid w:val="00965E07"/>
    <w:rsid w:val="00965E75"/>
    <w:rsid w:val="0096654A"/>
    <w:rsid w:val="009667FD"/>
    <w:rsid w:val="0096714C"/>
    <w:rsid w:val="009671A8"/>
    <w:rsid w:val="00967864"/>
    <w:rsid w:val="00967E8E"/>
    <w:rsid w:val="00971858"/>
    <w:rsid w:val="009726E6"/>
    <w:rsid w:val="00972AEC"/>
    <w:rsid w:val="0097331C"/>
    <w:rsid w:val="00973D19"/>
    <w:rsid w:val="009741E5"/>
    <w:rsid w:val="00974AA3"/>
    <w:rsid w:val="00975572"/>
    <w:rsid w:val="0097575E"/>
    <w:rsid w:val="009761CF"/>
    <w:rsid w:val="00977063"/>
    <w:rsid w:val="009772A6"/>
    <w:rsid w:val="00980E73"/>
    <w:rsid w:val="0098154E"/>
    <w:rsid w:val="00981827"/>
    <w:rsid w:val="009832DD"/>
    <w:rsid w:val="00983A6E"/>
    <w:rsid w:val="00983B80"/>
    <w:rsid w:val="00984428"/>
    <w:rsid w:val="00984764"/>
    <w:rsid w:val="00984E56"/>
    <w:rsid w:val="00985140"/>
    <w:rsid w:val="00985501"/>
    <w:rsid w:val="0098555B"/>
    <w:rsid w:val="009866AA"/>
    <w:rsid w:val="00986B95"/>
    <w:rsid w:val="0099481E"/>
    <w:rsid w:val="00994901"/>
    <w:rsid w:val="00995222"/>
    <w:rsid w:val="00995533"/>
    <w:rsid w:val="0099605B"/>
    <w:rsid w:val="009A196D"/>
    <w:rsid w:val="009A1F24"/>
    <w:rsid w:val="009A29EC"/>
    <w:rsid w:val="009A5015"/>
    <w:rsid w:val="009A6177"/>
    <w:rsid w:val="009A686F"/>
    <w:rsid w:val="009A6B65"/>
    <w:rsid w:val="009B0E02"/>
    <w:rsid w:val="009B1877"/>
    <w:rsid w:val="009B287A"/>
    <w:rsid w:val="009B4C30"/>
    <w:rsid w:val="009B6E84"/>
    <w:rsid w:val="009B7096"/>
    <w:rsid w:val="009B7962"/>
    <w:rsid w:val="009B7F2E"/>
    <w:rsid w:val="009C16A5"/>
    <w:rsid w:val="009C2411"/>
    <w:rsid w:val="009C312D"/>
    <w:rsid w:val="009C33AC"/>
    <w:rsid w:val="009C35DB"/>
    <w:rsid w:val="009C53A5"/>
    <w:rsid w:val="009C5442"/>
    <w:rsid w:val="009C6CD2"/>
    <w:rsid w:val="009C704B"/>
    <w:rsid w:val="009C7277"/>
    <w:rsid w:val="009C73AE"/>
    <w:rsid w:val="009D1103"/>
    <w:rsid w:val="009D1907"/>
    <w:rsid w:val="009D1DCE"/>
    <w:rsid w:val="009D2249"/>
    <w:rsid w:val="009D4F49"/>
    <w:rsid w:val="009D54D4"/>
    <w:rsid w:val="009D5636"/>
    <w:rsid w:val="009D5ED3"/>
    <w:rsid w:val="009D646D"/>
    <w:rsid w:val="009D64F5"/>
    <w:rsid w:val="009E02ED"/>
    <w:rsid w:val="009E0691"/>
    <w:rsid w:val="009E1B44"/>
    <w:rsid w:val="009E1BF6"/>
    <w:rsid w:val="009E2A7F"/>
    <w:rsid w:val="009E2F67"/>
    <w:rsid w:val="009E32A5"/>
    <w:rsid w:val="009E3ABA"/>
    <w:rsid w:val="009E44D3"/>
    <w:rsid w:val="009E6309"/>
    <w:rsid w:val="009E6B9B"/>
    <w:rsid w:val="009E7EB4"/>
    <w:rsid w:val="009F013B"/>
    <w:rsid w:val="009F3297"/>
    <w:rsid w:val="009F3334"/>
    <w:rsid w:val="009F3579"/>
    <w:rsid w:val="009F484E"/>
    <w:rsid w:val="009F5094"/>
    <w:rsid w:val="009F6240"/>
    <w:rsid w:val="009F66BC"/>
    <w:rsid w:val="009F692B"/>
    <w:rsid w:val="009F6C4C"/>
    <w:rsid w:val="009F7429"/>
    <w:rsid w:val="009F7AAF"/>
    <w:rsid w:val="00A00BE4"/>
    <w:rsid w:val="00A00CB0"/>
    <w:rsid w:val="00A01304"/>
    <w:rsid w:val="00A013F5"/>
    <w:rsid w:val="00A021DA"/>
    <w:rsid w:val="00A026F6"/>
    <w:rsid w:val="00A03261"/>
    <w:rsid w:val="00A033C3"/>
    <w:rsid w:val="00A060D8"/>
    <w:rsid w:val="00A06213"/>
    <w:rsid w:val="00A1098C"/>
    <w:rsid w:val="00A10BF0"/>
    <w:rsid w:val="00A10F00"/>
    <w:rsid w:val="00A116C9"/>
    <w:rsid w:val="00A11C6A"/>
    <w:rsid w:val="00A11DEF"/>
    <w:rsid w:val="00A13BCE"/>
    <w:rsid w:val="00A13DBB"/>
    <w:rsid w:val="00A15039"/>
    <w:rsid w:val="00A1644F"/>
    <w:rsid w:val="00A16B34"/>
    <w:rsid w:val="00A20708"/>
    <w:rsid w:val="00A207B2"/>
    <w:rsid w:val="00A21446"/>
    <w:rsid w:val="00A21DB7"/>
    <w:rsid w:val="00A22758"/>
    <w:rsid w:val="00A22BB1"/>
    <w:rsid w:val="00A23B5C"/>
    <w:rsid w:val="00A23C46"/>
    <w:rsid w:val="00A24FE7"/>
    <w:rsid w:val="00A25BB1"/>
    <w:rsid w:val="00A27063"/>
    <w:rsid w:val="00A27074"/>
    <w:rsid w:val="00A33722"/>
    <w:rsid w:val="00A33863"/>
    <w:rsid w:val="00A3446F"/>
    <w:rsid w:val="00A350DD"/>
    <w:rsid w:val="00A367C1"/>
    <w:rsid w:val="00A40A4E"/>
    <w:rsid w:val="00A4225C"/>
    <w:rsid w:val="00A42774"/>
    <w:rsid w:val="00A42A90"/>
    <w:rsid w:val="00A42C1D"/>
    <w:rsid w:val="00A42FA9"/>
    <w:rsid w:val="00A44A01"/>
    <w:rsid w:val="00A44E0C"/>
    <w:rsid w:val="00A45252"/>
    <w:rsid w:val="00A45AB9"/>
    <w:rsid w:val="00A47044"/>
    <w:rsid w:val="00A50A90"/>
    <w:rsid w:val="00A53517"/>
    <w:rsid w:val="00A54671"/>
    <w:rsid w:val="00A5606F"/>
    <w:rsid w:val="00A56710"/>
    <w:rsid w:val="00A57120"/>
    <w:rsid w:val="00A573F4"/>
    <w:rsid w:val="00A57B1A"/>
    <w:rsid w:val="00A62E41"/>
    <w:rsid w:val="00A63DF5"/>
    <w:rsid w:val="00A63E0B"/>
    <w:rsid w:val="00A6492B"/>
    <w:rsid w:val="00A64B23"/>
    <w:rsid w:val="00A65690"/>
    <w:rsid w:val="00A70CC7"/>
    <w:rsid w:val="00A7226F"/>
    <w:rsid w:val="00A73039"/>
    <w:rsid w:val="00A730FC"/>
    <w:rsid w:val="00A73F91"/>
    <w:rsid w:val="00A7463A"/>
    <w:rsid w:val="00A759C3"/>
    <w:rsid w:val="00A77491"/>
    <w:rsid w:val="00A77869"/>
    <w:rsid w:val="00A8267A"/>
    <w:rsid w:val="00A826A4"/>
    <w:rsid w:val="00A83086"/>
    <w:rsid w:val="00A83EDE"/>
    <w:rsid w:val="00A8488F"/>
    <w:rsid w:val="00A86C74"/>
    <w:rsid w:val="00A8745B"/>
    <w:rsid w:val="00A904CD"/>
    <w:rsid w:val="00A9365E"/>
    <w:rsid w:val="00A937FF"/>
    <w:rsid w:val="00A94554"/>
    <w:rsid w:val="00A94C31"/>
    <w:rsid w:val="00A95F03"/>
    <w:rsid w:val="00A96A10"/>
    <w:rsid w:val="00A97004"/>
    <w:rsid w:val="00A97A8A"/>
    <w:rsid w:val="00AA0832"/>
    <w:rsid w:val="00AA08C2"/>
    <w:rsid w:val="00AA3180"/>
    <w:rsid w:val="00AA361E"/>
    <w:rsid w:val="00AA3741"/>
    <w:rsid w:val="00AA4363"/>
    <w:rsid w:val="00AA4912"/>
    <w:rsid w:val="00AA4FAD"/>
    <w:rsid w:val="00AA4FEA"/>
    <w:rsid w:val="00AA5353"/>
    <w:rsid w:val="00AA5C80"/>
    <w:rsid w:val="00AA79A0"/>
    <w:rsid w:val="00AB039F"/>
    <w:rsid w:val="00AB0AD1"/>
    <w:rsid w:val="00AB0B4E"/>
    <w:rsid w:val="00AB1512"/>
    <w:rsid w:val="00AB1B56"/>
    <w:rsid w:val="00AB1D13"/>
    <w:rsid w:val="00AB2D5F"/>
    <w:rsid w:val="00AB313D"/>
    <w:rsid w:val="00AB3767"/>
    <w:rsid w:val="00AB3FBE"/>
    <w:rsid w:val="00AB43D0"/>
    <w:rsid w:val="00AB54D7"/>
    <w:rsid w:val="00AB6233"/>
    <w:rsid w:val="00AB68D7"/>
    <w:rsid w:val="00AB758C"/>
    <w:rsid w:val="00AB768A"/>
    <w:rsid w:val="00AC0462"/>
    <w:rsid w:val="00AC1BD8"/>
    <w:rsid w:val="00AC3ADC"/>
    <w:rsid w:val="00AC796D"/>
    <w:rsid w:val="00AD3749"/>
    <w:rsid w:val="00AD3ACF"/>
    <w:rsid w:val="00AD3D45"/>
    <w:rsid w:val="00AD6420"/>
    <w:rsid w:val="00AD762A"/>
    <w:rsid w:val="00AE06DF"/>
    <w:rsid w:val="00AE08FC"/>
    <w:rsid w:val="00AE0EA5"/>
    <w:rsid w:val="00AE187F"/>
    <w:rsid w:val="00AE3BD5"/>
    <w:rsid w:val="00AE3DD5"/>
    <w:rsid w:val="00AE5256"/>
    <w:rsid w:val="00AE58A2"/>
    <w:rsid w:val="00AE59C0"/>
    <w:rsid w:val="00AE6DF9"/>
    <w:rsid w:val="00AE7B6C"/>
    <w:rsid w:val="00AE7C5B"/>
    <w:rsid w:val="00AF0D5C"/>
    <w:rsid w:val="00AF2C9D"/>
    <w:rsid w:val="00AF3149"/>
    <w:rsid w:val="00AF3204"/>
    <w:rsid w:val="00AF4052"/>
    <w:rsid w:val="00AF469B"/>
    <w:rsid w:val="00AF55FA"/>
    <w:rsid w:val="00AF562C"/>
    <w:rsid w:val="00AF5DBF"/>
    <w:rsid w:val="00AF63E9"/>
    <w:rsid w:val="00AF6E21"/>
    <w:rsid w:val="00AF7561"/>
    <w:rsid w:val="00AF75B6"/>
    <w:rsid w:val="00B00177"/>
    <w:rsid w:val="00B008B9"/>
    <w:rsid w:val="00B00C34"/>
    <w:rsid w:val="00B0110B"/>
    <w:rsid w:val="00B01D35"/>
    <w:rsid w:val="00B035D2"/>
    <w:rsid w:val="00B03FA8"/>
    <w:rsid w:val="00B04C52"/>
    <w:rsid w:val="00B05332"/>
    <w:rsid w:val="00B06E54"/>
    <w:rsid w:val="00B1144C"/>
    <w:rsid w:val="00B114E6"/>
    <w:rsid w:val="00B15C56"/>
    <w:rsid w:val="00B167A4"/>
    <w:rsid w:val="00B173A3"/>
    <w:rsid w:val="00B175C6"/>
    <w:rsid w:val="00B21ECB"/>
    <w:rsid w:val="00B2219C"/>
    <w:rsid w:val="00B24083"/>
    <w:rsid w:val="00B2505E"/>
    <w:rsid w:val="00B2512A"/>
    <w:rsid w:val="00B25941"/>
    <w:rsid w:val="00B25C0E"/>
    <w:rsid w:val="00B26CFC"/>
    <w:rsid w:val="00B30DAA"/>
    <w:rsid w:val="00B30E23"/>
    <w:rsid w:val="00B323C9"/>
    <w:rsid w:val="00B324AF"/>
    <w:rsid w:val="00B33DF7"/>
    <w:rsid w:val="00B33E3B"/>
    <w:rsid w:val="00B33F4A"/>
    <w:rsid w:val="00B33FB2"/>
    <w:rsid w:val="00B36664"/>
    <w:rsid w:val="00B37A0E"/>
    <w:rsid w:val="00B37C4F"/>
    <w:rsid w:val="00B406A0"/>
    <w:rsid w:val="00B416BD"/>
    <w:rsid w:val="00B42817"/>
    <w:rsid w:val="00B43797"/>
    <w:rsid w:val="00B43A31"/>
    <w:rsid w:val="00B44978"/>
    <w:rsid w:val="00B450BF"/>
    <w:rsid w:val="00B45332"/>
    <w:rsid w:val="00B45A77"/>
    <w:rsid w:val="00B46418"/>
    <w:rsid w:val="00B4673F"/>
    <w:rsid w:val="00B46924"/>
    <w:rsid w:val="00B507B3"/>
    <w:rsid w:val="00B51856"/>
    <w:rsid w:val="00B52484"/>
    <w:rsid w:val="00B52DE7"/>
    <w:rsid w:val="00B530F4"/>
    <w:rsid w:val="00B534DE"/>
    <w:rsid w:val="00B5374E"/>
    <w:rsid w:val="00B54720"/>
    <w:rsid w:val="00B56ECE"/>
    <w:rsid w:val="00B61EF8"/>
    <w:rsid w:val="00B62DFA"/>
    <w:rsid w:val="00B632F3"/>
    <w:rsid w:val="00B64256"/>
    <w:rsid w:val="00B64464"/>
    <w:rsid w:val="00B64921"/>
    <w:rsid w:val="00B650E8"/>
    <w:rsid w:val="00B70BBC"/>
    <w:rsid w:val="00B710FA"/>
    <w:rsid w:val="00B72457"/>
    <w:rsid w:val="00B72F34"/>
    <w:rsid w:val="00B73D57"/>
    <w:rsid w:val="00B73D64"/>
    <w:rsid w:val="00B744C6"/>
    <w:rsid w:val="00B74984"/>
    <w:rsid w:val="00B75081"/>
    <w:rsid w:val="00B75248"/>
    <w:rsid w:val="00B76731"/>
    <w:rsid w:val="00B77C64"/>
    <w:rsid w:val="00B77E74"/>
    <w:rsid w:val="00B80100"/>
    <w:rsid w:val="00B8121F"/>
    <w:rsid w:val="00B81814"/>
    <w:rsid w:val="00B824EF"/>
    <w:rsid w:val="00B82EB9"/>
    <w:rsid w:val="00B83711"/>
    <w:rsid w:val="00B838FF"/>
    <w:rsid w:val="00B83F5A"/>
    <w:rsid w:val="00B858B7"/>
    <w:rsid w:val="00B86FF6"/>
    <w:rsid w:val="00B902CE"/>
    <w:rsid w:val="00B9254D"/>
    <w:rsid w:val="00B92FE8"/>
    <w:rsid w:val="00B93324"/>
    <w:rsid w:val="00B95CC0"/>
    <w:rsid w:val="00B95EB2"/>
    <w:rsid w:val="00B97A5C"/>
    <w:rsid w:val="00BA0197"/>
    <w:rsid w:val="00BA052D"/>
    <w:rsid w:val="00BA08AE"/>
    <w:rsid w:val="00BA0E3D"/>
    <w:rsid w:val="00BA1BBD"/>
    <w:rsid w:val="00BA28EB"/>
    <w:rsid w:val="00BA2CAD"/>
    <w:rsid w:val="00BA4CC3"/>
    <w:rsid w:val="00BA6235"/>
    <w:rsid w:val="00BA63AF"/>
    <w:rsid w:val="00BA64C1"/>
    <w:rsid w:val="00BA7107"/>
    <w:rsid w:val="00BA7A45"/>
    <w:rsid w:val="00BB1E1D"/>
    <w:rsid w:val="00BB2CB4"/>
    <w:rsid w:val="00BB2ED0"/>
    <w:rsid w:val="00BB2FC1"/>
    <w:rsid w:val="00BB35B0"/>
    <w:rsid w:val="00BB37F3"/>
    <w:rsid w:val="00BB380E"/>
    <w:rsid w:val="00BB42DF"/>
    <w:rsid w:val="00BB5048"/>
    <w:rsid w:val="00BB5C4E"/>
    <w:rsid w:val="00BB74D0"/>
    <w:rsid w:val="00BB7BF0"/>
    <w:rsid w:val="00BC02AB"/>
    <w:rsid w:val="00BC1169"/>
    <w:rsid w:val="00BC12F2"/>
    <w:rsid w:val="00BC16B1"/>
    <w:rsid w:val="00BC238C"/>
    <w:rsid w:val="00BC2568"/>
    <w:rsid w:val="00BC25B8"/>
    <w:rsid w:val="00BC304E"/>
    <w:rsid w:val="00BC5DBB"/>
    <w:rsid w:val="00BC6CFA"/>
    <w:rsid w:val="00BD00B0"/>
    <w:rsid w:val="00BD1EDB"/>
    <w:rsid w:val="00BD25DB"/>
    <w:rsid w:val="00BD35EF"/>
    <w:rsid w:val="00BD427A"/>
    <w:rsid w:val="00BD58A9"/>
    <w:rsid w:val="00BD65D5"/>
    <w:rsid w:val="00BD7965"/>
    <w:rsid w:val="00BE07DE"/>
    <w:rsid w:val="00BE0E17"/>
    <w:rsid w:val="00BE15A2"/>
    <w:rsid w:val="00BE2428"/>
    <w:rsid w:val="00BE3FF4"/>
    <w:rsid w:val="00BE41CD"/>
    <w:rsid w:val="00BE5617"/>
    <w:rsid w:val="00BE6744"/>
    <w:rsid w:val="00BE6BBC"/>
    <w:rsid w:val="00BE70CB"/>
    <w:rsid w:val="00BE7DF9"/>
    <w:rsid w:val="00BF0779"/>
    <w:rsid w:val="00BF0DA5"/>
    <w:rsid w:val="00BF19EF"/>
    <w:rsid w:val="00BF21A0"/>
    <w:rsid w:val="00BF287D"/>
    <w:rsid w:val="00BF3CAF"/>
    <w:rsid w:val="00BF3F4E"/>
    <w:rsid w:val="00BF4D2D"/>
    <w:rsid w:val="00BF700D"/>
    <w:rsid w:val="00BF7CA5"/>
    <w:rsid w:val="00BF7D23"/>
    <w:rsid w:val="00C02AF7"/>
    <w:rsid w:val="00C04D68"/>
    <w:rsid w:val="00C05247"/>
    <w:rsid w:val="00C05E9A"/>
    <w:rsid w:val="00C0637F"/>
    <w:rsid w:val="00C0651F"/>
    <w:rsid w:val="00C07581"/>
    <w:rsid w:val="00C100B3"/>
    <w:rsid w:val="00C13534"/>
    <w:rsid w:val="00C13CC1"/>
    <w:rsid w:val="00C13F77"/>
    <w:rsid w:val="00C14B87"/>
    <w:rsid w:val="00C14D77"/>
    <w:rsid w:val="00C166C4"/>
    <w:rsid w:val="00C16DA0"/>
    <w:rsid w:val="00C16E69"/>
    <w:rsid w:val="00C16FB9"/>
    <w:rsid w:val="00C20EA5"/>
    <w:rsid w:val="00C21538"/>
    <w:rsid w:val="00C2186D"/>
    <w:rsid w:val="00C21D46"/>
    <w:rsid w:val="00C224A7"/>
    <w:rsid w:val="00C224ED"/>
    <w:rsid w:val="00C22E86"/>
    <w:rsid w:val="00C23CF4"/>
    <w:rsid w:val="00C257A6"/>
    <w:rsid w:val="00C25B06"/>
    <w:rsid w:val="00C26793"/>
    <w:rsid w:val="00C26B07"/>
    <w:rsid w:val="00C271FF"/>
    <w:rsid w:val="00C274C7"/>
    <w:rsid w:val="00C27604"/>
    <w:rsid w:val="00C30C28"/>
    <w:rsid w:val="00C31472"/>
    <w:rsid w:val="00C323AA"/>
    <w:rsid w:val="00C33A25"/>
    <w:rsid w:val="00C34E09"/>
    <w:rsid w:val="00C35A6B"/>
    <w:rsid w:val="00C35FF0"/>
    <w:rsid w:val="00C36B57"/>
    <w:rsid w:val="00C36D2B"/>
    <w:rsid w:val="00C37600"/>
    <w:rsid w:val="00C41B5A"/>
    <w:rsid w:val="00C423BC"/>
    <w:rsid w:val="00C42C34"/>
    <w:rsid w:val="00C437DE"/>
    <w:rsid w:val="00C473FF"/>
    <w:rsid w:val="00C47FB3"/>
    <w:rsid w:val="00C5029E"/>
    <w:rsid w:val="00C507F3"/>
    <w:rsid w:val="00C50D99"/>
    <w:rsid w:val="00C51AF7"/>
    <w:rsid w:val="00C532F6"/>
    <w:rsid w:val="00C53AF3"/>
    <w:rsid w:val="00C55592"/>
    <w:rsid w:val="00C5567F"/>
    <w:rsid w:val="00C55E05"/>
    <w:rsid w:val="00C5722C"/>
    <w:rsid w:val="00C60261"/>
    <w:rsid w:val="00C6264B"/>
    <w:rsid w:val="00C62E68"/>
    <w:rsid w:val="00C62E7B"/>
    <w:rsid w:val="00C633CB"/>
    <w:rsid w:val="00C63745"/>
    <w:rsid w:val="00C6542E"/>
    <w:rsid w:val="00C65AB7"/>
    <w:rsid w:val="00C67BA6"/>
    <w:rsid w:val="00C72402"/>
    <w:rsid w:val="00C72CE7"/>
    <w:rsid w:val="00C73BCF"/>
    <w:rsid w:val="00C73DF5"/>
    <w:rsid w:val="00C743FE"/>
    <w:rsid w:val="00C74AAD"/>
    <w:rsid w:val="00C75303"/>
    <w:rsid w:val="00C80BB3"/>
    <w:rsid w:val="00C81448"/>
    <w:rsid w:val="00C827AE"/>
    <w:rsid w:val="00C83761"/>
    <w:rsid w:val="00C848BF"/>
    <w:rsid w:val="00C861A8"/>
    <w:rsid w:val="00C86867"/>
    <w:rsid w:val="00C8693D"/>
    <w:rsid w:val="00C87FE6"/>
    <w:rsid w:val="00C9074A"/>
    <w:rsid w:val="00C917CF"/>
    <w:rsid w:val="00C926E2"/>
    <w:rsid w:val="00C92D24"/>
    <w:rsid w:val="00C93270"/>
    <w:rsid w:val="00C94BB2"/>
    <w:rsid w:val="00C954FB"/>
    <w:rsid w:val="00C959EC"/>
    <w:rsid w:val="00C9685F"/>
    <w:rsid w:val="00C969CC"/>
    <w:rsid w:val="00C96B1B"/>
    <w:rsid w:val="00C96C71"/>
    <w:rsid w:val="00C96DD7"/>
    <w:rsid w:val="00C96F31"/>
    <w:rsid w:val="00CA024D"/>
    <w:rsid w:val="00CA0A22"/>
    <w:rsid w:val="00CA20B0"/>
    <w:rsid w:val="00CA2382"/>
    <w:rsid w:val="00CA38CF"/>
    <w:rsid w:val="00CA4CC6"/>
    <w:rsid w:val="00CA6810"/>
    <w:rsid w:val="00CA6B40"/>
    <w:rsid w:val="00CA71F0"/>
    <w:rsid w:val="00CB0683"/>
    <w:rsid w:val="00CB1CE5"/>
    <w:rsid w:val="00CB243D"/>
    <w:rsid w:val="00CB2528"/>
    <w:rsid w:val="00CB3807"/>
    <w:rsid w:val="00CB42D4"/>
    <w:rsid w:val="00CB4875"/>
    <w:rsid w:val="00CB4EEE"/>
    <w:rsid w:val="00CB5511"/>
    <w:rsid w:val="00CB5860"/>
    <w:rsid w:val="00CB76E5"/>
    <w:rsid w:val="00CB7B4B"/>
    <w:rsid w:val="00CC05D6"/>
    <w:rsid w:val="00CC16F1"/>
    <w:rsid w:val="00CC1EA0"/>
    <w:rsid w:val="00CC27B7"/>
    <w:rsid w:val="00CC2952"/>
    <w:rsid w:val="00CC2D14"/>
    <w:rsid w:val="00CC519D"/>
    <w:rsid w:val="00CC5D68"/>
    <w:rsid w:val="00CC5F31"/>
    <w:rsid w:val="00CC60C0"/>
    <w:rsid w:val="00CC6B50"/>
    <w:rsid w:val="00CD132C"/>
    <w:rsid w:val="00CD2388"/>
    <w:rsid w:val="00CD323C"/>
    <w:rsid w:val="00CD4005"/>
    <w:rsid w:val="00CD4828"/>
    <w:rsid w:val="00CD6F54"/>
    <w:rsid w:val="00CD790E"/>
    <w:rsid w:val="00CE1049"/>
    <w:rsid w:val="00CE251D"/>
    <w:rsid w:val="00CE2874"/>
    <w:rsid w:val="00CE2AE5"/>
    <w:rsid w:val="00CE3E02"/>
    <w:rsid w:val="00CE4DB2"/>
    <w:rsid w:val="00CE5768"/>
    <w:rsid w:val="00CE5FDD"/>
    <w:rsid w:val="00CE71C5"/>
    <w:rsid w:val="00CE724C"/>
    <w:rsid w:val="00CE75F3"/>
    <w:rsid w:val="00CE7EB4"/>
    <w:rsid w:val="00CF0962"/>
    <w:rsid w:val="00CF1276"/>
    <w:rsid w:val="00CF177A"/>
    <w:rsid w:val="00CF1F7E"/>
    <w:rsid w:val="00CF2290"/>
    <w:rsid w:val="00CF2E1C"/>
    <w:rsid w:val="00CF3A4E"/>
    <w:rsid w:val="00CF3EF7"/>
    <w:rsid w:val="00CF439D"/>
    <w:rsid w:val="00CF555F"/>
    <w:rsid w:val="00CF65B8"/>
    <w:rsid w:val="00CF6AB3"/>
    <w:rsid w:val="00CF7D17"/>
    <w:rsid w:val="00D00B7A"/>
    <w:rsid w:val="00D00BDF"/>
    <w:rsid w:val="00D00E53"/>
    <w:rsid w:val="00D023B7"/>
    <w:rsid w:val="00D0375D"/>
    <w:rsid w:val="00D038CE"/>
    <w:rsid w:val="00D04D29"/>
    <w:rsid w:val="00D055E9"/>
    <w:rsid w:val="00D06305"/>
    <w:rsid w:val="00D06377"/>
    <w:rsid w:val="00D06F36"/>
    <w:rsid w:val="00D078C4"/>
    <w:rsid w:val="00D07B89"/>
    <w:rsid w:val="00D120E2"/>
    <w:rsid w:val="00D1224E"/>
    <w:rsid w:val="00D13D3B"/>
    <w:rsid w:val="00D15249"/>
    <w:rsid w:val="00D155D7"/>
    <w:rsid w:val="00D15908"/>
    <w:rsid w:val="00D16964"/>
    <w:rsid w:val="00D171EA"/>
    <w:rsid w:val="00D20865"/>
    <w:rsid w:val="00D20C1D"/>
    <w:rsid w:val="00D20E7F"/>
    <w:rsid w:val="00D2153B"/>
    <w:rsid w:val="00D22B34"/>
    <w:rsid w:val="00D22F66"/>
    <w:rsid w:val="00D23120"/>
    <w:rsid w:val="00D236DB"/>
    <w:rsid w:val="00D23D39"/>
    <w:rsid w:val="00D24CCA"/>
    <w:rsid w:val="00D251F2"/>
    <w:rsid w:val="00D265DD"/>
    <w:rsid w:val="00D302A1"/>
    <w:rsid w:val="00D3185D"/>
    <w:rsid w:val="00D3253B"/>
    <w:rsid w:val="00D32AD9"/>
    <w:rsid w:val="00D33DC5"/>
    <w:rsid w:val="00D3531C"/>
    <w:rsid w:val="00D36DA3"/>
    <w:rsid w:val="00D40B0E"/>
    <w:rsid w:val="00D40BC5"/>
    <w:rsid w:val="00D40EBD"/>
    <w:rsid w:val="00D41A01"/>
    <w:rsid w:val="00D451CE"/>
    <w:rsid w:val="00D4570F"/>
    <w:rsid w:val="00D50302"/>
    <w:rsid w:val="00D51E7C"/>
    <w:rsid w:val="00D5223B"/>
    <w:rsid w:val="00D5284E"/>
    <w:rsid w:val="00D52AF5"/>
    <w:rsid w:val="00D52BEB"/>
    <w:rsid w:val="00D52CC4"/>
    <w:rsid w:val="00D538E1"/>
    <w:rsid w:val="00D55BED"/>
    <w:rsid w:val="00D55C4C"/>
    <w:rsid w:val="00D56113"/>
    <w:rsid w:val="00D56573"/>
    <w:rsid w:val="00D56B16"/>
    <w:rsid w:val="00D572BF"/>
    <w:rsid w:val="00D577DB"/>
    <w:rsid w:val="00D57B1F"/>
    <w:rsid w:val="00D61393"/>
    <w:rsid w:val="00D62713"/>
    <w:rsid w:val="00D633DD"/>
    <w:rsid w:val="00D636FD"/>
    <w:rsid w:val="00D637F4"/>
    <w:rsid w:val="00D65517"/>
    <w:rsid w:val="00D65B58"/>
    <w:rsid w:val="00D67097"/>
    <w:rsid w:val="00D70716"/>
    <w:rsid w:val="00D71898"/>
    <w:rsid w:val="00D71FBC"/>
    <w:rsid w:val="00D72859"/>
    <w:rsid w:val="00D729F3"/>
    <w:rsid w:val="00D72DBE"/>
    <w:rsid w:val="00D73921"/>
    <w:rsid w:val="00D747B1"/>
    <w:rsid w:val="00D75007"/>
    <w:rsid w:val="00D759CB"/>
    <w:rsid w:val="00D80AAC"/>
    <w:rsid w:val="00D81EC7"/>
    <w:rsid w:val="00D8246F"/>
    <w:rsid w:val="00D82484"/>
    <w:rsid w:val="00D82B9B"/>
    <w:rsid w:val="00D83D0A"/>
    <w:rsid w:val="00D83DCD"/>
    <w:rsid w:val="00D84BD0"/>
    <w:rsid w:val="00D86419"/>
    <w:rsid w:val="00D87B7F"/>
    <w:rsid w:val="00D9012B"/>
    <w:rsid w:val="00D92076"/>
    <w:rsid w:val="00D946DB"/>
    <w:rsid w:val="00D974F0"/>
    <w:rsid w:val="00DA008C"/>
    <w:rsid w:val="00DA0143"/>
    <w:rsid w:val="00DA07E1"/>
    <w:rsid w:val="00DA20DC"/>
    <w:rsid w:val="00DA22CA"/>
    <w:rsid w:val="00DA2807"/>
    <w:rsid w:val="00DA2C6F"/>
    <w:rsid w:val="00DA3210"/>
    <w:rsid w:val="00DA402A"/>
    <w:rsid w:val="00DA4D8B"/>
    <w:rsid w:val="00DA4DB4"/>
    <w:rsid w:val="00DA67AB"/>
    <w:rsid w:val="00DA69C5"/>
    <w:rsid w:val="00DA71B8"/>
    <w:rsid w:val="00DB05F7"/>
    <w:rsid w:val="00DB17F7"/>
    <w:rsid w:val="00DB183F"/>
    <w:rsid w:val="00DB1BFB"/>
    <w:rsid w:val="00DB2023"/>
    <w:rsid w:val="00DB2191"/>
    <w:rsid w:val="00DB25D3"/>
    <w:rsid w:val="00DB25EC"/>
    <w:rsid w:val="00DB2A36"/>
    <w:rsid w:val="00DB341B"/>
    <w:rsid w:val="00DB36C0"/>
    <w:rsid w:val="00DB383B"/>
    <w:rsid w:val="00DB5098"/>
    <w:rsid w:val="00DB6449"/>
    <w:rsid w:val="00DB7E0B"/>
    <w:rsid w:val="00DC1A4B"/>
    <w:rsid w:val="00DC39BD"/>
    <w:rsid w:val="00DC3C2D"/>
    <w:rsid w:val="00DC3D02"/>
    <w:rsid w:val="00DC4310"/>
    <w:rsid w:val="00DC608E"/>
    <w:rsid w:val="00DC662B"/>
    <w:rsid w:val="00DC7084"/>
    <w:rsid w:val="00DC7222"/>
    <w:rsid w:val="00DC77A8"/>
    <w:rsid w:val="00DD0154"/>
    <w:rsid w:val="00DD06BA"/>
    <w:rsid w:val="00DD1B8B"/>
    <w:rsid w:val="00DD2432"/>
    <w:rsid w:val="00DD2763"/>
    <w:rsid w:val="00DD28CD"/>
    <w:rsid w:val="00DD363D"/>
    <w:rsid w:val="00DD36F9"/>
    <w:rsid w:val="00DD3822"/>
    <w:rsid w:val="00DD41A0"/>
    <w:rsid w:val="00DD4590"/>
    <w:rsid w:val="00DD56DE"/>
    <w:rsid w:val="00DD5EE1"/>
    <w:rsid w:val="00DD6453"/>
    <w:rsid w:val="00DD67ED"/>
    <w:rsid w:val="00DE1D56"/>
    <w:rsid w:val="00DE2189"/>
    <w:rsid w:val="00DE28E4"/>
    <w:rsid w:val="00DE29B3"/>
    <w:rsid w:val="00DE2D08"/>
    <w:rsid w:val="00DE331F"/>
    <w:rsid w:val="00DE3875"/>
    <w:rsid w:val="00DE5427"/>
    <w:rsid w:val="00DE6FE3"/>
    <w:rsid w:val="00DF0943"/>
    <w:rsid w:val="00DF0FFD"/>
    <w:rsid w:val="00DF16BF"/>
    <w:rsid w:val="00DF4617"/>
    <w:rsid w:val="00DF5006"/>
    <w:rsid w:val="00DF5383"/>
    <w:rsid w:val="00DF5929"/>
    <w:rsid w:val="00DF6AE2"/>
    <w:rsid w:val="00DF7128"/>
    <w:rsid w:val="00DF72B5"/>
    <w:rsid w:val="00E0019B"/>
    <w:rsid w:val="00E00712"/>
    <w:rsid w:val="00E01162"/>
    <w:rsid w:val="00E02350"/>
    <w:rsid w:val="00E03821"/>
    <w:rsid w:val="00E03CE1"/>
    <w:rsid w:val="00E03E36"/>
    <w:rsid w:val="00E03FD4"/>
    <w:rsid w:val="00E04BD0"/>
    <w:rsid w:val="00E04F8D"/>
    <w:rsid w:val="00E04FBF"/>
    <w:rsid w:val="00E057F6"/>
    <w:rsid w:val="00E06043"/>
    <w:rsid w:val="00E074B7"/>
    <w:rsid w:val="00E07A75"/>
    <w:rsid w:val="00E119D8"/>
    <w:rsid w:val="00E133BD"/>
    <w:rsid w:val="00E14B43"/>
    <w:rsid w:val="00E14F05"/>
    <w:rsid w:val="00E1640F"/>
    <w:rsid w:val="00E21733"/>
    <w:rsid w:val="00E21CDE"/>
    <w:rsid w:val="00E222FC"/>
    <w:rsid w:val="00E23024"/>
    <w:rsid w:val="00E235E2"/>
    <w:rsid w:val="00E24222"/>
    <w:rsid w:val="00E24960"/>
    <w:rsid w:val="00E25A3D"/>
    <w:rsid w:val="00E261E6"/>
    <w:rsid w:val="00E2681E"/>
    <w:rsid w:val="00E27145"/>
    <w:rsid w:val="00E27391"/>
    <w:rsid w:val="00E276E5"/>
    <w:rsid w:val="00E30A69"/>
    <w:rsid w:val="00E30DAD"/>
    <w:rsid w:val="00E318B2"/>
    <w:rsid w:val="00E31B0B"/>
    <w:rsid w:val="00E32523"/>
    <w:rsid w:val="00E33C22"/>
    <w:rsid w:val="00E33E8B"/>
    <w:rsid w:val="00E34553"/>
    <w:rsid w:val="00E35CE5"/>
    <w:rsid w:val="00E3665F"/>
    <w:rsid w:val="00E378D3"/>
    <w:rsid w:val="00E40955"/>
    <w:rsid w:val="00E40F10"/>
    <w:rsid w:val="00E41801"/>
    <w:rsid w:val="00E41DCA"/>
    <w:rsid w:val="00E4274C"/>
    <w:rsid w:val="00E42FEC"/>
    <w:rsid w:val="00E431ED"/>
    <w:rsid w:val="00E44BF6"/>
    <w:rsid w:val="00E45DF0"/>
    <w:rsid w:val="00E4620B"/>
    <w:rsid w:val="00E46681"/>
    <w:rsid w:val="00E51095"/>
    <w:rsid w:val="00E51136"/>
    <w:rsid w:val="00E51E8F"/>
    <w:rsid w:val="00E52947"/>
    <w:rsid w:val="00E54A74"/>
    <w:rsid w:val="00E562E7"/>
    <w:rsid w:val="00E56DBF"/>
    <w:rsid w:val="00E57D0C"/>
    <w:rsid w:val="00E61837"/>
    <w:rsid w:val="00E621C1"/>
    <w:rsid w:val="00E62404"/>
    <w:rsid w:val="00E62821"/>
    <w:rsid w:val="00E62CEB"/>
    <w:rsid w:val="00E63DD1"/>
    <w:rsid w:val="00E64157"/>
    <w:rsid w:val="00E64A7D"/>
    <w:rsid w:val="00E655E6"/>
    <w:rsid w:val="00E71878"/>
    <w:rsid w:val="00E73DFB"/>
    <w:rsid w:val="00E74914"/>
    <w:rsid w:val="00E75561"/>
    <w:rsid w:val="00E76197"/>
    <w:rsid w:val="00E769AB"/>
    <w:rsid w:val="00E76DF7"/>
    <w:rsid w:val="00E77016"/>
    <w:rsid w:val="00E80154"/>
    <w:rsid w:val="00E80DAC"/>
    <w:rsid w:val="00E8103F"/>
    <w:rsid w:val="00E82646"/>
    <w:rsid w:val="00E83E94"/>
    <w:rsid w:val="00E840EB"/>
    <w:rsid w:val="00E8482E"/>
    <w:rsid w:val="00E84DEF"/>
    <w:rsid w:val="00E853BE"/>
    <w:rsid w:val="00E85C5B"/>
    <w:rsid w:val="00E87E2B"/>
    <w:rsid w:val="00E87E91"/>
    <w:rsid w:val="00E91A8D"/>
    <w:rsid w:val="00E91B1A"/>
    <w:rsid w:val="00E91D01"/>
    <w:rsid w:val="00E92BA4"/>
    <w:rsid w:val="00E944DA"/>
    <w:rsid w:val="00E95561"/>
    <w:rsid w:val="00E95E96"/>
    <w:rsid w:val="00E95EA3"/>
    <w:rsid w:val="00E95F50"/>
    <w:rsid w:val="00E967F1"/>
    <w:rsid w:val="00EA08BA"/>
    <w:rsid w:val="00EA0AC8"/>
    <w:rsid w:val="00EA0B83"/>
    <w:rsid w:val="00EA139E"/>
    <w:rsid w:val="00EA224E"/>
    <w:rsid w:val="00EA2FCB"/>
    <w:rsid w:val="00EA303B"/>
    <w:rsid w:val="00EA487F"/>
    <w:rsid w:val="00EA63AC"/>
    <w:rsid w:val="00EA7377"/>
    <w:rsid w:val="00EA74C9"/>
    <w:rsid w:val="00EA77F5"/>
    <w:rsid w:val="00EB0534"/>
    <w:rsid w:val="00EB0BC5"/>
    <w:rsid w:val="00EB0CF9"/>
    <w:rsid w:val="00EB165D"/>
    <w:rsid w:val="00EB29F6"/>
    <w:rsid w:val="00EB49E8"/>
    <w:rsid w:val="00EB52BD"/>
    <w:rsid w:val="00EB5F20"/>
    <w:rsid w:val="00EB614F"/>
    <w:rsid w:val="00EB6721"/>
    <w:rsid w:val="00EB6AC6"/>
    <w:rsid w:val="00EC0C4D"/>
    <w:rsid w:val="00EC1D12"/>
    <w:rsid w:val="00EC35C1"/>
    <w:rsid w:val="00EC39D6"/>
    <w:rsid w:val="00EC484D"/>
    <w:rsid w:val="00EC49C4"/>
    <w:rsid w:val="00EC4EB7"/>
    <w:rsid w:val="00ED00F0"/>
    <w:rsid w:val="00ED0148"/>
    <w:rsid w:val="00ED1300"/>
    <w:rsid w:val="00ED4D38"/>
    <w:rsid w:val="00ED64CB"/>
    <w:rsid w:val="00EE0AA6"/>
    <w:rsid w:val="00EE2760"/>
    <w:rsid w:val="00EE3239"/>
    <w:rsid w:val="00EE3A6E"/>
    <w:rsid w:val="00EE3A77"/>
    <w:rsid w:val="00EE5D54"/>
    <w:rsid w:val="00EE6F79"/>
    <w:rsid w:val="00EE7B35"/>
    <w:rsid w:val="00EE7F20"/>
    <w:rsid w:val="00EF00D4"/>
    <w:rsid w:val="00EF0344"/>
    <w:rsid w:val="00EF0898"/>
    <w:rsid w:val="00EF1182"/>
    <w:rsid w:val="00EF15E8"/>
    <w:rsid w:val="00EF2C7C"/>
    <w:rsid w:val="00EF33AE"/>
    <w:rsid w:val="00EF4DC8"/>
    <w:rsid w:val="00EF599D"/>
    <w:rsid w:val="00EF5EEF"/>
    <w:rsid w:val="00EF74A6"/>
    <w:rsid w:val="00F001EA"/>
    <w:rsid w:val="00F005C2"/>
    <w:rsid w:val="00F0124E"/>
    <w:rsid w:val="00F02483"/>
    <w:rsid w:val="00F1007E"/>
    <w:rsid w:val="00F11459"/>
    <w:rsid w:val="00F12426"/>
    <w:rsid w:val="00F125DE"/>
    <w:rsid w:val="00F127AC"/>
    <w:rsid w:val="00F13CCC"/>
    <w:rsid w:val="00F14016"/>
    <w:rsid w:val="00F14D96"/>
    <w:rsid w:val="00F14E8A"/>
    <w:rsid w:val="00F15B35"/>
    <w:rsid w:val="00F20080"/>
    <w:rsid w:val="00F20234"/>
    <w:rsid w:val="00F2259D"/>
    <w:rsid w:val="00F24254"/>
    <w:rsid w:val="00F24F2F"/>
    <w:rsid w:val="00F25057"/>
    <w:rsid w:val="00F25212"/>
    <w:rsid w:val="00F26406"/>
    <w:rsid w:val="00F27C56"/>
    <w:rsid w:val="00F27E6A"/>
    <w:rsid w:val="00F306F5"/>
    <w:rsid w:val="00F319A1"/>
    <w:rsid w:val="00F32CC5"/>
    <w:rsid w:val="00F3311F"/>
    <w:rsid w:val="00F33252"/>
    <w:rsid w:val="00F3356B"/>
    <w:rsid w:val="00F338E0"/>
    <w:rsid w:val="00F33EE5"/>
    <w:rsid w:val="00F340BF"/>
    <w:rsid w:val="00F3510F"/>
    <w:rsid w:val="00F352DC"/>
    <w:rsid w:val="00F358F0"/>
    <w:rsid w:val="00F35B16"/>
    <w:rsid w:val="00F37641"/>
    <w:rsid w:val="00F400A2"/>
    <w:rsid w:val="00F40B91"/>
    <w:rsid w:val="00F41352"/>
    <w:rsid w:val="00F429FC"/>
    <w:rsid w:val="00F42CB8"/>
    <w:rsid w:val="00F42FF5"/>
    <w:rsid w:val="00F45225"/>
    <w:rsid w:val="00F45BD6"/>
    <w:rsid w:val="00F45E98"/>
    <w:rsid w:val="00F46F88"/>
    <w:rsid w:val="00F52D25"/>
    <w:rsid w:val="00F531A1"/>
    <w:rsid w:val="00F53CE4"/>
    <w:rsid w:val="00F5553C"/>
    <w:rsid w:val="00F56180"/>
    <w:rsid w:val="00F56A56"/>
    <w:rsid w:val="00F56F98"/>
    <w:rsid w:val="00F577F2"/>
    <w:rsid w:val="00F610A1"/>
    <w:rsid w:val="00F613D1"/>
    <w:rsid w:val="00F61774"/>
    <w:rsid w:val="00F61836"/>
    <w:rsid w:val="00F63161"/>
    <w:rsid w:val="00F63A53"/>
    <w:rsid w:val="00F6407B"/>
    <w:rsid w:val="00F641F7"/>
    <w:rsid w:val="00F642A8"/>
    <w:rsid w:val="00F6449D"/>
    <w:rsid w:val="00F65DE2"/>
    <w:rsid w:val="00F663E7"/>
    <w:rsid w:val="00F67027"/>
    <w:rsid w:val="00F701D9"/>
    <w:rsid w:val="00F7042E"/>
    <w:rsid w:val="00F71E99"/>
    <w:rsid w:val="00F72C94"/>
    <w:rsid w:val="00F7579A"/>
    <w:rsid w:val="00F80385"/>
    <w:rsid w:val="00F80C92"/>
    <w:rsid w:val="00F80F58"/>
    <w:rsid w:val="00F81C7F"/>
    <w:rsid w:val="00F82716"/>
    <w:rsid w:val="00F82DD0"/>
    <w:rsid w:val="00F831B1"/>
    <w:rsid w:val="00F83A4B"/>
    <w:rsid w:val="00F83B09"/>
    <w:rsid w:val="00F83CF3"/>
    <w:rsid w:val="00F843DE"/>
    <w:rsid w:val="00F84C3A"/>
    <w:rsid w:val="00F857F4"/>
    <w:rsid w:val="00F85CC3"/>
    <w:rsid w:val="00F85DAF"/>
    <w:rsid w:val="00F90851"/>
    <w:rsid w:val="00F90AA1"/>
    <w:rsid w:val="00F9281B"/>
    <w:rsid w:val="00F94529"/>
    <w:rsid w:val="00F95E12"/>
    <w:rsid w:val="00F97192"/>
    <w:rsid w:val="00F97711"/>
    <w:rsid w:val="00F97E01"/>
    <w:rsid w:val="00FA03DE"/>
    <w:rsid w:val="00FA2691"/>
    <w:rsid w:val="00FA2A7C"/>
    <w:rsid w:val="00FA39F2"/>
    <w:rsid w:val="00FA402A"/>
    <w:rsid w:val="00FA4D96"/>
    <w:rsid w:val="00FA54BE"/>
    <w:rsid w:val="00FA5CC4"/>
    <w:rsid w:val="00FA5FEE"/>
    <w:rsid w:val="00FB059C"/>
    <w:rsid w:val="00FB0B03"/>
    <w:rsid w:val="00FB0BAE"/>
    <w:rsid w:val="00FB195D"/>
    <w:rsid w:val="00FB3A62"/>
    <w:rsid w:val="00FB40E8"/>
    <w:rsid w:val="00FB4D9E"/>
    <w:rsid w:val="00FB564A"/>
    <w:rsid w:val="00FB57AF"/>
    <w:rsid w:val="00FB5E9C"/>
    <w:rsid w:val="00FB6581"/>
    <w:rsid w:val="00FC11F2"/>
    <w:rsid w:val="00FC1833"/>
    <w:rsid w:val="00FC2804"/>
    <w:rsid w:val="00FC4045"/>
    <w:rsid w:val="00FC4A53"/>
    <w:rsid w:val="00FC5D04"/>
    <w:rsid w:val="00FC6807"/>
    <w:rsid w:val="00FC6FB6"/>
    <w:rsid w:val="00FC7752"/>
    <w:rsid w:val="00FC7DBC"/>
    <w:rsid w:val="00FC7EC1"/>
    <w:rsid w:val="00FD0924"/>
    <w:rsid w:val="00FD1047"/>
    <w:rsid w:val="00FD1F8B"/>
    <w:rsid w:val="00FD22B6"/>
    <w:rsid w:val="00FD2584"/>
    <w:rsid w:val="00FD2F42"/>
    <w:rsid w:val="00FD674F"/>
    <w:rsid w:val="00FE040C"/>
    <w:rsid w:val="00FE106B"/>
    <w:rsid w:val="00FE1E1C"/>
    <w:rsid w:val="00FE4621"/>
    <w:rsid w:val="00FE4FF9"/>
    <w:rsid w:val="00FE5C2A"/>
    <w:rsid w:val="00FE6883"/>
    <w:rsid w:val="00FE7E65"/>
    <w:rsid w:val="00FF04F3"/>
    <w:rsid w:val="00FF0FF6"/>
    <w:rsid w:val="00FF1F93"/>
    <w:rsid w:val="00FF22AF"/>
    <w:rsid w:val="00FF4F86"/>
    <w:rsid w:val="00FF5385"/>
    <w:rsid w:val="00FF64A5"/>
    <w:rsid w:val="00FF6E67"/>
    <w:rsid w:val="00FF7433"/>
    <w:rsid w:val="00FF7C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DE71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CF65B8"/>
    <w:pPr>
      <w:spacing w:after="120" w:line="360" w:lineRule="atLeast"/>
    </w:pPr>
    <w:rPr>
      <w:rFonts w:ascii="Times New Roman" w:hAnsi="Times New Roman"/>
      <w:sz w:val="22"/>
    </w:rPr>
  </w:style>
  <w:style w:type="paragraph" w:styleId="Heading1">
    <w:name w:val="heading 1"/>
    <w:basedOn w:val="Normal"/>
    <w:next w:val="Normal"/>
    <w:link w:val="Heading1Char"/>
    <w:uiPriority w:val="9"/>
    <w:qFormat/>
    <w:pPr>
      <w:keepNext/>
      <w:keepLines/>
      <w:pageBreakBefore/>
      <w:spacing w:before="720" w:after="240"/>
      <w:jc w:val="center"/>
      <w:outlineLvl w:val="0"/>
    </w:pPr>
    <w:rPr>
      <w:b/>
      <w:sz w:val="28"/>
    </w:rPr>
  </w:style>
  <w:style w:type="paragraph" w:styleId="Heading2">
    <w:name w:val="heading 2"/>
    <w:basedOn w:val="Heading1"/>
    <w:next w:val="Normal"/>
    <w:link w:val="Heading2Char"/>
    <w:qFormat/>
    <w:pPr>
      <w:pageBreakBefore w:val="0"/>
      <w:spacing w:before="360"/>
      <w:ind w:left="540" w:hanging="540"/>
      <w:jc w:val="left"/>
      <w:outlineLvl w:val="1"/>
    </w:pPr>
  </w:style>
  <w:style w:type="paragraph" w:styleId="Heading3">
    <w:name w:val="heading 3"/>
    <w:basedOn w:val="Heading2"/>
    <w:next w:val="Normal"/>
    <w:link w:val="Heading3Char"/>
    <w:qFormat/>
    <w:pPr>
      <w:spacing w:before="120" w:after="120"/>
      <w:outlineLvl w:val="2"/>
    </w:pPr>
    <w:rPr>
      <w:sz w:val="26"/>
    </w:rPr>
  </w:style>
  <w:style w:type="paragraph" w:styleId="Heading4">
    <w:name w:val="heading 4"/>
    <w:basedOn w:val="Heading3"/>
    <w:next w:val="Normal"/>
    <w:link w:val="Heading4Char"/>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line="240" w:lineRule="auto"/>
    </w:pPr>
    <w:rPr>
      <w:rFonts w:cs="Times New Roman"/>
      <w:szCs w:val="24"/>
    </w:rPr>
  </w:style>
  <w:style w:type="character" w:styleId="Strong">
    <w:name w:val="Strong"/>
    <w:basedOn w:val="DefaultParagraphFont"/>
    <w:uiPriority w:val="22"/>
    <w:qFormat/>
    <w:rsid w:val="00FA2A7C"/>
    <w:rPr>
      <w:b/>
      <w:bCs/>
    </w:rPr>
  </w:style>
  <w:style w:type="paragraph" w:styleId="ListParagraph">
    <w:name w:val="List Paragraph"/>
    <w:basedOn w:val="Normal"/>
    <w:uiPriority w:val="34"/>
    <w:qFormat/>
    <w:rsid w:val="00F577F2"/>
    <w:pPr>
      <w:spacing w:after="160" w:line="259" w:lineRule="auto"/>
      <w:ind w:left="720"/>
      <w:contextualSpacing/>
    </w:pPr>
    <w:rPr>
      <w:rFonts w:asciiTheme="minorHAnsi" w:eastAsiaTheme="minorHAnsi" w:hAnsiTheme="minorHAnsi" w:cstheme="minorBidi"/>
      <w:kern w:val="2"/>
      <w:szCs w:val="22"/>
      <w:lang w:eastAsia="en-US"/>
      <w14:ligatures w14:val="standardContextual"/>
    </w:rPr>
  </w:style>
  <w:style w:type="character" w:styleId="Emphasis">
    <w:name w:val="Emphasis"/>
    <w:basedOn w:val="DefaultParagraphFont"/>
    <w:uiPriority w:val="20"/>
    <w:qFormat/>
    <w:rsid w:val="00F577F2"/>
    <w:rPr>
      <w:i/>
      <w:iCs/>
    </w:rPr>
  </w:style>
  <w:style w:type="character" w:styleId="PlaceholderText">
    <w:name w:val="Placeholder Text"/>
    <w:basedOn w:val="DefaultParagraphFont"/>
    <w:uiPriority w:val="99"/>
    <w:semiHidden/>
    <w:rsid w:val="00526E5C"/>
    <w:rPr>
      <w:color w:val="666666"/>
    </w:rPr>
  </w:style>
  <w:style w:type="character" w:customStyle="1" w:styleId="Heading4Char">
    <w:name w:val="Heading 4 Char"/>
    <w:basedOn w:val="DefaultParagraphFont"/>
    <w:link w:val="Heading4"/>
    <w:rsid w:val="00021DD0"/>
    <w:rPr>
      <w:b/>
      <w:sz w:val="24"/>
    </w:rPr>
  </w:style>
  <w:style w:type="character" w:customStyle="1" w:styleId="Heading1Char">
    <w:name w:val="Heading 1 Char"/>
    <w:basedOn w:val="DefaultParagraphFont"/>
    <w:link w:val="Heading1"/>
    <w:uiPriority w:val="9"/>
    <w:rsid w:val="00980E73"/>
    <w:rPr>
      <w:b/>
      <w:sz w:val="28"/>
    </w:rPr>
  </w:style>
  <w:style w:type="character" w:customStyle="1" w:styleId="url">
    <w:name w:val="url"/>
    <w:basedOn w:val="DefaultParagraphFont"/>
    <w:rsid w:val="006A7A49"/>
  </w:style>
  <w:style w:type="character" w:styleId="UnresolvedMention">
    <w:name w:val="Unresolved Mention"/>
    <w:basedOn w:val="DefaultParagraphFont"/>
    <w:rsid w:val="00CC16F1"/>
    <w:rPr>
      <w:color w:val="605E5C"/>
      <w:shd w:val="clear" w:color="auto" w:fill="E1DFDD"/>
    </w:rPr>
  </w:style>
  <w:style w:type="character" w:customStyle="1" w:styleId="Heading3Char">
    <w:name w:val="Heading 3 Char"/>
    <w:basedOn w:val="DefaultParagraphFont"/>
    <w:link w:val="Heading3"/>
    <w:rsid w:val="005F4240"/>
    <w:rPr>
      <w:rFonts w:ascii="Times New Roman" w:hAnsi="Times New Roman"/>
      <w:b/>
      <w:sz w:val="26"/>
    </w:rPr>
  </w:style>
  <w:style w:type="paragraph" w:styleId="TOC5">
    <w:name w:val="toc 5"/>
    <w:basedOn w:val="Normal"/>
    <w:next w:val="Normal"/>
    <w:autoRedefine/>
    <w:uiPriority w:val="39"/>
    <w:unhideWhenUsed/>
    <w:rsid w:val="00FF7CB0"/>
    <w:pPr>
      <w:spacing w:after="100"/>
      <w:ind w:left="880"/>
    </w:pPr>
  </w:style>
  <w:style w:type="character" w:customStyle="1" w:styleId="cf01">
    <w:name w:val="cf01"/>
    <w:basedOn w:val="DefaultParagraphFont"/>
    <w:rsid w:val="005E1C8E"/>
    <w:rPr>
      <w:rFonts w:ascii="Segoe UI" w:hAnsi="Segoe UI" w:cs="Segoe UI" w:hint="default"/>
      <w:sz w:val="18"/>
      <w:szCs w:val="18"/>
    </w:rPr>
  </w:style>
  <w:style w:type="character" w:customStyle="1" w:styleId="Heading2Char">
    <w:name w:val="Heading 2 Char"/>
    <w:basedOn w:val="DefaultParagraphFont"/>
    <w:link w:val="Heading2"/>
    <w:rsid w:val="00C25B06"/>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17345">
      <w:bodyDiv w:val="1"/>
      <w:marLeft w:val="0"/>
      <w:marRight w:val="0"/>
      <w:marTop w:val="0"/>
      <w:marBottom w:val="0"/>
      <w:divBdr>
        <w:top w:val="none" w:sz="0" w:space="0" w:color="auto"/>
        <w:left w:val="none" w:sz="0" w:space="0" w:color="auto"/>
        <w:bottom w:val="none" w:sz="0" w:space="0" w:color="auto"/>
        <w:right w:val="none" w:sz="0" w:space="0" w:color="auto"/>
      </w:divBdr>
      <w:divsChild>
        <w:div w:id="352614195">
          <w:marLeft w:val="0"/>
          <w:marRight w:val="0"/>
          <w:marTop w:val="0"/>
          <w:marBottom w:val="0"/>
          <w:divBdr>
            <w:top w:val="none" w:sz="0" w:space="0" w:color="auto"/>
            <w:left w:val="none" w:sz="0" w:space="0" w:color="auto"/>
            <w:bottom w:val="none" w:sz="0" w:space="0" w:color="auto"/>
            <w:right w:val="none" w:sz="0" w:space="0" w:color="auto"/>
          </w:divBdr>
          <w:divsChild>
            <w:div w:id="890459230">
              <w:marLeft w:val="0"/>
              <w:marRight w:val="0"/>
              <w:marTop w:val="0"/>
              <w:marBottom w:val="0"/>
              <w:divBdr>
                <w:top w:val="none" w:sz="0" w:space="0" w:color="auto"/>
                <w:left w:val="none" w:sz="0" w:space="0" w:color="auto"/>
                <w:bottom w:val="none" w:sz="0" w:space="0" w:color="auto"/>
                <w:right w:val="none" w:sz="0" w:space="0" w:color="auto"/>
              </w:divBdr>
            </w:div>
            <w:div w:id="883755740">
              <w:marLeft w:val="0"/>
              <w:marRight w:val="0"/>
              <w:marTop w:val="0"/>
              <w:marBottom w:val="0"/>
              <w:divBdr>
                <w:top w:val="none" w:sz="0" w:space="0" w:color="auto"/>
                <w:left w:val="none" w:sz="0" w:space="0" w:color="auto"/>
                <w:bottom w:val="none" w:sz="0" w:space="0" w:color="auto"/>
                <w:right w:val="none" w:sz="0" w:space="0" w:color="auto"/>
              </w:divBdr>
            </w:div>
            <w:div w:id="408162655">
              <w:marLeft w:val="0"/>
              <w:marRight w:val="0"/>
              <w:marTop w:val="0"/>
              <w:marBottom w:val="0"/>
              <w:divBdr>
                <w:top w:val="none" w:sz="0" w:space="0" w:color="auto"/>
                <w:left w:val="none" w:sz="0" w:space="0" w:color="auto"/>
                <w:bottom w:val="none" w:sz="0" w:space="0" w:color="auto"/>
                <w:right w:val="none" w:sz="0" w:space="0" w:color="auto"/>
              </w:divBdr>
            </w:div>
            <w:div w:id="105931655">
              <w:marLeft w:val="0"/>
              <w:marRight w:val="0"/>
              <w:marTop w:val="0"/>
              <w:marBottom w:val="0"/>
              <w:divBdr>
                <w:top w:val="none" w:sz="0" w:space="0" w:color="auto"/>
                <w:left w:val="none" w:sz="0" w:space="0" w:color="auto"/>
                <w:bottom w:val="none" w:sz="0" w:space="0" w:color="auto"/>
                <w:right w:val="none" w:sz="0" w:space="0" w:color="auto"/>
              </w:divBdr>
            </w:div>
            <w:div w:id="1482309422">
              <w:marLeft w:val="0"/>
              <w:marRight w:val="0"/>
              <w:marTop w:val="0"/>
              <w:marBottom w:val="0"/>
              <w:divBdr>
                <w:top w:val="none" w:sz="0" w:space="0" w:color="auto"/>
                <w:left w:val="none" w:sz="0" w:space="0" w:color="auto"/>
                <w:bottom w:val="none" w:sz="0" w:space="0" w:color="auto"/>
                <w:right w:val="none" w:sz="0" w:space="0" w:color="auto"/>
              </w:divBdr>
            </w:div>
            <w:div w:id="1760056671">
              <w:marLeft w:val="0"/>
              <w:marRight w:val="0"/>
              <w:marTop w:val="0"/>
              <w:marBottom w:val="0"/>
              <w:divBdr>
                <w:top w:val="none" w:sz="0" w:space="0" w:color="auto"/>
                <w:left w:val="none" w:sz="0" w:space="0" w:color="auto"/>
                <w:bottom w:val="none" w:sz="0" w:space="0" w:color="auto"/>
                <w:right w:val="none" w:sz="0" w:space="0" w:color="auto"/>
              </w:divBdr>
            </w:div>
            <w:div w:id="1142576782">
              <w:marLeft w:val="0"/>
              <w:marRight w:val="0"/>
              <w:marTop w:val="0"/>
              <w:marBottom w:val="0"/>
              <w:divBdr>
                <w:top w:val="none" w:sz="0" w:space="0" w:color="auto"/>
                <w:left w:val="none" w:sz="0" w:space="0" w:color="auto"/>
                <w:bottom w:val="none" w:sz="0" w:space="0" w:color="auto"/>
                <w:right w:val="none" w:sz="0" w:space="0" w:color="auto"/>
              </w:divBdr>
            </w:div>
            <w:div w:id="541330047">
              <w:marLeft w:val="0"/>
              <w:marRight w:val="0"/>
              <w:marTop w:val="0"/>
              <w:marBottom w:val="0"/>
              <w:divBdr>
                <w:top w:val="none" w:sz="0" w:space="0" w:color="auto"/>
                <w:left w:val="none" w:sz="0" w:space="0" w:color="auto"/>
                <w:bottom w:val="none" w:sz="0" w:space="0" w:color="auto"/>
                <w:right w:val="none" w:sz="0" w:space="0" w:color="auto"/>
              </w:divBdr>
            </w:div>
            <w:div w:id="806359467">
              <w:marLeft w:val="0"/>
              <w:marRight w:val="0"/>
              <w:marTop w:val="0"/>
              <w:marBottom w:val="0"/>
              <w:divBdr>
                <w:top w:val="none" w:sz="0" w:space="0" w:color="auto"/>
                <w:left w:val="none" w:sz="0" w:space="0" w:color="auto"/>
                <w:bottom w:val="none" w:sz="0" w:space="0" w:color="auto"/>
                <w:right w:val="none" w:sz="0" w:space="0" w:color="auto"/>
              </w:divBdr>
            </w:div>
            <w:div w:id="1309826371">
              <w:marLeft w:val="0"/>
              <w:marRight w:val="0"/>
              <w:marTop w:val="0"/>
              <w:marBottom w:val="0"/>
              <w:divBdr>
                <w:top w:val="none" w:sz="0" w:space="0" w:color="auto"/>
                <w:left w:val="none" w:sz="0" w:space="0" w:color="auto"/>
                <w:bottom w:val="none" w:sz="0" w:space="0" w:color="auto"/>
                <w:right w:val="none" w:sz="0" w:space="0" w:color="auto"/>
              </w:divBdr>
            </w:div>
            <w:div w:id="1767579963">
              <w:marLeft w:val="0"/>
              <w:marRight w:val="0"/>
              <w:marTop w:val="0"/>
              <w:marBottom w:val="0"/>
              <w:divBdr>
                <w:top w:val="none" w:sz="0" w:space="0" w:color="auto"/>
                <w:left w:val="none" w:sz="0" w:space="0" w:color="auto"/>
                <w:bottom w:val="none" w:sz="0" w:space="0" w:color="auto"/>
                <w:right w:val="none" w:sz="0" w:space="0" w:color="auto"/>
              </w:divBdr>
            </w:div>
            <w:div w:id="1951425313">
              <w:marLeft w:val="0"/>
              <w:marRight w:val="0"/>
              <w:marTop w:val="0"/>
              <w:marBottom w:val="0"/>
              <w:divBdr>
                <w:top w:val="none" w:sz="0" w:space="0" w:color="auto"/>
                <w:left w:val="none" w:sz="0" w:space="0" w:color="auto"/>
                <w:bottom w:val="none" w:sz="0" w:space="0" w:color="auto"/>
                <w:right w:val="none" w:sz="0" w:space="0" w:color="auto"/>
              </w:divBdr>
            </w:div>
            <w:div w:id="2071882340">
              <w:marLeft w:val="0"/>
              <w:marRight w:val="0"/>
              <w:marTop w:val="0"/>
              <w:marBottom w:val="0"/>
              <w:divBdr>
                <w:top w:val="none" w:sz="0" w:space="0" w:color="auto"/>
                <w:left w:val="none" w:sz="0" w:space="0" w:color="auto"/>
                <w:bottom w:val="none" w:sz="0" w:space="0" w:color="auto"/>
                <w:right w:val="none" w:sz="0" w:space="0" w:color="auto"/>
              </w:divBdr>
            </w:div>
            <w:div w:id="603223477">
              <w:marLeft w:val="0"/>
              <w:marRight w:val="0"/>
              <w:marTop w:val="0"/>
              <w:marBottom w:val="0"/>
              <w:divBdr>
                <w:top w:val="none" w:sz="0" w:space="0" w:color="auto"/>
                <w:left w:val="none" w:sz="0" w:space="0" w:color="auto"/>
                <w:bottom w:val="none" w:sz="0" w:space="0" w:color="auto"/>
                <w:right w:val="none" w:sz="0" w:space="0" w:color="auto"/>
              </w:divBdr>
            </w:div>
            <w:div w:id="9956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7261">
      <w:bodyDiv w:val="1"/>
      <w:marLeft w:val="0"/>
      <w:marRight w:val="0"/>
      <w:marTop w:val="0"/>
      <w:marBottom w:val="0"/>
      <w:divBdr>
        <w:top w:val="none" w:sz="0" w:space="0" w:color="auto"/>
        <w:left w:val="none" w:sz="0" w:space="0" w:color="auto"/>
        <w:bottom w:val="none" w:sz="0" w:space="0" w:color="auto"/>
        <w:right w:val="none" w:sz="0" w:space="0" w:color="auto"/>
      </w:divBdr>
    </w:div>
    <w:div w:id="241959484">
      <w:bodyDiv w:val="1"/>
      <w:marLeft w:val="0"/>
      <w:marRight w:val="0"/>
      <w:marTop w:val="0"/>
      <w:marBottom w:val="0"/>
      <w:divBdr>
        <w:top w:val="none" w:sz="0" w:space="0" w:color="auto"/>
        <w:left w:val="none" w:sz="0" w:space="0" w:color="auto"/>
        <w:bottom w:val="none" w:sz="0" w:space="0" w:color="auto"/>
        <w:right w:val="none" w:sz="0" w:space="0" w:color="auto"/>
      </w:divBdr>
    </w:div>
    <w:div w:id="564921766">
      <w:bodyDiv w:val="1"/>
      <w:marLeft w:val="0"/>
      <w:marRight w:val="0"/>
      <w:marTop w:val="0"/>
      <w:marBottom w:val="0"/>
      <w:divBdr>
        <w:top w:val="none" w:sz="0" w:space="0" w:color="auto"/>
        <w:left w:val="none" w:sz="0" w:space="0" w:color="auto"/>
        <w:bottom w:val="none" w:sz="0" w:space="0" w:color="auto"/>
        <w:right w:val="none" w:sz="0" w:space="0" w:color="auto"/>
      </w:divBdr>
    </w:div>
    <w:div w:id="705639038">
      <w:bodyDiv w:val="1"/>
      <w:marLeft w:val="0"/>
      <w:marRight w:val="0"/>
      <w:marTop w:val="0"/>
      <w:marBottom w:val="0"/>
      <w:divBdr>
        <w:top w:val="none" w:sz="0" w:space="0" w:color="auto"/>
        <w:left w:val="none" w:sz="0" w:space="0" w:color="auto"/>
        <w:bottom w:val="none" w:sz="0" w:space="0" w:color="auto"/>
        <w:right w:val="none" w:sz="0" w:space="0" w:color="auto"/>
      </w:divBdr>
      <w:divsChild>
        <w:div w:id="480119089">
          <w:marLeft w:val="-720"/>
          <w:marRight w:val="0"/>
          <w:marTop w:val="0"/>
          <w:marBottom w:val="0"/>
          <w:divBdr>
            <w:top w:val="none" w:sz="0" w:space="0" w:color="auto"/>
            <w:left w:val="none" w:sz="0" w:space="0" w:color="auto"/>
            <w:bottom w:val="none" w:sz="0" w:space="0" w:color="auto"/>
            <w:right w:val="none" w:sz="0" w:space="0" w:color="auto"/>
          </w:divBdr>
        </w:div>
      </w:divsChild>
    </w:div>
    <w:div w:id="764618984">
      <w:bodyDiv w:val="1"/>
      <w:marLeft w:val="0"/>
      <w:marRight w:val="0"/>
      <w:marTop w:val="0"/>
      <w:marBottom w:val="0"/>
      <w:divBdr>
        <w:top w:val="none" w:sz="0" w:space="0" w:color="auto"/>
        <w:left w:val="none" w:sz="0" w:space="0" w:color="auto"/>
        <w:bottom w:val="none" w:sz="0" w:space="0" w:color="auto"/>
        <w:right w:val="none" w:sz="0" w:space="0" w:color="auto"/>
      </w:divBdr>
      <w:divsChild>
        <w:div w:id="734358256">
          <w:marLeft w:val="0"/>
          <w:marRight w:val="0"/>
          <w:marTop w:val="0"/>
          <w:marBottom w:val="0"/>
          <w:divBdr>
            <w:top w:val="none" w:sz="0" w:space="0" w:color="auto"/>
            <w:left w:val="none" w:sz="0" w:space="0" w:color="auto"/>
            <w:bottom w:val="none" w:sz="0" w:space="0" w:color="auto"/>
            <w:right w:val="none" w:sz="0" w:space="0" w:color="auto"/>
          </w:divBdr>
          <w:divsChild>
            <w:div w:id="1357080267">
              <w:marLeft w:val="0"/>
              <w:marRight w:val="0"/>
              <w:marTop w:val="0"/>
              <w:marBottom w:val="0"/>
              <w:divBdr>
                <w:top w:val="none" w:sz="0" w:space="0" w:color="auto"/>
                <w:left w:val="none" w:sz="0" w:space="0" w:color="auto"/>
                <w:bottom w:val="none" w:sz="0" w:space="0" w:color="auto"/>
                <w:right w:val="none" w:sz="0" w:space="0" w:color="auto"/>
              </w:divBdr>
            </w:div>
            <w:div w:id="244346605">
              <w:marLeft w:val="0"/>
              <w:marRight w:val="0"/>
              <w:marTop w:val="0"/>
              <w:marBottom w:val="0"/>
              <w:divBdr>
                <w:top w:val="none" w:sz="0" w:space="0" w:color="auto"/>
                <w:left w:val="none" w:sz="0" w:space="0" w:color="auto"/>
                <w:bottom w:val="none" w:sz="0" w:space="0" w:color="auto"/>
                <w:right w:val="none" w:sz="0" w:space="0" w:color="auto"/>
              </w:divBdr>
            </w:div>
            <w:div w:id="873736629">
              <w:marLeft w:val="0"/>
              <w:marRight w:val="0"/>
              <w:marTop w:val="0"/>
              <w:marBottom w:val="0"/>
              <w:divBdr>
                <w:top w:val="none" w:sz="0" w:space="0" w:color="auto"/>
                <w:left w:val="none" w:sz="0" w:space="0" w:color="auto"/>
                <w:bottom w:val="none" w:sz="0" w:space="0" w:color="auto"/>
                <w:right w:val="none" w:sz="0" w:space="0" w:color="auto"/>
              </w:divBdr>
            </w:div>
            <w:div w:id="118764412">
              <w:marLeft w:val="0"/>
              <w:marRight w:val="0"/>
              <w:marTop w:val="0"/>
              <w:marBottom w:val="0"/>
              <w:divBdr>
                <w:top w:val="none" w:sz="0" w:space="0" w:color="auto"/>
                <w:left w:val="none" w:sz="0" w:space="0" w:color="auto"/>
                <w:bottom w:val="none" w:sz="0" w:space="0" w:color="auto"/>
                <w:right w:val="none" w:sz="0" w:space="0" w:color="auto"/>
              </w:divBdr>
            </w:div>
            <w:div w:id="1021395454">
              <w:marLeft w:val="0"/>
              <w:marRight w:val="0"/>
              <w:marTop w:val="0"/>
              <w:marBottom w:val="0"/>
              <w:divBdr>
                <w:top w:val="none" w:sz="0" w:space="0" w:color="auto"/>
                <w:left w:val="none" w:sz="0" w:space="0" w:color="auto"/>
                <w:bottom w:val="none" w:sz="0" w:space="0" w:color="auto"/>
                <w:right w:val="none" w:sz="0" w:space="0" w:color="auto"/>
              </w:divBdr>
            </w:div>
            <w:div w:id="1168977527">
              <w:marLeft w:val="0"/>
              <w:marRight w:val="0"/>
              <w:marTop w:val="0"/>
              <w:marBottom w:val="0"/>
              <w:divBdr>
                <w:top w:val="none" w:sz="0" w:space="0" w:color="auto"/>
                <w:left w:val="none" w:sz="0" w:space="0" w:color="auto"/>
                <w:bottom w:val="none" w:sz="0" w:space="0" w:color="auto"/>
                <w:right w:val="none" w:sz="0" w:space="0" w:color="auto"/>
              </w:divBdr>
            </w:div>
            <w:div w:id="637341471">
              <w:marLeft w:val="0"/>
              <w:marRight w:val="0"/>
              <w:marTop w:val="0"/>
              <w:marBottom w:val="0"/>
              <w:divBdr>
                <w:top w:val="none" w:sz="0" w:space="0" w:color="auto"/>
                <w:left w:val="none" w:sz="0" w:space="0" w:color="auto"/>
                <w:bottom w:val="none" w:sz="0" w:space="0" w:color="auto"/>
                <w:right w:val="none" w:sz="0" w:space="0" w:color="auto"/>
              </w:divBdr>
            </w:div>
            <w:div w:id="735708268">
              <w:marLeft w:val="0"/>
              <w:marRight w:val="0"/>
              <w:marTop w:val="0"/>
              <w:marBottom w:val="0"/>
              <w:divBdr>
                <w:top w:val="none" w:sz="0" w:space="0" w:color="auto"/>
                <w:left w:val="none" w:sz="0" w:space="0" w:color="auto"/>
                <w:bottom w:val="none" w:sz="0" w:space="0" w:color="auto"/>
                <w:right w:val="none" w:sz="0" w:space="0" w:color="auto"/>
              </w:divBdr>
            </w:div>
            <w:div w:id="714355783">
              <w:marLeft w:val="0"/>
              <w:marRight w:val="0"/>
              <w:marTop w:val="0"/>
              <w:marBottom w:val="0"/>
              <w:divBdr>
                <w:top w:val="none" w:sz="0" w:space="0" w:color="auto"/>
                <w:left w:val="none" w:sz="0" w:space="0" w:color="auto"/>
                <w:bottom w:val="none" w:sz="0" w:space="0" w:color="auto"/>
                <w:right w:val="none" w:sz="0" w:space="0" w:color="auto"/>
              </w:divBdr>
            </w:div>
            <w:div w:id="435832182">
              <w:marLeft w:val="0"/>
              <w:marRight w:val="0"/>
              <w:marTop w:val="0"/>
              <w:marBottom w:val="0"/>
              <w:divBdr>
                <w:top w:val="none" w:sz="0" w:space="0" w:color="auto"/>
                <w:left w:val="none" w:sz="0" w:space="0" w:color="auto"/>
                <w:bottom w:val="none" w:sz="0" w:space="0" w:color="auto"/>
                <w:right w:val="none" w:sz="0" w:space="0" w:color="auto"/>
              </w:divBdr>
            </w:div>
            <w:div w:id="1764061200">
              <w:marLeft w:val="0"/>
              <w:marRight w:val="0"/>
              <w:marTop w:val="0"/>
              <w:marBottom w:val="0"/>
              <w:divBdr>
                <w:top w:val="none" w:sz="0" w:space="0" w:color="auto"/>
                <w:left w:val="none" w:sz="0" w:space="0" w:color="auto"/>
                <w:bottom w:val="none" w:sz="0" w:space="0" w:color="auto"/>
                <w:right w:val="none" w:sz="0" w:space="0" w:color="auto"/>
              </w:divBdr>
            </w:div>
            <w:div w:id="1313682775">
              <w:marLeft w:val="0"/>
              <w:marRight w:val="0"/>
              <w:marTop w:val="0"/>
              <w:marBottom w:val="0"/>
              <w:divBdr>
                <w:top w:val="none" w:sz="0" w:space="0" w:color="auto"/>
                <w:left w:val="none" w:sz="0" w:space="0" w:color="auto"/>
                <w:bottom w:val="none" w:sz="0" w:space="0" w:color="auto"/>
                <w:right w:val="none" w:sz="0" w:space="0" w:color="auto"/>
              </w:divBdr>
            </w:div>
            <w:div w:id="1392734533">
              <w:marLeft w:val="0"/>
              <w:marRight w:val="0"/>
              <w:marTop w:val="0"/>
              <w:marBottom w:val="0"/>
              <w:divBdr>
                <w:top w:val="none" w:sz="0" w:space="0" w:color="auto"/>
                <w:left w:val="none" w:sz="0" w:space="0" w:color="auto"/>
                <w:bottom w:val="none" w:sz="0" w:space="0" w:color="auto"/>
                <w:right w:val="none" w:sz="0" w:space="0" w:color="auto"/>
              </w:divBdr>
            </w:div>
            <w:div w:id="119225277">
              <w:marLeft w:val="0"/>
              <w:marRight w:val="0"/>
              <w:marTop w:val="0"/>
              <w:marBottom w:val="0"/>
              <w:divBdr>
                <w:top w:val="none" w:sz="0" w:space="0" w:color="auto"/>
                <w:left w:val="none" w:sz="0" w:space="0" w:color="auto"/>
                <w:bottom w:val="none" w:sz="0" w:space="0" w:color="auto"/>
                <w:right w:val="none" w:sz="0" w:space="0" w:color="auto"/>
              </w:divBdr>
            </w:div>
            <w:div w:id="1801872898">
              <w:marLeft w:val="0"/>
              <w:marRight w:val="0"/>
              <w:marTop w:val="0"/>
              <w:marBottom w:val="0"/>
              <w:divBdr>
                <w:top w:val="none" w:sz="0" w:space="0" w:color="auto"/>
                <w:left w:val="none" w:sz="0" w:space="0" w:color="auto"/>
                <w:bottom w:val="none" w:sz="0" w:space="0" w:color="auto"/>
                <w:right w:val="none" w:sz="0" w:space="0" w:color="auto"/>
              </w:divBdr>
            </w:div>
            <w:div w:id="1927767324">
              <w:marLeft w:val="0"/>
              <w:marRight w:val="0"/>
              <w:marTop w:val="0"/>
              <w:marBottom w:val="0"/>
              <w:divBdr>
                <w:top w:val="none" w:sz="0" w:space="0" w:color="auto"/>
                <w:left w:val="none" w:sz="0" w:space="0" w:color="auto"/>
                <w:bottom w:val="none" w:sz="0" w:space="0" w:color="auto"/>
                <w:right w:val="none" w:sz="0" w:space="0" w:color="auto"/>
              </w:divBdr>
            </w:div>
            <w:div w:id="111558320">
              <w:marLeft w:val="0"/>
              <w:marRight w:val="0"/>
              <w:marTop w:val="0"/>
              <w:marBottom w:val="0"/>
              <w:divBdr>
                <w:top w:val="none" w:sz="0" w:space="0" w:color="auto"/>
                <w:left w:val="none" w:sz="0" w:space="0" w:color="auto"/>
                <w:bottom w:val="none" w:sz="0" w:space="0" w:color="auto"/>
                <w:right w:val="none" w:sz="0" w:space="0" w:color="auto"/>
              </w:divBdr>
            </w:div>
            <w:div w:id="1958902984">
              <w:marLeft w:val="0"/>
              <w:marRight w:val="0"/>
              <w:marTop w:val="0"/>
              <w:marBottom w:val="0"/>
              <w:divBdr>
                <w:top w:val="none" w:sz="0" w:space="0" w:color="auto"/>
                <w:left w:val="none" w:sz="0" w:space="0" w:color="auto"/>
                <w:bottom w:val="none" w:sz="0" w:space="0" w:color="auto"/>
                <w:right w:val="none" w:sz="0" w:space="0" w:color="auto"/>
              </w:divBdr>
            </w:div>
            <w:div w:id="858934502">
              <w:marLeft w:val="0"/>
              <w:marRight w:val="0"/>
              <w:marTop w:val="0"/>
              <w:marBottom w:val="0"/>
              <w:divBdr>
                <w:top w:val="none" w:sz="0" w:space="0" w:color="auto"/>
                <w:left w:val="none" w:sz="0" w:space="0" w:color="auto"/>
                <w:bottom w:val="none" w:sz="0" w:space="0" w:color="auto"/>
                <w:right w:val="none" w:sz="0" w:space="0" w:color="auto"/>
              </w:divBdr>
            </w:div>
            <w:div w:id="854074994">
              <w:marLeft w:val="0"/>
              <w:marRight w:val="0"/>
              <w:marTop w:val="0"/>
              <w:marBottom w:val="0"/>
              <w:divBdr>
                <w:top w:val="none" w:sz="0" w:space="0" w:color="auto"/>
                <w:left w:val="none" w:sz="0" w:space="0" w:color="auto"/>
                <w:bottom w:val="none" w:sz="0" w:space="0" w:color="auto"/>
                <w:right w:val="none" w:sz="0" w:space="0" w:color="auto"/>
              </w:divBdr>
            </w:div>
            <w:div w:id="1868906160">
              <w:marLeft w:val="0"/>
              <w:marRight w:val="0"/>
              <w:marTop w:val="0"/>
              <w:marBottom w:val="0"/>
              <w:divBdr>
                <w:top w:val="none" w:sz="0" w:space="0" w:color="auto"/>
                <w:left w:val="none" w:sz="0" w:space="0" w:color="auto"/>
                <w:bottom w:val="none" w:sz="0" w:space="0" w:color="auto"/>
                <w:right w:val="none" w:sz="0" w:space="0" w:color="auto"/>
              </w:divBdr>
            </w:div>
            <w:div w:id="20421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9115">
      <w:bodyDiv w:val="1"/>
      <w:marLeft w:val="0"/>
      <w:marRight w:val="0"/>
      <w:marTop w:val="0"/>
      <w:marBottom w:val="0"/>
      <w:divBdr>
        <w:top w:val="none" w:sz="0" w:space="0" w:color="auto"/>
        <w:left w:val="none" w:sz="0" w:space="0" w:color="auto"/>
        <w:bottom w:val="none" w:sz="0" w:space="0" w:color="auto"/>
        <w:right w:val="none" w:sz="0" w:space="0" w:color="auto"/>
      </w:divBdr>
      <w:divsChild>
        <w:div w:id="1378776951">
          <w:marLeft w:val="0"/>
          <w:marRight w:val="0"/>
          <w:marTop w:val="0"/>
          <w:marBottom w:val="0"/>
          <w:divBdr>
            <w:top w:val="none" w:sz="0" w:space="0" w:color="auto"/>
            <w:left w:val="none" w:sz="0" w:space="0" w:color="auto"/>
            <w:bottom w:val="none" w:sz="0" w:space="0" w:color="auto"/>
            <w:right w:val="none" w:sz="0" w:space="0" w:color="auto"/>
          </w:divBdr>
          <w:divsChild>
            <w:div w:id="1240021743">
              <w:marLeft w:val="0"/>
              <w:marRight w:val="0"/>
              <w:marTop w:val="0"/>
              <w:marBottom w:val="0"/>
              <w:divBdr>
                <w:top w:val="none" w:sz="0" w:space="0" w:color="auto"/>
                <w:left w:val="none" w:sz="0" w:space="0" w:color="auto"/>
                <w:bottom w:val="none" w:sz="0" w:space="0" w:color="auto"/>
                <w:right w:val="none" w:sz="0" w:space="0" w:color="auto"/>
              </w:divBdr>
            </w:div>
            <w:div w:id="121075524">
              <w:marLeft w:val="0"/>
              <w:marRight w:val="0"/>
              <w:marTop w:val="0"/>
              <w:marBottom w:val="0"/>
              <w:divBdr>
                <w:top w:val="none" w:sz="0" w:space="0" w:color="auto"/>
                <w:left w:val="none" w:sz="0" w:space="0" w:color="auto"/>
                <w:bottom w:val="none" w:sz="0" w:space="0" w:color="auto"/>
                <w:right w:val="none" w:sz="0" w:space="0" w:color="auto"/>
              </w:divBdr>
            </w:div>
            <w:div w:id="526874321">
              <w:marLeft w:val="0"/>
              <w:marRight w:val="0"/>
              <w:marTop w:val="0"/>
              <w:marBottom w:val="0"/>
              <w:divBdr>
                <w:top w:val="none" w:sz="0" w:space="0" w:color="auto"/>
                <w:left w:val="none" w:sz="0" w:space="0" w:color="auto"/>
                <w:bottom w:val="none" w:sz="0" w:space="0" w:color="auto"/>
                <w:right w:val="none" w:sz="0" w:space="0" w:color="auto"/>
              </w:divBdr>
            </w:div>
            <w:div w:id="1400984343">
              <w:marLeft w:val="0"/>
              <w:marRight w:val="0"/>
              <w:marTop w:val="0"/>
              <w:marBottom w:val="0"/>
              <w:divBdr>
                <w:top w:val="none" w:sz="0" w:space="0" w:color="auto"/>
                <w:left w:val="none" w:sz="0" w:space="0" w:color="auto"/>
                <w:bottom w:val="none" w:sz="0" w:space="0" w:color="auto"/>
                <w:right w:val="none" w:sz="0" w:space="0" w:color="auto"/>
              </w:divBdr>
            </w:div>
            <w:div w:id="675422705">
              <w:marLeft w:val="0"/>
              <w:marRight w:val="0"/>
              <w:marTop w:val="0"/>
              <w:marBottom w:val="0"/>
              <w:divBdr>
                <w:top w:val="none" w:sz="0" w:space="0" w:color="auto"/>
                <w:left w:val="none" w:sz="0" w:space="0" w:color="auto"/>
                <w:bottom w:val="none" w:sz="0" w:space="0" w:color="auto"/>
                <w:right w:val="none" w:sz="0" w:space="0" w:color="auto"/>
              </w:divBdr>
            </w:div>
            <w:div w:id="495419199">
              <w:marLeft w:val="0"/>
              <w:marRight w:val="0"/>
              <w:marTop w:val="0"/>
              <w:marBottom w:val="0"/>
              <w:divBdr>
                <w:top w:val="none" w:sz="0" w:space="0" w:color="auto"/>
                <w:left w:val="none" w:sz="0" w:space="0" w:color="auto"/>
                <w:bottom w:val="none" w:sz="0" w:space="0" w:color="auto"/>
                <w:right w:val="none" w:sz="0" w:space="0" w:color="auto"/>
              </w:divBdr>
            </w:div>
            <w:div w:id="1012956507">
              <w:marLeft w:val="0"/>
              <w:marRight w:val="0"/>
              <w:marTop w:val="0"/>
              <w:marBottom w:val="0"/>
              <w:divBdr>
                <w:top w:val="none" w:sz="0" w:space="0" w:color="auto"/>
                <w:left w:val="none" w:sz="0" w:space="0" w:color="auto"/>
                <w:bottom w:val="none" w:sz="0" w:space="0" w:color="auto"/>
                <w:right w:val="none" w:sz="0" w:space="0" w:color="auto"/>
              </w:divBdr>
            </w:div>
            <w:div w:id="978339991">
              <w:marLeft w:val="0"/>
              <w:marRight w:val="0"/>
              <w:marTop w:val="0"/>
              <w:marBottom w:val="0"/>
              <w:divBdr>
                <w:top w:val="none" w:sz="0" w:space="0" w:color="auto"/>
                <w:left w:val="none" w:sz="0" w:space="0" w:color="auto"/>
                <w:bottom w:val="none" w:sz="0" w:space="0" w:color="auto"/>
                <w:right w:val="none" w:sz="0" w:space="0" w:color="auto"/>
              </w:divBdr>
            </w:div>
            <w:div w:id="1916939320">
              <w:marLeft w:val="0"/>
              <w:marRight w:val="0"/>
              <w:marTop w:val="0"/>
              <w:marBottom w:val="0"/>
              <w:divBdr>
                <w:top w:val="none" w:sz="0" w:space="0" w:color="auto"/>
                <w:left w:val="none" w:sz="0" w:space="0" w:color="auto"/>
                <w:bottom w:val="none" w:sz="0" w:space="0" w:color="auto"/>
                <w:right w:val="none" w:sz="0" w:space="0" w:color="auto"/>
              </w:divBdr>
            </w:div>
            <w:div w:id="2010985637">
              <w:marLeft w:val="0"/>
              <w:marRight w:val="0"/>
              <w:marTop w:val="0"/>
              <w:marBottom w:val="0"/>
              <w:divBdr>
                <w:top w:val="none" w:sz="0" w:space="0" w:color="auto"/>
                <w:left w:val="none" w:sz="0" w:space="0" w:color="auto"/>
                <w:bottom w:val="none" w:sz="0" w:space="0" w:color="auto"/>
                <w:right w:val="none" w:sz="0" w:space="0" w:color="auto"/>
              </w:divBdr>
            </w:div>
            <w:div w:id="1129472192">
              <w:marLeft w:val="0"/>
              <w:marRight w:val="0"/>
              <w:marTop w:val="0"/>
              <w:marBottom w:val="0"/>
              <w:divBdr>
                <w:top w:val="none" w:sz="0" w:space="0" w:color="auto"/>
                <w:left w:val="none" w:sz="0" w:space="0" w:color="auto"/>
                <w:bottom w:val="none" w:sz="0" w:space="0" w:color="auto"/>
                <w:right w:val="none" w:sz="0" w:space="0" w:color="auto"/>
              </w:divBdr>
            </w:div>
            <w:div w:id="1357779510">
              <w:marLeft w:val="0"/>
              <w:marRight w:val="0"/>
              <w:marTop w:val="0"/>
              <w:marBottom w:val="0"/>
              <w:divBdr>
                <w:top w:val="none" w:sz="0" w:space="0" w:color="auto"/>
                <w:left w:val="none" w:sz="0" w:space="0" w:color="auto"/>
                <w:bottom w:val="none" w:sz="0" w:space="0" w:color="auto"/>
                <w:right w:val="none" w:sz="0" w:space="0" w:color="auto"/>
              </w:divBdr>
            </w:div>
            <w:div w:id="1016076336">
              <w:marLeft w:val="0"/>
              <w:marRight w:val="0"/>
              <w:marTop w:val="0"/>
              <w:marBottom w:val="0"/>
              <w:divBdr>
                <w:top w:val="none" w:sz="0" w:space="0" w:color="auto"/>
                <w:left w:val="none" w:sz="0" w:space="0" w:color="auto"/>
                <w:bottom w:val="none" w:sz="0" w:space="0" w:color="auto"/>
                <w:right w:val="none" w:sz="0" w:space="0" w:color="auto"/>
              </w:divBdr>
            </w:div>
            <w:div w:id="1848135127">
              <w:marLeft w:val="0"/>
              <w:marRight w:val="0"/>
              <w:marTop w:val="0"/>
              <w:marBottom w:val="0"/>
              <w:divBdr>
                <w:top w:val="none" w:sz="0" w:space="0" w:color="auto"/>
                <w:left w:val="none" w:sz="0" w:space="0" w:color="auto"/>
                <w:bottom w:val="none" w:sz="0" w:space="0" w:color="auto"/>
                <w:right w:val="none" w:sz="0" w:space="0" w:color="auto"/>
              </w:divBdr>
            </w:div>
            <w:div w:id="16489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8859">
      <w:bodyDiv w:val="1"/>
      <w:marLeft w:val="0"/>
      <w:marRight w:val="0"/>
      <w:marTop w:val="0"/>
      <w:marBottom w:val="0"/>
      <w:divBdr>
        <w:top w:val="none" w:sz="0" w:space="0" w:color="auto"/>
        <w:left w:val="none" w:sz="0" w:space="0" w:color="auto"/>
        <w:bottom w:val="none" w:sz="0" w:space="0" w:color="auto"/>
        <w:right w:val="none" w:sz="0" w:space="0" w:color="auto"/>
      </w:divBdr>
      <w:divsChild>
        <w:div w:id="713315819">
          <w:marLeft w:val="0"/>
          <w:marRight w:val="0"/>
          <w:marTop w:val="0"/>
          <w:marBottom w:val="0"/>
          <w:divBdr>
            <w:top w:val="none" w:sz="0" w:space="0" w:color="auto"/>
            <w:left w:val="none" w:sz="0" w:space="0" w:color="auto"/>
            <w:bottom w:val="none" w:sz="0" w:space="0" w:color="auto"/>
            <w:right w:val="none" w:sz="0" w:space="0" w:color="auto"/>
          </w:divBdr>
          <w:divsChild>
            <w:div w:id="764034751">
              <w:marLeft w:val="0"/>
              <w:marRight w:val="0"/>
              <w:marTop w:val="0"/>
              <w:marBottom w:val="0"/>
              <w:divBdr>
                <w:top w:val="none" w:sz="0" w:space="0" w:color="auto"/>
                <w:left w:val="none" w:sz="0" w:space="0" w:color="auto"/>
                <w:bottom w:val="none" w:sz="0" w:space="0" w:color="auto"/>
                <w:right w:val="none" w:sz="0" w:space="0" w:color="auto"/>
              </w:divBdr>
            </w:div>
            <w:div w:id="892079273">
              <w:marLeft w:val="0"/>
              <w:marRight w:val="0"/>
              <w:marTop w:val="0"/>
              <w:marBottom w:val="0"/>
              <w:divBdr>
                <w:top w:val="none" w:sz="0" w:space="0" w:color="auto"/>
                <w:left w:val="none" w:sz="0" w:space="0" w:color="auto"/>
                <w:bottom w:val="none" w:sz="0" w:space="0" w:color="auto"/>
                <w:right w:val="none" w:sz="0" w:space="0" w:color="auto"/>
              </w:divBdr>
            </w:div>
            <w:div w:id="1184900141">
              <w:marLeft w:val="0"/>
              <w:marRight w:val="0"/>
              <w:marTop w:val="0"/>
              <w:marBottom w:val="0"/>
              <w:divBdr>
                <w:top w:val="none" w:sz="0" w:space="0" w:color="auto"/>
                <w:left w:val="none" w:sz="0" w:space="0" w:color="auto"/>
                <w:bottom w:val="none" w:sz="0" w:space="0" w:color="auto"/>
                <w:right w:val="none" w:sz="0" w:space="0" w:color="auto"/>
              </w:divBdr>
            </w:div>
            <w:div w:id="1530751458">
              <w:marLeft w:val="0"/>
              <w:marRight w:val="0"/>
              <w:marTop w:val="0"/>
              <w:marBottom w:val="0"/>
              <w:divBdr>
                <w:top w:val="none" w:sz="0" w:space="0" w:color="auto"/>
                <w:left w:val="none" w:sz="0" w:space="0" w:color="auto"/>
                <w:bottom w:val="none" w:sz="0" w:space="0" w:color="auto"/>
                <w:right w:val="none" w:sz="0" w:space="0" w:color="auto"/>
              </w:divBdr>
            </w:div>
            <w:div w:id="920987875">
              <w:marLeft w:val="0"/>
              <w:marRight w:val="0"/>
              <w:marTop w:val="0"/>
              <w:marBottom w:val="0"/>
              <w:divBdr>
                <w:top w:val="none" w:sz="0" w:space="0" w:color="auto"/>
                <w:left w:val="none" w:sz="0" w:space="0" w:color="auto"/>
                <w:bottom w:val="none" w:sz="0" w:space="0" w:color="auto"/>
                <w:right w:val="none" w:sz="0" w:space="0" w:color="auto"/>
              </w:divBdr>
            </w:div>
            <w:div w:id="440805433">
              <w:marLeft w:val="0"/>
              <w:marRight w:val="0"/>
              <w:marTop w:val="0"/>
              <w:marBottom w:val="0"/>
              <w:divBdr>
                <w:top w:val="none" w:sz="0" w:space="0" w:color="auto"/>
                <w:left w:val="none" w:sz="0" w:space="0" w:color="auto"/>
                <w:bottom w:val="none" w:sz="0" w:space="0" w:color="auto"/>
                <w:right w:val="none" w:sz="0" w:space="0" w:color="auto"/>
              </w:divBdr>
            </w:div>
            <w:div w:id="783035980">
              <w:marLeft w:val="0"/>
              <w:marRight w:val="0"/>
              <w:marTop w:val="0"/>
              <w:marBottom w:val="0"/>
              <w:divBdr>
                <w:top w:val="none" w:sz="0" w:space="0" w:color="auto"/>
                <w:left w:val="none" w:sz="0" w:space="0" w:color="auto"/>
                <w:bottom w:val="none" w:sz="0" w:space="0" w:color="auto"/>
                <w:right w:val="none" w:sz="0" w:space="0" w:color="auto"/>
              </w:divBdr>
            </w:div>
            <w:div w:id="935552474">
              <w:marLeft w:val="0"/>
              <w:marRight w:val="0"/>
              <w:marTop w:val="0"/>
              <w:marBottom w:val="0"/>
              <w:divBdr>
                <w:top w:val="none" w:sz="0" w:space="0" w:color="auto"/>
                <w:left w:val="none" w:sz="0" w:space="0" w:color="auto"/>
                <w:bottom w:val="none" w:sz="0" w:space="0" w:color="auto"/>
                <w:right w:val="none" w:sz="0" w:space="0" w:color="auto"/>
              </w:divBdr>
            </w:div>
            <w:div w:id="23337720">
              <w:marLeft w:val="0"/>
              <w:marRight w:val="0"/>
              <w:marTop w:val="0"/>
              <w:marBottom w:val="0"/>
              <w:divBdr>
                <w:top w:val="none" w:sz="0" w:space="0" w:color="auto"/>
                <w:left w:val="none" w:sz="0" w:space="0" w:color="auto"/>
                <w:bottom w:val="none" w:sz="0" w:space="0" w:color="auto"/>
                <w:right w:val="none" w:sz="0" w:space="0" w:color="auto"/>
              </w:divBdr>
            </w:div>
            <w:div w:id="501625905">
              <w:marLeft w:val="0"/>
              <w:marRight w:val="0"/>
              <w:marTop w:val="0"/>
              <w:marBottom w:val="0"/>
              <w:divBdr>
                <w:top w:val="none" w:sz="0" w:space="0" w:color="auto"/>
                <w:left w:val="none" w:sz="0" w:space="0" w:color="auto"/>
                <w:bottom w:val="none" w:sz="0" w:space="0" w:color="auto"/>
                <w:right w:val="none" w:sz="0" w:space="0" w:color="auto"/>
              </w:divBdr>
            </w:div>
            <w:div w:id="1640106002">
              <w:marLeft w:val="0"/>
              <w:marRight w:val="0"/>
              <w:marTop w:val="0"/>
              <w:marBottom w:val="0"/>
              <w:divBdr>
                <w:top w:val="none" w:sz="0" w:space="0" w:color="auto"/>
                <w:left w:val="none" w:sz="0" w:space="0" w:color="auto"/>
                <w:bottom w:val="none" w:sz="0" w:space="0" w:color="auto"/>
                <w:right w:val="none" w:sz="0" w:space="0" w:color="auto"/>
              </w:divBdr>
            </w:div>
            <w:div w:id="733236494">
              <w:marLeft w:val="0"/>
              <w:marRight w:val="0"/>
              <w:marTop w:val="0"/>
              <w:marBottom w:val="0"/>
              <w:divBdr>
                <w:top w:val="none" w:sz="0" w:space="0" w:color="auto"/>
                <w:left w:val="none" w:sz="0" w:space="0" w:color="auto"/>
                <w:bottom w:val="none" w:sz="0" w:space="0" w:color="auto"/>
                <w:right w:val="none" w:sz="0" w:space="0" w:color="auto"/>
              </w:divBdr>
            </w:div>
            <w:div w:id="808481076">
              <w:marLeft w:val="0"/>
              <w:marRight w:val="0"/>
              <w:marTop w:val="0"/>
              <w:marBottom w:val="0"/>
              <w:divBdr>
                <w:top w:val="none" w:sz="0" w:space="0" w:color="auto"/>
                <w:left w:val="none" w:sz="0" w:space="0" w:color="auto"/>
                <w:bottom w:val="none" w:sz="0" w:space="0" w:color="auto"/>
                <w:right w:val="none" w:sz="0" w:space="0" w:color="auto"/>
              </w:divBdr>
            </w:div>
            <w:div w:id="2001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7607">
      <w:bodyDiv w:val="1"/>
      <w:marLeft w:val="0"/>
      <w:marRight w:val="0"/>
      <w:marTop w:val="0"/>
      <w:marBottom w:val="0"/>
      <w:divBdr>
        <w:top w:val="none" w:sz="0" w:space="0" w:color="auto"/>
        <w:left w:val="none" w:sz="0" w:space="0" w:color="auto"/>
        <w:bottom w:val="none" w:sz="0" w:space="0" w:color="auto"/>
        <w:right w:val="none" w:sz="0" w:space="0" w:color="auto"/>
      </w:divBdr>
    </w:div>
    <w:div w:id="1128933361">
      <w:bodyDiv w:val="1"/>
      <w:marLeft w:val="0"/>
      <w:marRight w:val="0"/>
      <w:marTop w:val="0"/>
      <w:marBottom w:val="0"/>
      <w:divBdr>
        <w:top w:val="none" w:sz="0" w:space="0" w:color="auto"/>
        <w:left w:val="none" w:sz="0" w:space="0" w:color="auto"/>
        <w:bottom w:val="none" w:sz="0" w:space="0" w:color="auto"/>
        <w:right w:val="none" w:sz="0" w:space="0" w:color="auto"/>
      </w:divBdr>
      <w:divsChild>
        <w:div w:id="1270507232">
          <w:marLeft w:val="0"/>
          <w:marRight w:val="0"/>
          <w:marTop w:val="0"/>
          <w:marBottom w:val="0"/>
          <w:divBdr>
            <w:top w:val="none" w:sz="0" w:space="0" w:color="auto"/>
            <w:left w:val="none" w:sz="0" w:space="0" w:color="auto"/>
            <w:bottom w:val="none" w:sz="0" w:space="0" w:color="auto"/>
            <w:right w:val="none" w:sz="0" w:space="0" w:color="auto"/>
          </w:divBdr>
          <w:divsChild>
            <w:div w:id="2094472145">
              <w:marLeft w:val="0"/>
              <w:marRight w:val="0"/>
              <w:marTop w:val="0"/>
              <w:marBottom w:val="0"/>
              <w:divBdr>
                <w:top w:val="none" w:sz="0" w:space="0" w:color="auto"/>
                <w:left w:val="none" w:sz="0" w:space="0" w:color="auto"/>
                <w:bottom w:val="none" w:sz="0" w:space="0" w:color="auto"/>
                <w:right w:val="none" w:sz="0" w:space="0" w:color="auto"/>
              </w:divBdr>
            </w:div>
            <w:div w:id="785389668">
              <w:marLeft w:val="0"/>
              <w:marRight w:val="0"/>
              <w:marTop w:val="0"/>
              <w:marBottom w:val="0"/>
              <w:divBdr>
                <w:top w:val="none" w:sz="0" w:space="0" w:color="auto"/>
                <w:left w:val="none" w:sz="0" w:space="0" w:color="auto"/>
                <w:bottom w:val="none" w:sz="0" w:space="0" w:color="auto"/>
                <w:right w:val="none" w:sz="0" w:space="0" w:color="auto"/>
              </w:divBdr>
            </w:div>
            <w:div w:id="1310742815">
              <w:marLeft w:val="0"/>
              <w:marRight w:val="0"/>
              <w:marTop w:val="0"/>
              <w:marBottom w:val="0"/>
              <w:divBdr>
                <w:top w:val="none" w:sz="0" w:space="0" w:color="auto"/>
                <w:left w:val="none" w:sz="0" w:space="0" w:color="auto"/>
                <w:bottom w:val="none" w:sz="0" w:space="0" w:color="auto"/>
                <w:right w:val="none" w:sz="0" w:space="0" w:color="auto"/>
              </w:divBdr>
            </w:div>
            <w:div w:id="439615740">
              <w:marLeft w:val="0"/>
              <w:marRight w:val="0"/>
              <w:marTop w:val="0"/>
              <w:marBottom w:val="0"/>
              <w:divBdr>
                <w:top w:val="none" w:sz="0" w:space="0" w:color="auto"/>
                <w:left w:val="none" w:sz="0" w:space="0" w:color="auto"/>
                <w:bottom w:val="none" w:sz="0" w:space="0" w:color="auto"/>
                <w:right w:val="none" w:sz="0" w:space="0" w:color="auto"/>
              </w:divBdr>
            </w:div>
            <w:div w:id="1149591311">
              <w:marLeft w:val="0"/>
              <w:marRight w:val="0"/>
              <w:marTop w:val="0"/>
              <w:marBottom w:val="0"/>
              <w:divBdr>
                <w:top w:val="none" w:sz="0" w:space="0" w:color="auto"/>
                <w:left w:val="none" w:sz="0" w:space="0" w:color="auto"/>
                <w:bottom w:val="none" w:sz="0" w:space="0" w:color="auto"/>
                <w:right w:val="none" w:sz="0" w:space="0" w:color="auto"/>
              </w:divBdr>
            </w:div>
            <w:div w:id="1627664733">
              <w:marLeft w:val="0"/>
              <w:marRight w:val="0"/>
              <w:marTop w:val="0"/>
              <w:marBottom w:val="0"/>
              <w:divBdr>
                <w:top w:val="none" w:sz="0" w:space="0" w:color="auto"/>
                <w:left w:val="none" w:sz="0" w:space="0" w:color="auto"/>
                <w:bottom w:val="none" w:sz="0" w:space="0" w:color="auto"/>
                <w:right w:val="none" w:sz="0" w:space="0" w:color="auto"/>
              </w:divBdr>
            </w:div>
            <w:div w:id="1614484046">
              <w:marLeft w:val="0"/>
              <w:marRight w:val="0"/>
              <w:marTop w:val="0"/>
              <w:marBottom w:val="0"/>
              <w:divBdr>
                <w:top w:val="none" w:sz="0" w:space="0" w:color="auto"/>
                <w:left w:val="none" w:sz="0" w:space="0" w:color="auto"/>
                <w:bottom w:val="none" w:sz="0" w:space="0" w:color="auto"/>
                <w:right w:val="none" w:sz="0" w:space="0" w:color="auto"/>
              </w:divBdr>
            </w:div>
            <w:div w:id="919339500">
              <w:marLeft w:val="0"/>
              <w:marRight w:val="0"/>
              <w:marTop w:val="0"/>
              <w:marBottom w:val="0"/>
              <w:divBdr>
                <w:top w:val="none" w:sz="0" w:space="0" w:color="auto"/>
                <w:left w:val="none" w:sz="0" w:space="0" w:color="auto"/>
                <w:bottom w:val="none" w:sz="0" w:space="0" w:color="auto"/>
                <w:right w:val="none" w:sz="0" w:space="0" w:color="auto"/>
              </w:divBdr>
            </w:div>
            <w:div w:id="1306273895">
              <w:marLeft w:val="0"/>
              <w:marRight w:val="0"/>
              <w:marTop w:val="0"/>
              <w:marBottom w:val="0"/>
              <w:divBdr>
                <w:top w:val="none" w:sz="0" w:space="0" w:color="auto"/>
                <w:left w:val="none" w:sz="0" w:space="0" w:color="auto"/>
                <w:bottom w:val="none" w:sz="0" w:space="0" w:color="auto"/>
                <w:right w:val="none" w:sz="0" w:space="0" w:color="auto"/>
              </w:divBdr>
            </w:div>
            <w:div w:id="2137671561">
              <w:marLeft w:val="0"/>
              <w:marRight w:val="0"/>
              <w:marTop w:val="0"/>
              <w:marBottom w:val="0"/>
              <w:divBdr>
                <w:top w:val="none" w:sz="0" w:space="0" w:color="auto"/>
                <w:left w:val="none" w:sz="0" w:space="0" w:color="auto"/>
                <w:bottom w:val="none" w:sz="0" w:space="0" w:color="auto"/>
                <w:right w:val="none" w:sz="0" w:space="0" w:color="auto"/>
              </w:divBdr>
            </w:div>
            <w:div w:id="1690834010">
              <w:marLeft w:val="0"/>
              <w:marRight w:val="0"/>
              <w:marTop w:val="0"/>
              <w:marBottom w:val="0"/>
              <w:divBdr>
                <w:top w:val="none" w:sz="0" w:space="0" w:color="auto"/>
                <w:left w:val="none" w:sz="0" w:space="0" w:color="auto"/>
                <w:bottom w:val="none" w:sz="0" w:space="0" w:color="auto"/>
                <w:right w:val="none" w:sz="0" w:space="0" w:color="auto"/>
              </w:divBdr>
            </w:div>
            <w:div w:id="1254431150">
              <w:marLeft w:val="0"/>
              <w:marRight w:val="0"/>
              <w:marTop w:val="0"/>
              <w:marBottom w:val="0"/>
              <w:divBdr>
                <w:top w:val="none" w:sz="0" w:space="0" w:color="auto"/>
                <w:left w:val="none" w:sz="0" w:space="0" w:color="auto"/>
                <w:bottom w:val="none" w:sz="0" w:space="0" w:color="auto"/>
                <w:right w:val="none" w:sz="0" w:space="0" w:color="auto"/>
              </w:divBdr>
            </w:div>
            <w:div w:id="807280620">
              <w:marLeft w:val="0"/>
              <w:marRight w:val="0"/>
              <w:marTop w:val="0"/>
              <w:marBottom w:val="0"/>
              <w:divBdr>
                <w:top w:val="none" w:sz="0" w:space="0" w:color="auto"/>
                <w:left w:val="none" w:sz="0" w:space="0" w:color="auto"/>
                <w:bottom w:val="none" w:sz="0" w:space="0" w:color="auto"/>
                <w:right w:val="none" w:sz="0" w:space="0" w:color="auto"/>
              </w:divBdr>
            </w:div>
            <w:div w:id="1149320133">
              <w:marLeft w:val="0"/>
              <w:marRight w:val="0"/>
              <w:marTop w:val="0"/>
              <w:marBottom w:val="0"/>
              <w:divBdr>
                <w:top w:val="none" w:sz="0" w:space="0" w:color="auto"/>
                <w:left w:val="none" w:sz="0" w:space="0" w:color="auto"/>
                <w:bottom w:val="none" w:sz="0" w:space="0" w:color="auto"/>
                <w:right w:val="none" w:sz="0" w:space="0" w:color="auto"/>
              </w:divBdr>
            </w:div>
            <w:div w:id="498817022">
              <w:marLeft w:val="0"/>
              <w:marRight w:val="0"/>
              <w:marTop w:val="0"/>
              <w:marBottom w:val="0"/>
              <w:divBdr>
                <w:top w:val="none" w:sz="0" w:space="0" w:color="auto"/>
                <w:left w:val="none" w:sz="0" w:space="0" w:color="auto"/>
                <w:bottom w:val="none" w:sz="0" w:space="0" w:color="auto"/>
                <w:right w:val="none" w:sz="0" w:space="0" w:color="auto"/>
              </w:divBdr>
            </w:div>
            <w:div w:id="1515613263">
              <w:marLeft w:val="0"/>
              <w:marRight w:val="0"/>
              <w:marTop w:val="0"/>
              <w:marBottom w:val="0"/>
              <w:divBdr>
                <w:top w:val="none" w:sz="0" w:space="0" w:color="auto"/>
                <w:left w:val="none" w:sz="0" w:space="0" w:color="auto"/>
                <w:bottom w:val="none" w:sz="0" w:space="0" w:color="auto"/>
                <w:right w:val="none" w:sz="0" w:space="0" w:color="auto"/>
              </w:divBdr>
            </w:div>
            <w:div w:id="1017659198">
              <w:marLeft w:val="0"/>
              <w:marRight w:val="0"/>
              <w:marTop w:val="0"/>
              <w:marBottom w:val="0"/>
              <w:divBdr>
                <w:top w:val="none" w:sz="0" w:space="0" w:color="auto"/>
                <w:left w:val="none" w:sz="0" w:space="0" w:color="auto"/>
                <w:bottom w:val="none" w:sz="0" w:space="0" w:color="auto"/>
                <w:right w:val="none" w:sz="0" w:space="0" w:color="auto"/>
              </w:divBdr>
            </w:div>
            <w:div w:id="1071587818">
              <w:marLeft w:val="0"/>
              <w:marRight w:val="0"/>
              <w:marTop w:val="0"/>
              <w:marBottom w:val="0"/>
              <w:divBdr>
                <w:top w:val="none" w:sz="0" w:space="0" w:color="auto"/>
                <w:left w:val="none" w:sz="0" w:space="0" w:color="auto"/>
                <w:bottom w:val="none" w:sz="0" w:space="0" w:color="auto"/>
                <w:right w:val="none" w:sz="0" w:space="0" w:color="auto"/>
              </w:divBdr>
            </w:div>
            <w:div w:id="8159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0194">
      <w:bodyDiv w:val="1"/>
      <w:marLeft w:val="0"/>
      <w:marRight w:val="0"/>
      <w:marTop w:val="0"/>
      <w:marBottom w:val="0"/>
      <w:divBdr>
        <w:top w:val="none" w:sz="0" w:space="0" w:color="auto"/>
        <w:left w:val="none" w:sz="0" w:space="0" w:color="auto"/>
        <w:bottom w:val="none" w:sz="0" w:space="0" w:color="auto"/>
        <w:right w:val="none" w:sz="0" w:space="0" w:color="auto"/>
      </w:divBdr>
    </w:div>
    <w:div w:id="1227107481">
      <w:bodyDiv w:val="1"/>
      <w:marLeft w:val="0"/>
      <w:marRight w:val="0"/>
      <w:marTop w:val="0"/>
      <w:marBottom w:val="0"/>
      <w:divBdr>
        <w:top w:val="none" w:sz="0" w:space="0" w:color="auto"/>
        <w:left w:val="none" w:sz="0" w:space="0" w:color="auto"/>
        <w:bottom w:val="none" w:sz="0" w:space="0" w:color="auto"/>
        <w:right w:val="none" w:sz="0" w:space="0" w:color="auto"/>
      </w:divBdr>
      <w:divsChild>
        <w:div w:id="18287885">
          <w:marLeft w:val="0"/>
          <w:marRight w:val="0"/>
          <w:marTop w:val="0"/>
          <w:marBottom w:val="0"/>
          <w:divBdr>
            <w:top w:val="none" w:sz="0" w:space="0" w:color="auto"/>
            <w:left w:val="none" w:sz="0" w:space="0" w:color="auto"/>
            <w:bottom w:val="none" w:sz="0" w:space="0" w:color="auto"/>
            <w:right w:val="none" w:sz="0" w:space="0" w:color="auto"/>
          </w:divBdr>
          <w:divsChild>
            <w:div w:id="334264892">
              <w:marLeft w:val="0"/>
              <w:marRight w:val="0"/>
              <w:marTop w:val="0"/>
              <w:marBottom w:val="0"/>
              <w:divBdr>
                <w:top w:val="none" w:sz="0" w:space="0" w:color="auto"/>
                <w:left w:val="none" w:sz="0" w:space="0" w:color="auto"/>
                <w:bottom w:val="none" w:sz="0" w:space="0" w:color="auto"/>
                <w:right w:val="none" w:sz="0" w:space="0" w:color="auto"/>
              </w:divBdr>
            </w:div>
            <w:div w:id="931533">
              <w:marLeft w:val="0"/>
              <w:marRight w:val="0"/>
              <w:marTop w:val="0"/>
              <w:marBottom w:val="0"/>
              <w:divBdr>
                <w:top w:val="none" w:sz="0" w:space="0" w:color="auto"/>
                <w:left w:val="none" w:sz="0" w:space="0" w:color="auto"/>
                <w:bottom w:val="none" w:sz="0" w:space="0" w:color="auto"/>
                <w:right w:val="none" w:sz="0" w:space="0" w:color="auto"/>
              </w:divBdr>
            </w:div>
            <w:div w:id="2107073990">
              <w:marLeft w:val="0"/>
              <w:marRight w:val="0"/>
              <w:marTop w:val="0"/>
              <w:marBottom w:val="0"/>
              <w:divBdr>
                <w:top w:val="none" w:sz="0" w:space="0" w:color="auto"/>
                <w:left w:val="none" w:sz="0" w:space="0" w:color="auto"/>
                <w:bottom w:val="none" w:sz="0" w:space="0" w:color="auto"/>
                <w:right w:val="none" w:sz="0" w:space="0" w:color="auto"/>
              </w:divBdr>
            </w:div>
            <w:div w:id="202135997">
              <w:marLeft w:val="0"/>
              <w:marRight w:val="0"/>
              <w:marTop w:val="0"/>
              <w:marBottom w:val="0"/>
              <w:divBdr>
                <w:top w:val="none" w:sz="0" w:space="0" w:color="auto"/>
                <w:left w:val="none" w:sz="0" w:space="0" w:color="auto"/>
                <w:bottom w:val="none" w:sz="0" w:space="0" w:color="auto"/>
                <w:right w:val="none" w:sz="0" w:space="0" w:color="auto"/>
              </w:divBdr>
            </w:div>
            <w:div w:id="1389721027">
              <w:marLeft w:val="0"/>
              <w:marRight w:val="0"/>
              <w:marTop w:val="0"/>
              <w:marBottom w:val="0"/>
              <w:divBdr>
                <w:top w:val="none" w:sz="0" w:space="0" w:color="auto"/>
                <w:left w:val="none" w:sz="0" w:space="0" w:color="auto"/>
                <w:bottom w:val="none" w:sz="0" w:space="0" w:color="auto"/>
                <w:right w:val="none" w:sz="0" w:space="0" w:color="auto"/>
              </w:divBdr>
            </w:div>
            <w:div w:id="1907184252">
              <w:marLeft w:val="0"/>
              <w:marRight w:val="0"/>
              <w:marTop w:val="0"/>
              <w:marBottom w:val="0"/>
              <w:divBdr>
                <w:top w:val="none" w:sz="0" w:space="0" w:color="auto"/>
                <w:left w:val="none" w:sz="0" w:space="0" w:color="auto"/>
                <w:bottom w:val="none" w:sz="0" w:space="0" w:color="auto"/>
                <w:right w:val="none" w:sz="0" w:space="0" w:color="auto"/>
              </w:divBdr>
            </w:div>
            <w:div w:id="1876501520">
              <w:marLeft w:val="0"/>
              <w:marRight w:val="0"/>
              <w:marTop w:val="0"/>
              <w:marBottom w:val="0"/>
              <w:divBdr>
                <w:top w:val="none" w:sz="0" w:space="0" w:color="auto"/>
                <w:left w:val="none" w:sz="0" w:space="0" w:color="auto"/>
                <w:bottom w:val="none" w:sz="0" w:space="0" w:color="auto"/>
                <w:right w:val="none" w:sz="0" w:space="0" w:color="auto"/>
              </w:divBdr>
            </w:div>
            <w:div w:id="454251353">
              <w:marLeft w:val="0"/>
              <w:marRight w:val="0"/>
              <w:marTop w:val="0"/>
              <w:marBottom w:val="0"/>
              <w:divBdr>
                <w:top w:val="none" w:sz="0" w:space="0" w:color="auto"/>
                <w:left w:val="none" w:sz="0" w:space="0" w:color="auto"/>
                <w:bottom w:val="none" w:sz="0" w:space="0" w:color="auto"/>
                <w:right w:val="none" w:sz="0" w:space="0" w:color="auto"/>
              </w:divBdr>
            </w:div>
            <w:div w:id="436561473">
              <w:marLeft w:val="0"/>
              <w:marRight w:val="0"/>
              <w:marTop w:val="0"/>
              <w:marBottom w:val="0"/>
              <w:divBdr>
                <w:top w:val="none" w:sz="0" w:space="0" w:color="auto"/>
                <w:left w:val="none" w:sz="0" w:space="0" w:color="auto"/>
                <w:bottom w:val="none" w:sz="0" w:space="0" w:color="auto"/>
                <w:right w:val="none" w:sz="0" w:space="0" w:color="auto"/>
              </w:divBdr>
            </w:div>
            <w:div w:id="2062554967">
              <w:marLeft w:val="0"/>
              <w:marRight w:val="0"/>
              <w:marTop w:val="0"/>
              <w:marBottom w:val="0"/>
              <w:divBdr>
                <w:top w:val="none" w:sz="0" w:space="0" w:color="auto"/>
                <w:left w:val="none" w:sz="0" w:space="0" w:color="auto"/>
                <w:bottom w:val="none" w:sz="0" w:space="0" w:color="auto"/>
                <w:right w:val="none" w:sz="0" w:space="0" w:color="auto"/>
              </w:divBdr>
            </w:div>
            <w:div w:id="1754283178">
              <w:marLeft w:val="0"/>
              <w:marRight w:val="0"/>
              <w:marTop w:val="0"/>
              <w:marBottom w:val="0"/>
              <w:divBdr>
                <w:top w:val="none" w:sz="0" w:space="0" w:color="auto"/>
                <w:left w:val="none" w:sz="0" w:space="0" w:color="auto"/>
                <w:bottom w:val="none" w:sz="0" w:space="0" w:color="auto"/>
                <w:right w:val="none" w:sz="0" w:space="0" w:color="auto"/>
              </w:divBdr>
            </w:div>
            <w:div w:id="1675113071">
              <w:marLeft w:val="0"/>
              <w:marRight w:val="0"/>
              <w:marTop w:val="0"/>
              <w:marBottom w:val="0"/>
              <w:divBdr>
                <w:top w:val="none" w:sz="0" w:space="0" w:color="auto"/>
                <w:left w:val="none" w:sz="0" w:space="0" w:color="auto"/>
                <w:bottom w:val="none" w:sz="0" w:space="0" w:color="auto"/>
                <w:right w:val="none" w:sz="0" w:space="0" w:color="auto"/>
              </w:divBdr>
            </w:div>
            <w:div w:id="1604921027">
              <w:marLeft w:val="0"/>
              <w:marRight w:val="0"/>
              <w:marTop w:val="0"/>
              <w:marBottom w:val="0"/>
              <w:divBdr>
                <w:top w:val="none" w:sz="0" w:space="0" w:color="auto"/>
                <w:left w:val="none" w:sz="0" w:space="0" w:color="auto"/>
                <w:bottom w:val="none" w:sz="0" w:space="0" w:color="auto"/>
                <w:right w:val="none" w:sz="0" w:space="0" w:color="auto"/>
              </w:divBdr>
            </w:div>
            <w:div w:id="603851253">
              <w:marLeft w:val="0"/>
              <w:marRight w:val="0"/>
              <w:marTop w:val="0"/>
              <w:marBottom w:val="0"/>
              <w:divBdr>
                <w:top w:val="none" w:sz="0" w:space="0" w:color="auto"/>
                <w:left w:val="none" w:sz="0" w:space="0" w:color="auto"/>
                <w:bottom w:val="none" w:sz="0" w:space="0" w:color="auto"/>
                <w:right w:val="none" w:sz="0" w:space="0" w:color="auto"/>
              </w:divBdr>
            </w:div>
            <w:div w:id="383069359">
              <w:marLeft w:val="0"/>
              <w:marRight w:val="0"/>
              <w:marTop w:val="0"/>
              <w:marBottom w:val="0"/>
              <w:divBdr>
                <w:top w:val="none" w:sz="0" w:space="0" w:color="auto"/>
                <w:left w:val="none" w:sz="0" w:space="0" w:color="auto"/>
                <w:bottom w:val="none" w:sz="0" w:space="0" w:color="auto"/>
                <w:right w:val="none" w:sz="0" w:space="0" w:color="auto"/>
              </w:divBdr>
            </w:div>
            <w:div w:id="1148978870">
              <w:marLeft w:val="0"/>
              <w:marRight w:val="0"/>
              <w:marTop w:val="0"/>
              <w:marBottom w:val="0"/>
              <w:divBdr>
                <w:top w:val="none" w:sz="0" w:space="0" w:color="auto"/>
                <w:left w:val="none" w:sz="0" w:space="0" w:color="auto"/>
                <w:bottom w:val="none" w:sz="0" w:space="0" w:color="auto"/>
                <w:right w:val="none" w:sz="0" w:space="0" w:color="auto"/>
              </w:divBdr>
            </w:div>
            <w:div w:id="60762815">
              <w:marLeft w:val="0"/>
              <w:marRight w:val="0"/>
              <w:marTop w:val="0"/>
              <w:marBottom w:val="0"/>
              <w:divBdr>
                <w:top w:val="none" w:sz="0" w:space="0" w:color="auto"/>
                <w:left w:val="none" w:sz="0" w:space="0" w:color="auto"/>
                <w:bottom w:val="none" w:sz="0" w:space="0" w:color="auto"/>
                <w:right w:val="none" w:sz="0" w:space="0" w:color="auto"/>
              </w:divBdr>
            </w:div>
            <w:div w:id="2083336379">
              <w:marLeft w:val="0"/>
              <w:marRight w:val="0"/>
              <w:marTop w:val="0"/>
              <w:marBottom w:val="0"/>
              <w:divBdr>
                <w:top w:val="none" w:sz="0" w:space="0" w:color="auto"/>
                <w:left w:val="none" w:sz="0" w:space="0" w:color="auto"/>
                <w:bottom w:val="none" w:sz="0" w:space="0" w:color="auto"/>
                <w:right w:val="none" w:sz="0" w:space="0" w:color="auto"/>
              </w:divBdr>
            </w:div>
            <w:div w:id="37365259">
              <w:marLeft w:val="0"/>
              <w:marRight w:val="0"/>
              <w:marTop w:val="0"/>
              <w:marBottom w:val="0"/>
              <w:divBdr>
                <w:top w:val="none" w:sz="0" w:space="0" w:color="auto"/>
                <w:left w:val="none" w:sz="0" w:space="0" w:color="auto"/>
                <w:bottom w:val="none" w:sz="0" w:space="0" w:color="auto"/>
                <w:right w:val="none" w:sz="0" w:space="0" w:color="auto"/>
              </w:divBdr>
            </w:div>
            <w:div w:id="2069724796">
              <w:marLeft w:val="0"/>
              <w:marRight w:val="0"/>
              <w:marTop w:val="0"/>
              <w:marBottom w:val="0"/>
              <w:divBdr>
                <w:top w:val="none" w:sz="0" w:space="0" w:color="auto"/>
                <w:left w:val="none" w:sz="0" w:space="0" w:color="auto"/>
                <w:bottom w:val="none" w:sz="0" w:space="0" w:color="auto"/>
                <w:right w:val="none" w:sz="0" w:space="0" w:color="auto"/>
              </w:divBdr>
            </w:div>
            <w:div w:id="2080783218">
              <w:marLeft w:val="0"/>
              <w:marRight w:val="0"/>
              <w:marTop w:val="0"/>
              <w:marBottom w:val="0"/>
              <w:divBdr>
                <w:top w:val="none" w:sz="0" w:space="0" w:color="auto"/>
                <w:left w:val="none" w:sz="0" w:space="0" w:color="auto"/>
                <w:bottom w:val="none" w:sz="0" w:space="0" w:color="auto"/>
                <w:right w:val="none" w:sz="0" w:space="0" w:color="auto"/>
              </w:divBdr>
            </w:div>
            <w:div w:id="6559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8878">
      <w:bodyDiv w:val="1"/>
      <w:marLeft w:val="0"/>
      <w:marRight w:val="0"/>
      <w:marTop w:val="0"/>
      <w:marBottom w:val="0"/>
      <w:divBdr>
        <w:top w:val="none" w:sz="0" w:space="0" w:color="auto"/>
        <w:left w:val="none" w:sz="0" w:space="0" w:color="auto"/>
        <w:bottom w:val="none" w:sz="0" w:space="0" w:color="auto"/>
        <w:right w:val="none" w:sz="0" w:space="0" w:color="auto"/>
      </w:divBdr>
      <w:divsChild>
        <w:div w:id="766073641">
          <w:marLeft w:val="0"/>
          <w:marRight w:val="0"/>
          <w:marTop w:val="0"/>
          <w:marBottom w:val="0"/>
          <w:divBdr>
            <w:top w:val="none" w:sz="0" w:space="0" w:color="auto"/>
            <w:left w:val="none" w:sz="0" w:space="0" w:color="auto"/>
            <w:bottom w:val="none" w:sz="0" w:space="0" w:color="auto"/>
            <w:right w:val="none" w:sz="0" w:space="0" w:color="auto"/>
          </w:divBdr>
          <w:divsChild>
            <w:div w:id="1951429313">
              <w:marLeft w:val="0"/>
              <w:marRight w:val="0"/>
              <w:marTop w:val="0"/>
              <w:marBottom w:val="0"/>
              <w:divBdr>
                <w:top w:val="none" w:sz="0" w:space="0" w:color="auto"/>
                <w:left w:val="none" w:sz="0" w:space="0" w:color="auto"/>
                <w:bottom w:val="none" w:sz="0" w:space="0" w:color="auto"/>
                <w:right w:val="none" w:sz="0" w:space="0" w:color="auto"/>
              </w:divBdr>
            </w:div>
            <w:div w:id="1880782347">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296106826">
              <w:marLeft w:val="0"/>
              <w:marRight w:val="0"/>
              <w:marTop w:val="0"/>
              <w:marBottom w:val="0"/>
              <w:divBdr>
                <w:top w:val="none" w:sz="0" w:space="0" w:color="auto"/>
                <w:left w:val="none" w:sz="0" w:space="0" w:color="auto"/>
                <w:bottom w:val="none" w:sz="0" w:space="0" w:color="auto"/>
                <w:right w:val="none" w:sz="0" w:space="0" w:color="auto"/>
              </w:divBdr>
            </w:div>
            <w:div w:id="817497986">
              <w:marLeft w:val="0"/>
              <w:marRight w:val="0"/>
              <w:marTop w:val="0"/>
              <w:marBottom w:val="0"/>
              <w:divBdr>
                <w:top w:val="none" w:sz="0" w:space="0" w:color="auto"/>
                <w:left w:val="none" w:sz="0" w:space="0" w:color="auto"/>
                <w:bottom w:val="none" w:sz="0" w:space="0" w:color="auto"/>
                <w:right w:val="none" w:sz="0" w:space="0" w:color="auto"/>
              </w:divBdr>
            </w:div>
            <w:div w:id="229578640">
              <w:marLeft w:val="0"/>
              <w:marRight w:val="0"/>
              <w:marTop w:val="0"/>
              <w:marBottom w:val="0"/>
              <w:divBdr>
                <w:top w:val="none" w:sz="0" w:space="0" w:color="auto"/>
                <w:left w:val="none" w:sz="0" w:space="0" w:color="auto"/>
                <w:bottom w:val="none" w:sz="0" w:space="0" w:color="auto"/>
                <w:right w:val="none" w:sz="0" w:space="0" w:color="auto"/>
              </w:divBdr>
            </w:div>
            <w:div w:id="98792854">
              <w:marLeft w:val="0"/>
              <w:marRight w:val="0"/>
              <w:marTop w:val="0"/>
              <w:marBottom w:val="0"/>
              <w:divBdr>
                <w:top w:val="none" w:sz="0" w:space="0" w:color="auto"/>
                <w:left w:val="none" w:sz="0" w:space="0" w:color="auto"/>
                <w:bottom w:val="none" w:sz="0" w:space="0" w:color="auto"/>
                <w:right w:val="none" w:sz="0" w:space="0" w:color="auto"/>
              </w:divBdr>
            </w:div>
            <w:div w:id="539322028">
              <w:marLeft w:val="0"/>
              <w:marRight w:val="0"/>
              <w:marTop w:val="0"/>
              <w:marBottom w:val="0"/>
              <w:divBdr>
                <w:top w:val="none" w:sz="0" w:space="0" w:color="auto"/>
                <w:left w:val="none" w:sz="0" w:space="0" w:color="auto"/>
                <w:bottom w:val="none" w:sz="0" w:space="0" w:color="auto"/>
                <w:right w:val="none" w:sz="0" w:space="0" w:color="auto"/>
              </w:divBdr>
            </w:div>
            <w:div w:id="2060476366">
              <w:marLeft w:val="0"/>
              <w:marRight w:val="0"/>
              <w:marTop w:val="0"/>
              <w:marBottom w:val="0"/>
              <w:divBdr>
                <w:top w:val="none" w:sz="0" w:space="0" w:color="auto"/>
                <w:left w:val="none" w:sz="0" w:space="0" w:color="auto"/>
                <w:bottom w:val="none" w:sz="0" w:space="0" w:color="auto"/>
                <w:right w:val="none" w:sz="0" w:space="0" w:color="auto"/>
              </w:divBdr>
            </w:div>
            <w:div w:id="325132746">
              <w:marLeft w:val="0"/>
              <w:marRight w:val="0"/>
              <w:marTop w:val="0"/>
              <w:marBottom w:val="0"/>
              <w:divBdr>
                <w:top w:val="none" w:sz="0" w:space="0" w:color="auto"/>
                <w:left w:val="none" w:sz="0" w:space="0" w:color="auto"/>
                <w:bottom w:val="none" w:sz="0" w:space="0" w:color="auto"/>
                <w:right w:val="none" w:sz="0" w:space="0" w:color="auto"/>
              </w:divBdr>
            </w:div>
            <w:div w:id="1612277163">
              <w:marLeft w:val="0"/>
              <w:marRight w:val="0"/>
              <w:marTop w:val="0"/>
              <w:marBottom w:val="0"/>
              <w:divBdr>
                <w:top w:val="none" w:sz="0" w:space="0" w:color="auto"/>
                <w:left w:val="none" w:sz="0" w:space="0" w:color="auto"/>
                <w:bottom w:val="none" w:sz="0" w:space="0" w:color="auto"/>
                <w:right w:val="none" w:sz="0" w:space="0" w:color="auto"/>
              </w:divBdr>
            </w:div>
            <w:div w:id="1831096771">
              <w:marLeft w:val="0"/>
              <w:marRight w:val="0"/>
              <w:marTop w:val="0"/>
              <w:marBottom w:val="0"/>
              <w:divBdr>
                <w:top w:val="none" w:sz="0" w:space="0" w:color="auto"/>
                <w:left w:val="none" w:sz="0" w:space="0" w:color="auto"/>
                <w:bottom w:val="none" w:sz="0" w:space="0" w:color="auto"/>
                <w:right w:val="none" w:sz="0" w:space="0" w:color="auto"/>
              </w:divBdr>
            </w:div>
            <w:div w:id="12611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8545">
      <w:bodyDiv w:val="1"/>
      <w:marLeft w:val="0"/>
      <w:marRight w:val="0"/>
      <w:marTop w:val="0"/>
      <w:marBottom w:val="0"/>
      <w:divBdr>
        <w:top w:val="none" w:sz="0" w:space="0" w:color="auto"/>
        <w:left w:val="none" w:sz="0" w:space="0" w:color="auto"/>
        <w:bottom w:val="none" w:sz="0" w:space="0" w:color="auto"/>
        <w:right w:val="none" w:sz="0" w:space="0" w:color="auto"/>
      </w:divBdr>
      <w:divsChild>
        <w:div w:id="1741174149">
          <w:marLeft w:val="0"/>
          <w:marRight w:val="0"/>
          <w:marTop w:val="0"/>
          <w:marBottom w:val="0"/>
          <w:divBdr>
            <w:top w:val="none" w:sz="0" w:space="0" w:color="auto"/>
            <w:left w:val="none" w:sz="0" w:space="0" w:color="auto"/>
            <w:bottom w:val="none" w:sz="0" w:space="0" w:color="auto"/>
            <w:right w:val="none" w:sz="0" w:space="0" w:color="auto"/>
          </w:divBdr>
          <w:divsChild>
            <w:div w:id="2052875264">
              <w:marLeft w:val="0"/>
              <w:marRight w:val="0"/>
              <w:marTop w:val="0"/>
              <w:marBottom w:val="0"/>
              <w:divBdr>
                <w:top w:val="none" w:sz="0" w:space="0" w:color="auto"/>
                <w:left w:val="none" w:sz="0" w:space="0" w:color="auto"/>
                <w:bottom w:val="none" w:sz="0" w:space="0" w:color="auto"/>
                <w:right w:val="none" w:sz="0" w:space="0" w:color="auto"/>
              </w:divBdr>
            </w:div>
            <w:div w:id="2082409616">
              <w:marLeft w:val="0"/>
              <w:marRight w:val="0"/>
              <w:marTop w:val="0"/>
              <w:marBottom w:val="0"/>
              <w:divBdr>
                <w:top w:val="none" w:sz="0" w:space="0" w:color="auto"/>
                <w:left w:val="none" w:sz="0" w:space="0" w:color="auto"/>
                <w:bottom w:val="none" w:sz="0" w:space="0" w:color="auto"/>
                <w:right w:val="none" w:sz="0" w:space="0" w:color="auto"/>
              </w:divBdr>
            </w:div>
            <w:div w:id="2043246169">
              <w:marLeft w:val="0"/>
              <w:marRight w:val="0"/>
              <w:marTop w:val="0"/>
              <w:marBottom w:val="0"/>
              <w:divBdr>
                <w:top w:val="none" w:sz="0" w:space="0" w:color="auto"/>
                <w:left w:val="none" w:sz="0" w:space="0" w:color="auto"/>
                <w:bottom w:val="none" w:sz="0" w:space="0" w:color="auto"/>
                <w:right w:val="none" w:sz="0" w:space="0" w:color="auto"/>
              </w:divBdr>
            </w:div>
            <w:div w:id="1901280665">
              <w:marLeft w:val="0"/>
              <w:marRight w:val="0"/>
              <w:marTop w:val="0"/>
              <w:marBottom w:val="0"/>
              <w:divBdr>
                <w:top w:val="none" w:sz="0" w:space="0" w:color="auto"/>
                <w:left w:val="none" w:sz="0" w:space="0" w:color="auto"/>
                <w:bottom w:val="none" w:sz="0" w:space="0" w:color="auto"/>
                <w:right w:val="none" w:sz="0" w:space="0" w:color="auto"/>
              </w:divBdr>
            </w:div>
            <w:div w:id="676614083">
              <w:marLeft w:val="0"/>
              <w:marRight w:val="0"/>
              <w:marTop w:val="0"/>
              <w:marBottom w:val="0"/>
              <w:divBdr>
                <w:top w:val="none" w:sz="0" w:space="0" w:color="auto"/>
                <w:left w:val="none" w:sz="0" w:space="0" w:color="auto"/>
                <w:bottom w:val="none" w:sz="0" w:space="0" w:color="auto"/>
                <w:right w:val="none" w:sz="0" w:space="0" w:color="auto"/>
              </w:divBdr>
            </w:div>
            <w:div w:id="73861081">
              <w:marLeft w:val="0"/>
              <w:marRight w:val="0"/>
              <w:marTop w:val="0"/>
              <w:marBottom w:val="0"/>
              <w:divBdr>
                <w:top w:val="none" w:sz="0" w:space="0" w:color="auto"/>
                <w:left w:val="none" w:sz="0" w:space="0" w:color="auto"/>
                <w:bottom w:val="none" w:sz="0" w:space="0" w:color="auto"/>
                <w:right w:val="none" w:sz="0" w:space="0" w:color="auto"/>
              </w:divBdr>
            </w:div>
            <w:div w:id="333267762">
              <w:marLeft w:val="0"/>
              <w:marRight w:val="0"/>
              <w:marTop w:val="0"/>
              <w:marBottom w:val="0"/>
              <w:divBdr>
                <w:top w:val="none" w:sz="0" w:space="0" w:color="auto"/>
                <w:left w:val="none" w:sz="0" w:space="0" w:color="auto"/>
                <w:bottom w:val="none" w:sz="0" w:space="0" w:color="auto"/>
                <w:right w:val="none" w:sz="0" w:space="0" w:color="auto"/>
              </w:divBdr>
            </w:div>
            <w:div w:id="1776363361">
              <w:marLeft w:val="0"/>
              <w:marRight w:val="0"/>
              <w:marTop w:val="0"/>
              <w:marBottom w:val="0"/>
              <w:divBdr>
                <w:top w:val="none" w:sz="0" w:space="0" w:color="auto"/>
                <w:left w:val="none" w:sz="0" w:space="0" w:color="auto"/>
                <w:bottom w:val="none" w:sz="0" w:space="0" w:color="auto"/>
                <w:right w:val="none" w:sz="0" w:space="0" w:color="auto"/>
              </w:divBdr>
            </w:div>
            <w:div w:id="1514341674">
              <w:marLeft w:val="0"/>
              <w:marRight w:val="0"/>
              <w:marTop w:val="0"/>
              <w:marBottom w:val="0"/>
              <w:divBdr>
                <w:top w:val="none" w:sz="0" w:space="0" w:color="auto"/>
                <w:left w:val="none" w:sz="0" w:space="0" w:color="auto"/>
                <w:bottom w:val="none" w:sz="0" w:space="0" w:color="auto"/>
                <w:right w:val="none" w:sz="0" w:space="0" w:color="auto"/>
              </w:divBdr>
            </w:div>
            <w:div w:id="434130640">
              <w:marLeft w:val="0"/>
              <w:marRight w:val="0"/>
              <w:marTop w:val="0"/>
              <w:marBottom w:val="0"/>
              <w:divBdr>
                <w:top w:val="none" w:sz="0" w:space="0" w:color="auto"/>
                <w:left w:val="none" w:sz="0" w:space="0" w:color="auto"/>
                <w:bottom w:val="none" w:sz="0" w:space="0" w:color="auto"/>
                <w:right w:val="none" w:sz="0" w:space="0" w:color="auto"/>
              </w:divBdr>
            </w:div>
            <w:div w:id="567111168">
              <w:marLeft w:val="0"/>
              <w:marRight w:val="0"/>
              <w:marTop w:val="0"/>
              <w:marBottom w:val="0"/>
              <w:divBdr>
                <w:top w:val="none" w:sz="0" w:space="0" w:color="auto"/>
                <w:left w:val="none" w:sz="0" w:space="0" w:color="auto"/>
                <w:bottom w:val="none" w:sz="0" w:space="0" w:color="auto"/>
                <w:right w:val="none" w:sz="0" w:space="0" w:color="auto"/>
              </w:divBdr>
            </w:div>
            <w:div w:id="713895284">
              <w:marLeft w:val="0"/>
              <w:marRight w:val="0"/>
              <w:marTop w:val="0"/>
              <w:marBottom w:val="0"/>
              <w:divBdr>
                <w:top w:val="none" w:sz="0" w:space="0" w:color="auto"/>
                <w:left w:val="none" w:sz="0" w:space="0" w:color="auto"/>
                <w:bottom w:val="none" w:sz="0" w:space="0" w:color="auto"/>
                <w:right w:val="none" w:sz="0" w:space="0" w:color="auto"/>
              </w:divBdr>
            </w:div>
            <w:div w:id="1087651055">
              <w:marLeft w:val="0"/>
              <w:marRight w:val="0"/>
              <w:marTop w:val="0"/>
              <w:marBottom w:val="0"/>
              <w:divBdr>
                <w:top w:val="none" w:sz="0" w:space="0" w:color="auto"/>
                <w:left w:val="none" w:sz="0" w:space="0" w:color="auto"/>
                <w:bottom w:val="none" w:sz="0" w:space="0" w:color="auto"/>
                <w:right w:val="none" w:sz="0" w:space="0" w:color="auto"/>
              </w:divBdr>
            </w:div>
            <w:div w:id="1038774600">
              <w:marLeft w:val="0"/>
              <w:marRight w:val="0"/>
              <w:marTop w:val="0"/>
              <w:marBottom w:val="0"/>
              <w:divBdr>
                <w:top w:val="none" w:sz="0" w:space="0" w:color="auto"/>
                <w:left w:val="none" w:sz="0" w:space="0" w:color="auto"/>
                <w:bottom w:val="none" w:sz="0" w:space="0" w:color="auto"/>
                <w:right w:val="none" w:sz="0" w:space="0" w:color="auto"/>
              </w:divBdr>
            </w:div>
            <w:div w:id="1967080197">
              <w:marLeft w:val="0"/>
              <w:marRight w:val="0"/>
              <w:marTop w:val="0"/>
              <w:marBottom w:val="0"/>
              <w:divBdr>
                <w:top w:val="none" w:sz="0" w:space="0" w:color="auto"/>
                <w:left w:val="none" w:sz="0" w:space="0" w:color="auto"/>
                <w:bottom w:val="none" w:sz="0" w:space="0" w:color="auto"/>
                <w:right w:val="none" w:sz="0" w:space="0" w:color="auto"/>
              </w:divBdr>
            </w:div>
            <w:div w:id="984817452">
              <w:marLeft w:val="0"/>
              <w:marRight w:val="0"/>
              <w:marTop w:val="0"/>
              <w:marBottom w:val="0"/>
              <w:divBdr>
                <w:top w:val="none" w:sz="0" w:space="0" w:color="auto"/>
                <w:left w:val="none" w:sz="0" w:space="0" w:color="auto"/>
                <w:bottom w:val="none" w:sz="0" w:space="0" w:color="auto"/>
                <w:right w:val="none" w:sz="0" w:space="0" w:color="auto"/>
              </w:divBdr>
            </w:div>
            <w:div w:id="2133743771">
              <w:marLeft w:val="0"/>
              <w:marRight w:val="0"/>
              <w:marTop w:val="0"/>
              <w:marBottom w:val="0"/>
              <w:divBdr>
                <w:top w:val="none" w:sz="0" w:space="0" w:color="auto"/>
                <w:left w:val="none" w:sz="0" w:space="0" w:color="auto"/>
                <w:bottom w:val="none" w:sz="0" w:space="0" w:color="auto"/>
                <w:right w:val="none" w:sz="0" w:space="0" w:color="auto"/>
              </w:divBdr>
            </w:div>
            <w:div w:id="1224029732">
              <w:marLeft w:val="0"/>
              <w:marRight w:val="0"/>
              <w:marTop w:val="0"/>
              <w:marBottom w:val="0"/>
              <w:divBdr>
                <w:top w:val="none" w:sz="0" w:space="0" w:color="auto"/>
                <w:left w:val="none" w:sz="0" w:space="0" w:color="auto"/>
                <w:bottom w:val="none" w:sz="0" w:space="0" w:color="auto"/>
                <w:right w:val="none" w:sz="0" w:space="0" w:color="auto"/>
              </w:divBdr>
            </w:div>
            <w:div w:id="5738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8717">
      <w:bodyDiv w:val="1"/>
      <w:marLeft w:val="0"/>
      <w:marRight w:val="0"/>
      <w:marTop w:val="0"/>
      <w:marBottom w:val="0"/>
      <w:divBdr>
        <w:top w:val="none" w:sz="0" w:space="0" w:color="auto"/>
        <w:left w:val="none" w:sz="0" w:space="0" w:color="auto"/>
        <w:bottom w:val="none" w:sz="0" w:space="0" w:color="auto"/>
        <w:right w:val="none" w:sz="0" w:space="0" w:color="auto"/>
      </w:divBdr>
    </w:div>
    <w:div w:id="1646661219">
      <w:bodyDiv w:val="1"/>
      <w:marLeft w:val="0"/>
      <w:marRight w:val="0"/>
      <w:marTop w:val="0"/>
      <w:marBottom w:val="0"/>
      <w:divBdr>
        <w:top w:val="none" w:sz="0" w:space="0" w:color="auto"/>
        <w:left w:val="none" w:sz="0" w:space="0" w:color="auto"/>
        <w:bottom w:val="none" w:sz="0" w:space="0" w:color="auto"/>
        <w:right w:val="none" w:sz="0" w:space="0" w:color="auto"/>
      </w:divBdr>
      <w:divsChild>
        <w:div w:id="964047808">
          <w:marLeft w:val="0"/>
          <w:marRight w:val="0"/>
          <w:marTop w:val="0"/>
          <w:marBottom w:val="0"/>
          <w:divBdr>
            <w:top w:val="none" w:sz="0" w:space="0" w:color="auto"/>
            <w:left w:val="none" w:sz="0" w:space="0" w:color="auto"/>
            <w:bottom w:val="none" w:sz="0" w:space="0" w:color="auto"/>
            <w:right w:val="none" w:sz="0" w:space="0" w:color="auto"/>
          </w:divBdr>
          <w:divsChild>
            <w:div w:id="792750056">
              <w:marLeft w:val="0"/>
              <w:marRight w:val="0"/>
              <w:marTop w:val="0"/>
              <w:marBottom w:val="0"/>
              <w:divBdr>
                <w:top w:val="none" w:sz="0" w:space="0" w:color="auto"/>
                <w:left w:val="none" w:sz="0" w:space="0" w:color="auto"/>
                <w:bottom w:val="none" w:sz="0" w:space="0" w:color="auto"/>
                <w:right w:val="none" w:sz="0" w:space="0" w:color="auto"/>
              </w:divBdr>
            </w:div>
            <w:div w:id="1274364870">
              <w:marLeft w:val="0"/>
              <w:marRight w:val="0"/>
              <w:marTop w:val="0"/>
              <w:marBottom w:val="0"/>
              <w:divBdr>
                <w:top w:val="none" w:sz="0" w:space="0" w:color="auto"/>
                <w:left w:val="none" w:sz="0" w:space="0" w:color="auto"/>
                <w:bottom w:val="none" w:sz="0" w:space="0" w:color="auto"/>
                <w:right w:val="none" w:sz="0" w:space="0" w:color="auto"/>
              </w:divBdr>
            </w:div>
            <w:div w:id="385182741">
              <w:marLeft w:val="0"/>
              <w:marRight w:val="0"/>
              <w:marTop w:val="0"/>
              <w:marBottom w:val="0"/>
              <w:divBdr>
                <w:top w:val="none" w:sz="0" w:space="0" w:color="auto"/>
                <w:left w:val="none" w:sz="0" w:space="0" w:color="auto"/>
                <w:bottom w:val="none" w:sz="0" w:space="0" w:color="auto"/>
                <w:right w:val="none" w:sz="0" w:space="0" w:color="auto"/>
              </w:divBdr>
            </w:div>
            <w:div w:id="2054038870">
              <w:marLeft w:val="0"/>
              <w:marRight w:val="0"/>
              <w:marTop w:val="0"/>
              <w:marBottom w:val="0"/>
              <w:divBdr>
                <w:top w:val="none" w:sz="0" w:space="0" w:color="auto"/>
                <w:left w:val="none" w:sz="0" w:space="0" w:color="auto"/>
                <w:bottom w:val="none" w:sz="0" w:space="0" w:color="auto"/>
                <w:right w:val="none" w:sz="0" w:space="0" w:color="auto"/>
              </w:divBdr>
            </w:div>
            <w:div w:id="1913735313">
              <w:marLeft w:val="0"/>
              <w:marRight w:val="0"/>
              <w:marTop w:val="0"/>
              <w:marBottom w:val="0"/>
              <w:divBdr>
                <w:top w:val="none" w:sz="0" w:space="0" w:color="auto"/>
                <w:left w:val="none" w:sz="0" w:space="0" w:color="auto"/>
                <w:bottom w:val="none" w:sz="0" w:space="0" w:color="auto"/>
                <w:right w:val="none" w:sz="0" w:space="0" w:color="auto"/>
              </w:divBdr>
            </w:div>
            <w:div w:id="1894583810">
              <w:marLeft w:val="0"/>
              <w:marRight w:val="0"/>
              <w:marTop w:val="0"/>
              <w:marBottom w:val="0"/>
              <w:divBdr>
                <w:top w:val="none" w:sz="0" w:space="0" w:color="auto"/>
                <w:left w:val="none" w:sz="0" w:space="0" w:color="auto"/>
                <w:bottom w:val="none" w:sz="0" w:space="0" w:color="auto"/>
                <w:right w:val="none" w:sz="0" w:space="0" w:color="auto"/>
              </w:divBdr>
            </w:div>
            <w:div w:id="17056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4131">
      <w:bodyDiv w:val="1"/>
      <w:marLeft w:val="0"/>
      <w:marRight w:val="0"/>
      <w:marTop w:val="0"/>
      <w:marBottom w:val="0"/>
      <w:divBdr>
        <w:top w:val="none" w:sz="0" w:space="0" w:color="auto"/>
        <w:left w:val="none" w:sz="0" w:space="0" w:color="auto"/>
        <w:bottom w:val="none" w:sz="0" w:space="0" w:color="auto"/>
        <w:right w:val="none" w:sz="0" w:space="0" w:color="auto"/>
      </w:divBdr>
    </w:div>
    <w:div w:id="199695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B7633B-5B53-4352-A6A6-0A7FEB32BB5F}">
  <we:reference id="55da0767-eb41-43c5-87ca-3799bace4589" version="1.0.1.0" store="EXCatalog" storeType="excatalog"/>
  <we:alternateReferences>
    <we:reference id="WA104380917" version="1.0.1.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has24</b:Tag>
    <b:SourceType>Report</b:SourceType>
    <b:Guid>{E364A2B9-1C44-4F27-8245-29C74A7A2135}</b:Guid>
    <b:Author>
      <b:Author>
        <b:NameList>
          <b:Person>
            <b:Last>hashim</b:Last>
          </b:Person>
        </b:NameList>
      </b:Author>
    </b:Author>
    <b:Title>hashim</b:Title>
    <b:Year>2024</b:Year>
    <b:RefOrder>1</b:RefOrder>
  </b:Source>
</b:Sources>
</file>

<file path=customXml/itemProps1.xml><?xml version="1.0" encoding="utf-8"?>
<ds:datastoreItem xmlns:ds="http://schemas.openxmlformats.org/officeDocument/2006/customXml" ds:itemID="{7E1C126F-EE72-412D-9B28-4DB5D1400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21864</TotalTime>
  <Pages>55</Pages>
  <Words>12609</Words>
  <Characters>71872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84313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Hashim Aftab [sc21mh2]</cp:lastModifiedBy>
  <cp:revision>1444</cp:revision>
  <cp:lastPrinted>1994-09-05T09:56:00Z</cp:lastPrinted>
  <dcterms:created xsi:type="dcterms:W3CDTF">2024-04-25T02:25:00Z</dcterms:created>
  <dcterms:modified xsi:type="dcterms:W3CDTF">2024-05-13T22:03:00Z</dcterms:modified>
</cp:coreProperties>
</file>